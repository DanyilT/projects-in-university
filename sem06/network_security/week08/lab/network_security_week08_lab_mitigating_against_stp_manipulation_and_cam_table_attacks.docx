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3F0D1" w14:textId="26CF2682" w:rsidR="004D36D7" w:rsidRPr="00FD4A68" w:rsidRDefault="00FC300E" w:rsidP="00FD4A68">
      <w:pPr>
        <w:pStyle w:val="LabTitle"/>
        <w:rPr>
          <w:rStyle w:val="LabTitleInstVersred"/>
          <w:b/>
          <w:color w:val="auto"/>
        </w:rPr>
      </w:pPr>
      <w:r>
        <w:t>Lab 5</w:t>
      </w:r>
      <w:r w:rsidR="002253A4">
        <w:t xml:space="preserve"> Part </w:t>
      </w:r>
      <w:r w:rsidR="00EB1AC1">
        <w:t>2</w:t>
      </w:r>
      <w:r>
        <w:t xml:space="preserve"> –</w:t>
      </w:r>
      <w:r w:rsidR="00E821A5">
        <w:t xml:space="preserve"> </w:t>
      </w:r>
      <w:r w:rsidR="00DD77A8">
        <w:t xml:space="preserve">Mitigating Against </w:t>
      </w:r>
      <w:r w:rsidR="00DD77A8" w:rsidRPr="0093606B">
        <w:t xml:space="preserve">STP </w:t>
      </w:r>
      <w:r w:rsidR="00DD77A8">
        <w:t>M</w:t>
      </w:r>
      <w:r w:rsidR="00DD77A8" w:rsidRPr="0093606B">
        <w:t>anipulation</w:t>
      </w:r>
      <w:r w:rsidR="00DD77A8">
        <w:t xml:space="preserve"> &amp; CAM Table Attacks</w:t>
      </w:r>
    </w:p>
    <w:p w14:paraId="5303F0D4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5303F0D5" w14:textId="78CCA87F" w:rsidR="00D66313" w:rsidRPr="0093606B" w:rsidRDefault="00D66313" w:rsidP="00D66313">
      <w:pPr>
        <w:pStyle w:val="Bulletlevel1"/>
      </w:pPr>
      <w:r w:rsidRPr="0093606B">
        <w:t xml:space="preserve">Assign the </w:t>
      </w:r>
      <w:r w:rsidR="00143D25" w:rsidRPr="0093606B">
        <w:t>Core</w:t>
      </w:r>
      <w:r w:rsidRPr="0093606B">
        <w:t xml:space="preserve"> switch as the root bridge.</w:t>
      </w:r>
    </w:p>
    <w:p w14:paraId="5303F0D6" w14:textId="77777777" w:rsidR="00D66313" w:rsidRPr="0093606B" w:rsidRDefault="00D66313" w:rsidP="00D66313">
      <w:pPr>
        <w:pStyle w:val="Bulletlevel1"/>
      </w:pPr>
      <w:r w:rsidRPr="0093606B">
        <w:t>Secure spanning-tree parameters to prevent STP manipulation attacks.</w:t>
      </w:r>
    </w:p>
    <w:p w14:paraId="5303F0D7" w14:textId="77777777" w:rsidR="00D66313" w:rsidRPr="0093606B" w:rsidRDefault="00D66313" w:rsidP="00D66313">
      <w:pPr>
        <w:pStyle w:val="Bulletlevel1"/>
      </w:pPr>
      <w:r w:rsidRPr="0093606B">
        <w:t xml:space="preserve">Enable port security to prevent </w:t>
      </w:r>
      <w:r w:rsidR="008B51F9" w:rsidRPr="0093606B">
        <w:t>CAM</w:t>
      </w:r>
      <w:r w:rsidRPr="0093606B">
        <w:t xml:space="preserve"> table overflow attacks.</w:t>
      </w:r>
    </w:p>
    <w:p w14:paraId="5303F0D8" w14:textId="77777777" w:rsidR="00231DCA" w:rsidRPr="0093606B" w:rsidRDefault="00231DCA" w:rsidP="008402F2">
      <w:pPr>
        <w:pStyle w:val="LabSection"/>
        <w:rPr>
          <w:rFonts w:eastAsia="Arial"/>
        </w:rPr>
      </w:pPr>
      <w:r w:rsidRPr="0093606B">
        <w:rPr>
          <w:rFonts w:eastAsia="Arial"/>
        </w:rPr>
        <w:t>Background</w:t>
      </w:r>
      <w:r w:rsidR="008402F2" w:rsidRPr="0093606B">
        <w:t xml:space="preserve"> / Scenario</w:t>
      </w:r>
    </w:p>
    <w:p w14:paraId="5303F0D9" w14:textId="77777777" w:rsidR="00D66313" w:rsidRPr="0093606B" w:rsidRDefault="00D66313" w:rsidP="00D66313">
      <w:pPr>
        <w:pStyle w:val="BodyTextL25"/>
      </w:pPr>
      <w:r w:rsidRPr="0093606B">
        <w:t>There have been a numbe</w:t>
      </w:r>
      <w:bookmarkStart w:id="0" w:name="_GoBack"/>
      <w:bookmarkEnd w:id="0"/>
      <w:r w:rsidRPr="0093606B">
        <w:t>r of attacks on the network recently. For this reason, the network administrator has assigned you the task of configuring Layer 2 security.</w:t>
      </w:r>
    </w:p>
    <w:p w14:paraId="5303F0DA" w14:textId="384CCF09" w:rsidR="00D66313" w:rsidRPr="0093606B" w:rsidRDefault="00D66313" w:rsidP="00D66313">
      <w:pPr>
        <w:pStyle w:val="BodyTextL25"/>
      </w:pPr>
      <w:r w:rsidRPr="0093606B">
        <w:t xml:space="preserve">For optimum performance and security, the administrator would like to ensure that the root bridge is the 3560 </w:t>
      </w:r>
      <w:r w:rsidR="00143D25" w:rsidRPr="0093606B">
        <w:t>Core</w:t>
      </w:r>
      <w:r w:rsidRPr="0093606B">
        <w:t xml:space="preserve"> switch. To prevent spanning-tree manipulation attacks, the administrator wants to ensure that the STP parameters are secure. </w:t>
      </w:r>
      <w:r w:rsidR="00B81AAF" w:rsidRPr="0093606B">
        <w:t>T</w:t>
      </w:r>
      <w:r w:rsidRPr="0093606B">
        <w:t xml:space="preserve">o prevent against </w:t>
      </w:r>
      <w:r w:rsidR="008B51F9" w:rsidRPr="0093606B">
        <w:t>CAM</w:t>
      </w:r>
      <w:r w:rsidRPr="0093606B">
        <w:t xml:space="preserve"> table overflow </w:t>
      </w:r>
      <w:r w:rsidRPr="0093606B">
        <w:rPr>
          <w:noProof/>
        </w:rPr>
        <w:t>attacks,</w:t>
      </w:r>
      <w:r w:rsidRPr="0093606B">
        <w:t xml:space="preserve"> the network administrator has decided to configure port security to limit the number of MAC addresses </w:t>
      </w:r>
      <w:r w:rsidR="00B81AAF" w:rsidRPr="0093606B">
        <w:t xml:space="preserve">each switch port </w:t>
      </w:r>
      <w:r w:rsidRPr="0093606B">
        <w:t>can learn. If the number of MAC addresses exceeds the set limit, the administrator would like the port to be shutdown.</w:t>
      </w:r>
    </w:p>
    <w:p w14:paraId="5303F0DB" w14:textId="77777777" w:rsidR="00D66313" w:rsidRPr="0093606B" w:rsidRDefault="00D66313" w:rsidP="00D66313">
      <w:pPr>
        <w:pStyle w:val="BodyTextL25"/>
      </w:pPr>
      <w:r w:rsidRPr="0093606B">
        <w:t>All switch devices have been preconfigured with the following:</w:t>
      </w:r>
    </w:p>
    <w:p w14:paraId="5303F0DC" w14:textId="77777777" w:rsidR="00D66313" w:rsidRPr="0093606B" w:rsidRDefault="00D66313" w:rsidP="00D66313">
      <w:pPr>
        <w:pStyle w:val="Bulletlevel2"/>
      </w:pPr>
      <w:r w:rsidRPr="0093606B">
        <w:t xml:space="preserve">Enable password: </w:t>
      </w:r>
      <w:r w:rsidRPr="0093606B">
        <w:rPr>
          <w:b/>
        </w:rPr>
        <w:t>ciscoenpa55</w:t>
      </w:r>
    </w:p>
    <w:p w14:paraId="5303F0DD" w14:textId="77777777" w:rsidR="00D66313" w:rsidRPr="0093606B" w:rsidRDefault="00D66313" w:rsidP="00D66313">
      <w:pPr>
        <w:pStyle w:val="Bulletlevel2"/>
      </w:pPr>
      <w:r w:rsidRPr="0093606B">
        <w:t xml:space="preserve">Console password: </w:t>
      </w:r>
      <w:r w:rsidRPr="0093606B">
        <w:rPr>
          <w:b/>
        </w:rPr>
        <w:t>ciscoconpa55</w:t>
      </w:r>
    </w:p>
    <w:p w14:paraId="5303F0DE" w14:textId="77777777" w:rsidR="00D66313" w:rsidRPr="0093606B" w:rsidRDefault="005C69C7" w:rsidP="00D66313">
      <w:pPr>
        <w:pStyle w:val="Bulletlevel2"/>
      </w:pPr>
      <w:r w:rsidRPr="0093606B">
        <w:t xml:space="preserve">SSH username and password: </w:t>
      </w:r>
      <w:r w:rsidRPr="0093606B">
        <w:rPr>
          <w:b/>
        </w:rPr>
        <w:t>SSHadmin</w:t>
      </w:r>
      <w:r w:rsidR="002606F2" w:rsidRPr="0093606B">
        <w:t xml:space="preserve"> / </w:t>
      </w:r>
      <w:r w:rsidRPr="0093606B">
        <w:rPr>
          <w:b/>
        </w:rPr>
        <w:t>ciscosshpa55</w:t>
      </w:r>
    </w:p>
    <w:p w14:paraId="5303F0DF" w14:textId="77777777" w:rsidR="00D66313" w:rsidRPr="0093606B" w:rsidRDefault="00D66313" w:rsidP="00D66313">
      <w:pPr>
        <w:pStyle w:val="PartHead"/>
      </w:pPr>
      <w:r w:rsidRPr="0093606B">
        <w:t>Configure Root Bridge</w:t>
      </w:r>
    </w:p>
    <w:p w14:paraId="5303F0E0" w14:textId="77777777" w:rsidR="00D66313" w:rsidRPr="0093606B" w:rsidRDefault="00D66313" w:rsidP="00D66313">
      <w:pPr>
        <w:pStyle w:val="StepHead"/>
      </w:pPr>
      <w:r w:rsidRPr="0093606B">
        <w:t>Determine the current root bridge.</w:t>
      </w:r>
    </w:p>
    <w:p w14:paraId="5303F0E1" w14:textId="304A4702" w:rsidR="00D66313" w:rsidRPr="0093606B" w:rsidRDefault="00BB5A6C" w:rsidP="00D66313">
      <w:pPr>
        <w:pStyle w:val="BodyTextL25"/>
      </w:pPr>
      <w:r w:rsidRPr="0093606B">
        <w:t>On</w:t>
      </w:r>
      <w:r w:rsidR="00D66313" w:rsidRPr="0093606B">
        <w:t xml:space="preserve"> </w:t>
      </w:r>
      <w:r w:rsidR="00143D25" w:rsidRPr="0093606B">
        <w:rPr>
          <w:b/>
        </w:rPr>
        <w:t>Core</w:t>
      </w:r>
      <w:r w:rsidR="00D66313" w:rsidRPr="0093606B">
        <w:t>,</w:t>
      </w:r>
      <w:r w:rsidRPr="0093606B">
        <w:t xml:space="preserve"> </w:t>
      </w:r>
      <w:r w:rsidRPr="0093606B">
        <w:rPr>
          <w:b/>
        </w:rPr>
        <w:t xml:space="preserve">SW-1 </w:t>
      </w:r>
      <w:r w:rsidRPr="0093606B">
        <w:t xml:space="preserve">and </w:t>
      </w:r>
      <w:r w:rsidRPr="0093606B">
        <w:rPr>
          <w:b/>
        </w:rPr>
        <w:t>SW-2</w:t>
      </w:r>
      <w:r w:rsidR="00D66313" w:rsidRPr="0093606B">
        <w:t xml:space="preserve"> issue the </w:t>
      </w:r>
      <w:r w:rsidR="00D66313" w:rsidRPr="0093606B">
        <w:rPr>
          <w:b/>
        </w:rPr>
        <w:t>show spanning-tree</w:t>
      </w:r>
      <w:r w:rsidR="00D66313" w:rsidRPr="0093606B">
        <w:t xml:space="preserve"> command to determine the current root bridge</w:t>
      </w:r>
      <w:r w:rsidR="00B81AAF" w:rsidRPr="0093606B">
        <w:t>,</w:t>
      </w:r>
      <w:r w:rsidR="00D66313" w:rsidRPr="0093606B">
        <w:t xml:space="preserve"> to see the ports in use</w:t>
      </w:r>
      <w:r w:rsidR="00B81AAF" w:rsidRPr="0093606B">
        <w:t>,</w:t>
      </w:r>
      <w:r w:rsidR="00D66313" w:rsidRPr="0093606B">
        <w:t xml:space="preserve"> and </w:t>
      </w:r>
      <w:r w:rsidR="00B81AAF" w:rsidRPr="0093606B">
        <w:t xml:space="preserve">to see </w:t>
      </w:r>
      <w:r w:rsidR="00D66313" w:rsidRPr="0093606B">
        <w:t>their status.</w:t>
      </w:r>
    </w:p>
    <w:p w14:paraId="732FC0F4" w14:textId="4DD79752" w:rsidR="00BB5A6C" w:rsidRPr="0093606B" w:rsidRDefault="00BB5A6C" w:rsidP="00BB5A6C">
      <w:pPr>
        <w:pStyle w:val="BodyTextL25"/>
        <w:ind w:left="0"/>
        <w:rPr>
          <w:color w:val="FF0000"/>
        </w:rPr>
      </w:pPr>
      <w:r w:rsidRPr="0093606B">
        <w:rPr>
          <w:b/>
          <w:color w:val="FF0000"/>
        </w:rPr>
        <w:t>QUESTION 1</w:t>
      </w:r>
      <w:r w:rsidRPr="0093606B">
        <w:t xml:space="preserve"> Based on the outputs, which switch is the current root bridge? </w:t>
      </w:r>
    </w:p>
    <w:p w14:paraId="4E9D0746" w14:textId="77F667DF" w:rsidR="00BB5A6C" w:rsidRPr="0093606B" w:rsidRDefault="00BB5A6C" w:rsidP="00BB5A6C">
      <w:pPr>
        <w:pStyle w:val="BodyTextL25"/>
        <w:ind w:left="0"/>
      </w:pPr>
      <w:r w:rsidRPr="0093606B">
        <w:rPr>
          <w:b/>
          <w:color w:val="FF0000"/>
        </w:rPr>
        <w:t xml:space="preserve">QUESTION 2 </w:t>
      </w:r>
      <w:r w:rsidRPr="0093606B">
        <w:t xml:space="preserve">What is the current bridge priority of the root bridge? </w:t>
      </w:r>
    </w:p>
    <w:p w14:paraId="52461CFE" w14:textId="00F28678" w:rsidR="00BB5A6C" w:rsidRPr="0093606B" w:rsidRDefault="00BB5A6C" w:rsidP="00BB5A6C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  <w:r w:rsidRPr="0093606B">
        <w:rPr>
          <w:rFonts w:ascii="Arial" w:hAnsi="Arial"/>
          <w:b/>
          <w:bCs/>
          <w:color w:val="FF0000"/>
          <w:sz w:val="22"/>
        </w:rPr>
        <w:t>Before proceeding, go to the “</w:t>
      </w:r>
      <w:r w:rsidR="00EB1AC1">
        <w:rPr>
          <w:rFonts w:ascii="Arial" w:hAnsi="Arial"/>
          <w:b/>
          <w:bCs/>
          <w:color w:val="FF0000"/>
          <w:sz w:val="22"/>
        </w:rPr>
        <w:t>Lab 5 Part 2</w:t>
      </w:r>
      <w:r w:rsidRPr="0093606B">
        <w:rPr>
          <w:rFonts w:ascii="Arial" w:hAnsi="Arial"/>
          <w:b/>
          <w:bCs/>
          <w:color w:val="FF0000"/>
          <w:sz w:val="22"/>
        </w:rPr>
        <w:t xml:space="preserve"> - </w:t>
      </w:r>
      <w:r w:rsidR="00DD77A8" w:rsidRPr="00DD77A8">
        <w:rPr>
          <w:rFonts w:ascii="Arial" w:hAnsi="Arial"/>
          <w:b/>
          <w:bCs/>
          <w:color w:val="FF0000"/>
          <w:sz w:val="22"/>
        </w:rPr>
        <w:t xml:space="preserve">Mitigating Against STP Manipulation &amp; CAM Table Attacks </w:t>
      </w:r>
      <w:r w:rsidRPr="0093606B">
        <w:rPr>
          <w:rFonts w:ascii="Arial" w:hAnsi="Arial"/>
          <w:b/>
          <w:bCs/>
          <w:color w:val="FF0000"/>
          <w:sz w:val="22"/>
        </w:rPr>
        <w:t xml:space="preserve">- QUESTIONS” quiz on the </w:t>
      </w:r>
      <w:r w:rsidR="00EF39E4">
        <w:rPr>
          <w:rFonts w:ascii="Arial" w:hAnsi="Arial"/>
          <w:b/>
          <w:bCs/>
          <w:color w:val="FF0000"/>
          <w:sz w:val="22"/>
        </w:rPr>
        <w:t>Brightspace</w:t>
      </w:r>
      <w:r w:rsidRPr="0093606B">
        <w:rPr>
          <w:rFonts w:ascii="Arial" w:hAnsi="Arial"/>
          <w:b/>
          <w:bCs/>
          <w:color w:val="FF0000"/>
          <w:sz w:val="22"/>
        </w:rPr>
        <w:t xml:space="preserve"> page and enter your answers for questions 1 &amp; 2. Leave the quiz open while you complete the rest of the lab sheet.</w:t>
      </w:r>
    </w:p>
    <w:p w14:paraId="5303F0E4" w14:textId="62FA5B2E" w:rsidR="00D66313" w:rsidRPr="0093606B" w:rsidRDefault="00D66313" w:rsidP="00D66313">
      <w:pPr>
        <w:pStyle w:val="BodyTextL25"/>
      </w:pPr>
    </w:p>
    <w:p w14:paraId="5303F0E5" w14:textId="226CCB3B" w:rsidR="00D66313" w:rsidRPr="0093606B" w:rsidRDefault="00D66313" w:rsidP="00D66313">
      <w:pPr>
        <w:pStyle w:val="StepHead"/>
      </w:pPr>
      <w:r w:rsidRPr="0093606B">
        <w:t xml:space="preserve">Assign </w:t>
      </w:r>
      <w:r w:rsidR="00143D25" w:rsidRPr="0093606B">
        <w:t>Core</w:t>
      </w:r>
      <w:r w:rsidRPr="0093606B">
        <w:t xml:space="preserve"> as the primary root bridge.</w:t>
      </w:r>
    </w:p>
    <w:p w14:paraId="5303F0E6" w14:textId="538FF43B" w:rsidR="00D66313" w:rsidRPr="0093606B" w:rsidRDefault="00D66313" w:rsidP="00D66313">
      <w:pPr>
        <w:pStyle w:val="BodyTextL25"/>
      </w:pPr>
      <w:r w:rsidRPr="0093606B">
        <w:t xml:space="preserve">Using the </w:t>
      </w:r>
      <w:r w:rsidRPr="0093606B">
        <w:rPr>
          <w:b/>
        </w:rPr>
        <w:t>spanning-tree vlan 1 root primary</w:t>
      </w:r>
      <w:r w:rsidRPr="0093606B">
        <w:t xml:space="preserve"> command, </w:t>
      </w:r>
      <w:r w:rsidR="00B81AAF" w:rsidRPr="0093606B">
        <w:t xml:space="preserve">and </w:t>
      </w:r>
      <w:r w:rsidRPr="0093606B">
        <w:t xml:space="preserve">assign </w:t>
      </w:r>
      <w:r w:rsidR="00143D25" w:rsidRPr="0093606B">
        <w:rPr>
          <w:b/>
        </w:rPr>
        <w:t>Core</w:t>
      </w:r>
      <w:r w:rsidRPr="0093606B">
        <w:t xml:space="preserve"> as the root bridge.</w:t>
      </w:r>
    </w:p>
    <w:p w14:paraId="5303F0E7" w14:textId="5502649E" w:rsidR="00D66313" w:rsidRPr="0093606B" w:rsidRDefault="00D66313" w:rsidP="0099058D">
      <w:pPr>
        <w:pStyle w:val="StepHead"/>
      </w:pPr>
      <w:bookmarkStart w:id="1" w:name="wp9000273"/>
      <w:bookmarkStart w:id="2" w:name="wp9000274"/>
      <w:bookmarkStart w:id="3" w:name="wp9000275"/>
      <w:bookmarkStart w:id="4" w:name="wp9000276"/>
      <w:bookmarkStart w:id="5" w:name="wp9000039"/>
      <w:bookmarkStart w:id="6" w:name="wp9000040"/>
      <w:bookmarkStart w:id="7" w:name="wp9000041"/>
      <w:bookmarkEnd w:id="1"/>
      <w:bookmarkEnd w:id="2"/>
      <w:bookmarkEnd w:id="3"/>
      <w:bookmarkEnd w:id="4"/>
      <w:bookmarkEnd w:id="5"/>
      <w:bookmarkEnd w:id="6"/>
      <w:bookmarkEnd w:id="7"/>
      <w:r w:rsidRPr="0093606B">
        <w:t>Assign SW-</w:t>
      </w:r>
      <w:r w:rsidR="00BB5A6C" w:rsidRPr="0093606B">
        <w:t>2</w:t>
      </w:r>
      <w:r w:rsidRPr="0093606B">
        <w:t xml:space="preserve"> as a secondary root bridge.</w:t>
      </w:r>
    </w:p>
    <w:p w14:paraId="5303F0E8" w14:textId="4B6F941C" w:rsidR="00D66313" w:rsidRPr="0093606B" w:rsidRDefault="00D66313" w:rsidP="00D66313">
      <w:pPr>
        <w:pStyle w:val="BodyTextL25"/>
      </w:pPr>
      <w:r w:rsidRPr="0093606B">
        <w:t xml:space="preserve">Assign </w:t>
      </w:r>
      <w:r w:rsidR="00E52D28" w:rsidRPr="0093606B">
        <w:rPr>
          <w:b/>
        </w:rPr>
        <w:t>SW-</w:t>
      </w:r>
      <w:r w:rsidR="00BB5A6C" w:rsidRPr="0093606B">
        <w:rPr>
          <w:b/>
        </w:rPr>
        <w:t>2</w:t>
      </w:r>
      <w:r w:rsidRPr="0093606B">
        <w:t xml:space="preserve"> as the secondary root bridge using the </w:t>
      </w:r>
      <w:r w:rsidRPr="0093606B">
        <w:rPr>
          <w:b/>
        </w:rPr>
        <w:t>spanning-tree vlan 1 root secondary</w:t>
      </w:r>
      <w:r w:rsidRPr="0093606B">
        <w:t xml:space="preserve"> command.</w:t>
      </w:r>
    </w:p>
    <w:p w14:paraId="5303F0E9" w14:textId="77777777" w:rsidR="00D66313" w:rsidRPr="0093606B" w:rsidRDefault="00D66313" w:rsidP="00D66313">
      <w:pPr>
        <w:pStyle w:val="StepHead"/>
      </w:pPr>
      <w:r w:rsidRPr="0093606B">
        <w:lastRenderedPageBreak/>
        <w:t>Verify the spanning-tree configuration.</w:t>
      </w:r>
    </w:p>
    <w:p w14:paraId="5303F0EA" w14:textId="3DF8305E" w:rsidR="00D66313" w:rsidRPr="0093606B" w:rsidRDefault="00D66313" w:rsidP="00D66313">
      <w:pPr>
        <w:pStyle w:val="BodyTextL25"/>
      </w:pPr>
      <w:r w:rsidRPr="0093606B">
        <w:t xml:space="preserve">Issue the </w:t>
      </w:r>
      <w:r w:rsidRPr="0093606B">
        <w:rPr>
          <w:b/>
        </w:rPr>
        <w:t>show spanning-tree</w:t>
      </w:r>
      <w:r w:rsidRPr="0093606B">
        <w:t xml:space="preserve"> command to verify that </w:t>
      </w:r>
      <w:r w:rsidR="00143D25" w:rsidRPr="0093606B">
        <w:rPr>
          <w:b/>
        </w:rPr>
        <w:t>Core</w:t>
      </w:r>
      <w:r w:rsidRPr="0093606B">
        <w:t xml:space="preserve"> is the root bridge.</w:t>
      </w:r>
    </w:p>
    <w:p w14:paraId="5303F0EB" w14:textId="0E8E7B06" w:rsidR="002606F2" w:rsidRDefault="00143D25" w:rsidP="002D6A87">
      <w:pPr>
        <w:pStyle w:val="CMD"/>
      </w:pPr>
      <w:r w:rsidRPr="0093606B">
        <w:t>Core</w:t>
      </w:r>
      <w:r w:rsidR="002606F2" w:rsidRPr="0093606B">
        <w:t xml:space="preserve"># </w:t>
      </w:r>
      <w:r w:rsidR="002606F2" w:rsidRPr="0093606B">
        <w:rPr>
          <w:b/>
        </w:rPr>
        <w:t>show spanning-tree</w:t>
      </w:r>
    </w:p>
    <w:p w14:paraId="5303F0EC" w14:textId="77777777" w:rsidR="002606F2" w:rsidRDefault="002606F2" w:rsidP="002D6A87">
      <w:pPr>
        <w:pStyle w:val="CMDOutput"/>
      </w:pPr>
      <w:r>
        <w:t>VLAN0001</w:t>
      </w:r>
    </w:p>
    <w:p w14:paraId="5303F0ED" w14:textId="77777777" w:rsidR="002606F2" w:rsidRDefault="002606F2" w:rsidP="002D6A87">
      <w:pPr>
        <w:pStyle w:val="CMDOutput"/>
      </w:pPr>
      <w:r>
        <w:t xml:space="preserve">   Spanning tree enabled protocol ieee</w:t>
      </w:r>
    </w:p>
    <w:p w14:paraId="5303F0EE" w14:textId="77777777" w:rsidR="002606F2" w:rsidRDefault="002606F2" w:rsidP="002D6A87">
      <w:pPr>
        <w:pStyle w:val="CMDOutput"/>
      </w:pPr>
      <w:r>
        <w:t xml:space="preserve">   Root ID  Priority      24577</w:t>
      </w:r>
    </w:p>
    <w:p w14:paraId="5303F0EF" w14:textId="77777777" w:rsidR="002606F2" w:rsidRDefault="002606F2" w:rsidP="002D6A87">
      <w:pPr>
        <w:pStyle w:val="CMDOutput"/>
      </w:pPr>
      <w:r>
        <w:t xml:space="preserve">            Address       00D0.D31C.634C</w:t>
      </w:r>
    </w:p>
    <w:p w14:paraId="5303F0F0" w14:textId="77777777" w:rsidR="002606F2" w:rsidRDefault="002606F2" w:rsidP="002D6A87">
      <w:pPr>
        <w:pStyle w:val="CMDOutput"/>
      </w:pPr>
      <w:r>
        <w:t xml:space="preserve">            </w:t>
      </w:r>
      <w:r w:rsidRPr="002D6A87">
        <w:rPr>
          <w:highlight w:val="yellow"/>
        </w:rPr>
        <w:t>This bridge is the root</w:t>
      </w:r>
    </w:p>
    <w:p w14:paraId="5303F0F1" w14:textId="77777777" w:rsidR="002606F2" w:rsidRDefault="002606F2" w:rsidP="002D6A87">
      <w:pPr>
        <w:pStyle w:val="CMDOutput"/>
      </w:pPr>
      <w:r>
        <w:t xml:space="preserve">            Hello Time  2 sec  Max Age  20 sec   Forward Delay  15 sec</w:t>
      </w:r>
    </w:p>
    <w:p w14:paraId="3CF38FA7" w14:textId="1781417A" w:rsidR="009F385E" w:rsidRDefault="009F385E" w:rsidP="009F385E">
      <w:pPr>
        <w:pStyle w:val="BodyTextL25"/>
        <w:ind w:left="0"/>
        <w:rPr>
          <w:color w:val="FF0000"/>
        </w:rPr>
      </w:pPr>
      <w:r w:rsidRPr="00050BDF">
        <w:rPr>
          <w:b/>
          <w:color w:val="FF0000"/>
        </w:rPr>
        <w:t xml:space="preserve">QUESTION </w:t>
      </w:r>
      <w:r>
        <w:rPr>
          <w:b/>
          <w:color w:val="FF0000"/>
        </w:rPr>
        <w:t>3</w:t>
      </w:r>
      <w:r w:rsidRPr="00050BDF">
        <w:t xml:space="preserve"> </w:t>
      </w:r>
      <w:r>
        <w:t xml:space="preserve">What is the bridge priority of the new root bridge? </w:t>
      </w:r>
    </w:p>
    <w:p w14:paraId="66DAD740" w14:textId="3E238C5F" w:rsidR="009F385E" w:rsidRDefault="009F385E" w:rsidP="009F385E">
      <w:pPr>
        <w:pStyle w:val="BodyTextL25"/>
        <w:ind w:left="0"/>
      </w:pPr>
      <w:r w:rsidRPr="00050BDF">
        <w:rPr>
          <w:b/>
          <w:color w:val="FF0000"/>
        </w:rPr>
        <w:t xml:space="preserve">QUESTION </w:t>
      </w:r>
      <w:r>
        <w:rPr>
          <w:b/>
          <w:color w:val="FF0000"/>
        </w:rPr>
        <w:t xml:space="preserve">4 </w:t>
      </w:r>
      <w:r>
        <w:t>What is the current bridge priority of the</w:t>
      </w:r>
      <w:r w:rsidR="008803F0">
        <w:t xml:space="preserve"> secondary</w:t>
      </w:r>
      <w:r>
        <w:t xml:space="preserve"> root bridge? </w:t>
      </w:r>
    </w:p>
    <w:p w14:paraId="7480AD6E" w14:textId="27BB7024" w:rsidR="009F385E" w:rsidRDefault="009F385E" w:rsidP="009F385E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  <w:r w:rsidRPr="00050BDF">
        <w:rPr>
          <w:rFonts w:ascii="Arial" w:hAnsi="Arial"/>
          <w:b/>
          <w:bCs/>
          <w:color w:val="FF0000"/>
          <w:sz w:val="22"/>
        </w:rPr>
        <w:t xml:space="preserve">Before proceeding, </w:t>
      </w:r>
      <w:r>
        <w:rPr>
          <w:rFonts w:ascii="Arial" w:hAnsi="Arial"/>
          <w:b/>
          <w:bCs/>
          <w:color w:val="FF0000"/>
          <w:sz w:val="22"/>
        </w:rPr>
        <w:t>return to the</w:t>
      </w:r>
      <w:r w:rsidRPr="00050BDF">
        <w:rPr>
          <w:rFonts w:ascii="Arial" w:hAnsi="Arial"/>
          <w:b/>
          <w:bCs/>
          <w:color w:val="FF0000"/>
          <w:sz w:val="22"/>
        </w:rPr>
        <w:t xml:space="preserve"> quiz and enter your answer</w:t>
      </w:r>
      <w:r>
        <w:rPr>
          <w:rFonts w:ascii="Arial" w:hAnsi="Arial"/>
          <w:b/>
          <w:bCs/>
          <w:color w:val="FF0000"/>
          <w:sz w:val="22"/>
        </w:rPr>
        <w:t>s</w:t>
      </w:r>
      <w:r w:rsidRPr="00050BDF">
        <w:rPr>
          <w:rFonts w:ascii="Arial" w:hAnsi="Arial"/>
          <w:b/>
          <w:bCs/>
          <w:color w:val="FF0000"/>
          <w:sz w:val="22"/>
        </w:rPr>
        <w:t xml:space="preserve"> for question</w:t>
      </w:r>
      <w:r>
        <w:rPr>
          <w:rFonts w:ascii="Arial" w:hAnsi="Arial"/>
          <w:b/>
          <w:bCs/>
          <w:color w:val="FF0000"/>
          <w:sz w:val="22"/>
        </w:rPr>
        <w:t>s</w:t>
      </w:r>
      <w:r w:rsidRPr="00050BDF">
        <w:rPr>
          <w:rFonts w:ascii="Arial" w:hAnsi="Arial"/>
          <w:b/>
          <w:bCs/>
          <w:color w:val="FF0000"/>
          <w:sz w:val="22"/>
        </w:rPr>
        <w:t xml:space="preserve"> </w:t>
      </w:r>
      <w:r>
        <w:rPr>
          <w:rFonts w:ascii="Arial" w:hAnsi="Arial"/>
          <w:b/>
          <w:bCs/>
          <w:color w:val="FF0000"/>
          <w:sz w:val="22"/>
        </w:rPr>
        <w:t>3 &amp; 4</w:t>
      </w:r>
      <w:r w:rsidRPr="00050BDF">
        <w:rPr>
          <w:rFonts w:ascii="Arial" w:hAnsi="Arial"/>
          <w:b/>
          <w:bCs/>
          <w:color w:val="FF0000"/>
          <w:sz w:val="22"/>
        </w:rPr>
        <w:t>. Leave the quiz open while you complete the rest of the lab sheet.</w:t>
      </w:r>
    </w:p>
    <w:p w14:paraId="5CC9D225" w14:textId="77777777" w:rsidR="009F385E" w:rsidRDefault="009F385E" w:rsidP="009F385E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</w:p>
    <w:p w14:paraId="5303F0F5" w14:textId="77777777" w:rsidR="00D66313" w:rsidRPr="0094201B" w:rsidRDefault="00D66313" w:rsidP="00D66313">
      <w:pPr>
        <w:pStyle w:val="PartHead"/>
      </w:pPr>
      <w:r w:rsidRPr="0094201B">
        <w:t>Protect Against STP Attacks</w:t>
      </w:r>
    </w:p>
    <w:p w14:paraId="5303F0F6" w14:textId="77777777" w:rsidR="00D66313" w:rsidRPr="00776DA0" w:rsidRDefault="00D66313" w:rsidP="00D66313">
      <w:pPr>
        <w:pStyle w:val="BodyTextL25"/>
        <w:rPr>
          <w:rFonts w:eastAsia="MS Mincho"/>
        </w:rPr>
      </w:pPr>
      <w:r>
        <w:t>Secure the STP parameters to prevent STP manipulation attacks.</w:t>
      </w:r>
    </w:p>
    <w:p w14:paraId="5303F0F7" w14:textId="77777777" w:rsidR="00D66313" w:rsidRDefault="00D66313" w:rsidP="00D66313">
      <w:pPr>
        <w:pStyle w:val="StepHead"/>
      </w:pPr>
      <w:r>
        <w:t>Enable PortFast on all access ports.</w:t>
      </w:r>
    </w:p>
    <w:p w14:paraId="5303F0F8" w14:textId="00731CC5" w:rsidR="00D66313" w:rsidRPr="00E8388F" w:rsidRDefault="00D66313" w:rsidP="00D66313">
      <w:pPr>
        <w:pStyle w:val="BodyTextL25"/>
      </w:pPr>
      <w:r w:rsidRPr="006B189A">
        <w:t xml:space="preserve">PortFast </w:t>
      </w:r>
      <w:r>
        <w:t xml:space="preserve">is configured </w:t>
      </w:r>
      <w:r w:rsidRPr="006B189A">
        <w:t>on access ports that connect to a single workstation or server</w:t>
      </w:r>
      <w:r>
        <w:t xml:space="preserve"> to enable them to become active more quickly. On the connected access ports of the </w:t>
      </w:r>
      <w:r w:rsidR="00E52D28" w:rsidRPr="00E52D28">
        <w:rPr>
          <w:b/>
        </w:rPr>
        <w:t>SW-A</w:t>
      </w:r>
      <w:r>
        <w:t xml:space="preserve"> and </w:t>
      </w:r>
      <w:r w:rsidR="00E52D28" w:rsidRPr="00E52D28">
        <w:rPr>
          <w:b/>
        </w:rPr>
        <w:t>SW-B</w:t>
      </w:r>
      <w:r>
        <w:t xml:space="preserve">, use the </w:t>
      </w:r>
      <w:r w:rsidRPr="00D66313">
        <w:rPr>
          <w:b/>
        </w:rPr>
        <w:t>spanning-tree portfast</w:t>
      </w:r>
      <w:r w:rsidRPr="00D66313">
        <w:t xml:space="preserve"> </w:t>
      </w:r>
      <w:r>
        <w:t>command.</w:t>
      </w:r>
    </w:p>
    <w:p w14:paraId="5303F0F9" w14:textId="77777777" w:rsidR="00D66313" w:rsidRDefault="00D66313" w:rsidP="00D66313">
      <w:pPr>
        <w:pStyle w:val="StepHead"/>
      </w:pPr>
      <w:r>
        <w:t>Enable BPDU guard on all access ports.</w:t>
      </w:r>
    </w:p>
    <w:p w14:paraId="5303F0FA" w14:textId="77777777" w:rsidR="00D66313" w:rsidRDefault="00D66313" w:rsidP="00D66313">
      <w:pPr>
        <w:pStyle w:val="BodyTextL25"/>
      </w:pPr>
      <w:r w:rsidRPr="00BA5235">
        <w:t xml:space="preserve">BPDU guard </w:t>
      </w:r>
      <w:r>
        <w:t xml:space="preserve">is a feature that can help prevent rogue switches and spoofing on access ports. Enable BPDU guard on </w:t>
      </w:r>
      <w:r w:rsidR="00E52D28" w:rsidRPr="00E52D28">
        <w:rPr>
          <w:b/>
        </w:rPr>
        <w:t>SW-A</w:t>
      </w:r>
      <w:r>
        <w:t xml:space="preserve"> and </w:t>
      </w:r>
      <w:r w:rsidR="00E52D28" w:rsidRPr="00E52D28">
        <w:rPr>
          <w:b/>
        </w:rPr>
        <w:t>SW-B</w:t>
      </w:r>
      <w:r>
        <w:t xml:space="preserve"> access ports.</w:t>
      </w:r>
    </w:p>
    <w:p w14:paraId="5303F0FB" w14:textId="0A84DD3C" w:rsidR="00D66313" w:rsidRDefault="00D66313" w:rsidP="00D66313">
      <w:pPr>
        <w:pStyle w:val="BodyTextL25"/>
        <w:rPr>
          <w:rFonts w:eastAsia="Arial"/>
        </w:rPr>
      </w:pPr>
      <w:r w:rsidRPr="00D66313">
        <w:rPr>
          <w:rFonts w:eastAsia="Arial"/>
          <w:b/>
        </w:rPr>
        <w:t>Note</w:t>
      </w:r>
      <w:r>
        <w:rPr>
          <w:rFonts w:eastAsia="Arial"/>
        </w:rPr>
        <w:t xml:space="preserve">: </w:t>
      </w:r>
      <w:r w:rsidRPr="00457B21">
        <w:rPr>
          <w:rFonts w:eastAsia="Arial"/>
        </w:rPr>
        <w:t xml:space="preserve">For </w:t>
      </w:r>
      <w:r w:rsidR="009F385E">
        <w:rPr>
          <w:rFonts w:eastAsia="Arial"/>
        </w:rPr>
        <w:t>marking</w:t>
      </w:r>
      <w:r w:rsidRPr="00457B21">
        <w:rPr>
          <w:rFonts w:eastAsia="Arial"/>
        </w:rPr>
        <w:t xml:space="preserve"> purposes in this </w:t>
      </w:r>
      <w:r w:rsidR="009F385E">
        <w:rPr>
          <w:rFonts w:eastAsia="Arial"/>
        </w:rPr>
        <w:t>lab</w:t>
      </w:r>
      <w:r w:rsidR="0073743E">
        <w:rPr>
          <w:rFonts w:eastAsia="Arial"/>
        </w:rPr>
        <w:t>,</w:t>
      </w:r>
      <w:r w:rsidRPr="00457B21">
        <w:rPr>
          <w:rFonts w:eastAsia="Arial"/>
        </w:rPr>
        <w:t xml:space="preserve"> </w:t>
      </w:r>
      <w:r w:rsidR="009F385E">
        <w:rPr>
          <w:rFonts w:eastAsia="Arial"/>
        </w:rPr>
        <w:t xml:space="preserve">please enable it </w:t>
      </w:r>
      <w:r w:rsidR="009F385E" w:rsidRPr="00457B21">
        <w:rPr>
          <w:rFonts w:eastAsia="Arial"/>
        </w:rPr>
        <w:t xml:space="preserve">on each individual port </w:t>
      </w:r>
      <w:r w:rsidR="009F385E">
        <w:rPr>
          <w:rFonts w:eastAsia="Arial"/>
        </w:rPr>
        <w:t>(rather than enabling it globally on all ports)</w:t>
      </w:r>
      <w:r w:rsidRPr="00457B21">
        <w:rPr>
          <w:rFonts w:eastAsia="Arial"/>
        </w:rPr>
        <w:t>.</w:t>
      </w:r>
    </w:p>
    <w:p w14:paraId="5303F0FF" w14:textId="77777777" w:rsidR="00D66313" w:rsidRPr="0004448E" w:rsidRDefault="00D66313" w:rsidP="00D66313">
      <w:pPr>
        <w:pStyle w:val="PartHead"/>
      </w:pPr>
      <w:r w:rsidRPr="0004448E">
        <w:t>Configure Port Security and Disable Unused Ports</w:t>
      </w:r>
    </w:p>
    <w:p w14:paraId="5303F100" w14:textId="77777777" w:rsidR="00D66313" w:rsidRDefault="00D66313" w:rsidP="00D66313">
      <w:pPr>
        <w:pStyle w:val="StepHead"/>
      </w:pPr>
      <w:r>
        <w:t>Configure basic port security on all ports connected to host devices.</w:t>
      </w:r>
    </w:p>
    <w:p w14:paraId="18DE41BC" w14:textId="77777777" w:rsidR="00C0045F" w:rsidRDefault="00D66313" w:rsidP="00D66313">
      <w:pPr>
        <w:pStyle w:val="BodyTextL25"/>
      </w:pPr>
      <w:r>
        <w:t xml:space="preserve">This procedure should be performed on all access ports on </w:t>
      </w:r>
      <w:r w:rsidR="00E52D28" w:rsidRPr="00E52D28">
        <w:rPr>
          <w:b/>
        </w:rPr>
        <w:t>SW-A</w:t>
      </w:r>
      <w:r>
        <w:t xml:space="preserve"> and </w:t>
      </w:r>
      <w:r w:rsidR="00E52D28" w:rsidRPr="00E52D28">
        <w:rPr>
          <w:b/>
        </w:rPr>
        <w:t>SW-B</w:t>
      </w:r>
      <w:r>
        <w:t xml:space="preserve">. </w:t>
      </w:r>
    </w:p>
    <w:p w14:paraId="58D04F42" w14:textId="4A617733" w:rsidR="00C0045F" w:rsidRDefault="00C0045F" w:rsidP="001F4762">
      <w:pPr>
        <w:pStyle w:val="BodyTextL25"/>
        <w:numPr>
          <w:ilvl w:val="0"/>
          <w:numId w:val="12"/>
        </w:numPr>
        <w:ind w:left="720"/>
      </w:pPr>
      <w:r>
        <w:t>Enable port security on all access ports on SW-A and SW-B.</w:t>
      </w:r>
    </w:p>
    <w:p w14:paraId="4FE1C154" w14:textId="77777777" w:rsidR="00C0045F" w:rsidRDefault="00C0045F" w:rsidP="001F4762">
      <w:pPr>
        <w:pStyle w:val="BodyTextL25"/>
        <w:ind w:left="720"/>
      </w:pPr>
      <w:r>
        <w:rPr>
          <w:b/>
        </w:rPr>
        <w:t>Note</w:t>
      </w:r>
      <w:r>
        <w:t>: A switch port must be configured as an access port to enable port security.</w:t>
      </w:r>
    </w:p>
    <w:p w14:paraId="7F5CE654" w14:textId="77777777" w:rsidR="00C0045F" w:rsidRDefault="00D66313" w:rsidP="001F4762">
      <w:pPr>
        <w:pStyle w:val="BodyTextL25"/>
        <w:numPr>
          <w:ilvl w:val="0"/>
          <w:numId w:val="12"/>
        </w:numPr>
        <w:ind w:left="720"/>
      </w:pPr>
      <w:r>
        <w:t>Set the maximum number of learned MAC address</w:t>
      </w:r>
      <w:r w:rsidR="00B81AAF">
        <w:t>es</w:t>
      </w:r>
      <w:r>
        <w:t xml:space="preserve"> to </w:t>
      </w:r>
      <w:r w:rsidR="00C0045F">
        <w:rPr>
          <w:b/>
        </w:rPr>
        <w:t>4</w:t>
      </w:r>
      <w:r w:rsidR="00C0045F">
        <w:t>.</w:t>
      </w:r>
    </w:p>
    <w:p w14:paraId="1F7E8605" w14:textId="77777777" w:rsidR="00C0045F" w:rsidRDefault="00C0045F" w:rsidP="001F4762">
      <w:pPr>
        <w:pStyle w:val="BodyTextL25"/>
        <w:numPr>
          <w:ilvl w:val="0"/>
          <w:numId w:val="12"/>
        </w:numPr>
        <w:ind w:left="720"/>
      </w:pPr>
      <w:r>
        <w:t>A</w:t>
      </w:r>
      <w:r w:rsidR="00D66313">
        <w:t xml:space="preserve">llow the </w:t>
      </w:r>
      <w:r>
        <w:t xml:space="preserve">dynamically learned </w:t>
      </w:r>
      <w:r w:rsidR="00D66313">
        <w:t xml:space="preserve">MAC </w:t>
      </w:r>
      <w:r>
        <w:t>addresses</w:t>
      </w:r>
      <w:r w:rsidR="00D66313">
        <w:t xml:space="preserve"> to be</w:t>
      </w:r>
      <w:r>
        <w:t xml:space="preserve"> automatically saved (i.e. to “</w:t>
      </w:r>
      <w:r>
        <w:rPr>
          <w:i/>
        </w:rPr>
        <w:t>stick</w:t>
      </w:r>
      <w:r>
        <w:t>”) in the running configuration</w:t>
      </w:r>
    </w:p>
    <w:p w14:paraId="5303F101" w14:textId="08BEFE98" w:rsidR="00D66313" w:rsidRDefault="00C0045F" w:rsidP="001F4762">
      <w:pPr>
        <w:pStyle w:val="BodyTextL25"/>
        <w:numPr>
          <w:ilvl w:val="0"/>
          <w:numId w:val="12"/>
        </w:numPr>
        <w:ind w:left="720"/>
      </w:pPr>
      <w:r>
        <w:t>S</w:t>
      </w:r>
      <w:r w:rsidR="00D66313">
        <w:t>et the violation</w:t>
      </w:r>
      <w:r>
        <w:t xml:space="preserve"> mode to </w:t>
      </w:r>
      <w:r w:rsidR="00D74088">
        <w:rPr>
          <w:b/>
        </w:rPr>
        <w:t>restrict</w:t>
      </w:r>
      <w:r w:rsidR="00D66313">
        <w:t>.</w:t>
      </w:r>
    </w:p>
    <w:p w14:paraId="5303F109" w14:textId="77777777" w:rsidR="00D66313" w:rsidRDefault="00D66313" w:rsidP="00D66313">
      <w:pPr>
        <w:pStyle w:val="StepHead"/>
      </w:pPr>
      <w:r>
        <w:t>Verify port security.</w:t>
      </w:r>
    </w:p>
    <w:p w14:paraId="5303F10A" w14:textId="77777777" w:rsidR="00BA5D18" w:rsidRDefault="00D66313" w:rsidP="006E32A5">
      <w:pPr>
        <w:pStyle w:val="SubStepAlpha"/>
      </w:pPr>
      <w:r w:rsidRPr="00230D88">
        <w:t xml:space="preserve">On </w:t>
      </w:r>
      <w:r w:rsidR="00E52D28" w:rsidRPr="00E52D28">
        <w:rPr>
          <w:b/>
        </w:rPr>
        <w:t>SW-A</w:t>
      </w:r>
      <w:r w:rsidRPr="00230D88">
        <w:t>, issue the</w:t>
      </w:r>
      <w:r w:rsidR="002D6A87">
        <w:t xml:space="preserve"> command</w:t>
      </w:r>
      <w:r w:rsidRPr="00230D88">
        <w:t xml:space="preserve"> </w:t>
      </w:r>
      <w:r w:rsidRPr="00B7370A">
        <w:rPr>
          <w:b/>
        </w:rPr>
        <w:t>show port-security interface f0/1</w:t>
      </w:r>
      <w:r w:rsidRPr="00B7370A">
        <w:t xml:space="preserve"> </w:t>
      </w:r>
      <w:r w:rsidRPr="00230D88">
        <w:t>to verify that port security has been configured</w:t>
      </w:r>
      <w:r>
        <w:t>.</w:t>
      </w:r>
    </w:p>
    <w:p w14:paraId="5303F10B" w14:textId="77777777" w:rsidR="002D6A87" w:rsidRDefault="002D6A87" w:rsidP="006E32A5">
      <w:pPr>
        <w:pStyle w:val="CMD"/>
      </w:pPr>
      <w:r>
        <w:t xml:space="preserve">SW-A# </w:t>
      </w:r>
      <w:r w:rsidRPr="006E32A5">
        <w:rPr>
          <w:b/>
        </w:rPr>
        <w:t>show port-security interface f0/1</w:t>
      </w:r>
    </w:p>
    <w:p w14:paraId="5303F10C" w14:textId="77777777" w:rsidR="002D6A87" w:rsidRDefault="002D6A87" w:rsidP="006E32A5">
      <w:pPr>
        <w:pStyle w:val="CMDOutput"/>
      </w:pPr>
      <w:r w:rsidRPr="006E32A5">
        <w:rPr>
          <w:shd w:val="clear" w:color="auto" w:fill="FFFF00"/>
        </w:rPr>
        <w:lastRenderedPageBreak/>
        <w:t>Port Security              : Enabled</w:t>
      </w:r>
    </w:p>
    <w:p w14:paraId="5303F10D" w14:textId="77777777" w:rsidR="002D6A87" w:rsidRDefault="002D6A87" w:rsidP="006E32A5">
      <w:pPr>
        <w:pStyle w:val="CMDOutput"/>
      </w:pPr>
      <w:r>
        <w:t>Port Status                : Secure-up</w:t>
      </w:r>
    </w:p>
    <w:p w14:paraId="5303F10E" w14:textId="03B67B4B" w:rsidR="002D6A87" w:rsidRDefault="002D6A87" w:rsidP="006E32A5">
      <w:pPr>
        <w:pStyle w:val="CMDOutput"/>
      </w:pPr>
      <w:r w:rsidRPr="006E32A5">
        <w:rPr>
          <w:shd w:val="clear" w:color="auto" w:fill="FFFF00"/>
        </w:rPr>
        <w:t xml:space="preserve">Violation Mode             : </w:t>
      </w:r>
      <w:r w:rsidR="005E4532">
        <w:rPr>
          <w:shd w:val="clear" w:color="auto" w:fill="FFFF00"/>
        </w:rPr>
        <w:t>Restrict</w:t>
      </w:r>
    </w:p>
    <w:p w14:paraId="5303F10F" w14:textId="77777777" w:rsidR="002D6A87" w:rsidRDefault="002D6A87" w:rsidP="006E32A5">
      <w:pPr>
        <w:pStyle w:val="CMDOutput"/>
      </w:pPr>
      <w:r>
        <w:t>Aging Time                 : 0 mins</w:t>
      </w:r>
    </w:p>
    <w:p w14:paraId="5303F110" w14:textId="77777777" w:rsidR="002D6A87" w:rsidRDefault="002D6A87" w:rsidP="006E32A5">
      <w:pPr>
        <w:pStyle w:val="CMDOutput"/>
      </w:pPr>
      <w:r>
        <w:t>Aging Type                 : Absolute</w:t>
      </w:r>
    </w:p>
    <w:p w14:paraId="5303F111" w14:textId="77777777" w:rsidR="002D6A87" w:rsidRDefault="002D6A87" w:rsidP="006E32A5">
      <w:pPr>
        <w:pStyle w:val="CMDOutput"/>
      </w:pPr>
      <w:r>
        <w:t>SecureStatic Address Aging : Disabled</w:t>
      </w:r>
    </w:p>
    <w:p w14:paraId="5303F112" w14:textId="45CE1819" w:rsidR="002D6A87" w:rsidRDefault="002D6A87" w:rsidP="006E32A5">
      <w:pPr>
        <w:pStyle w:val="CMDOutput"/>
      </w:pPr>
      <w:r w:rsidRPr="006E32A5">
        <w:rPr>
          <w:shd w:val="clear" w:color="auto" w:fill="FFFF00"/>
        </w:rPr>
        <w:t xml:space="preserve">Maximum MAC Addresses      : </w:t>
      </w:r>
      <w:r w:rsidR="00D74088">
        <w:rPr>
          <w:shd w:val="clear" w:color="auto" w:fill="FFFF00"/>
        </w:rPr>
        <w:t>4</w:t>
      </w:r>
    </w:p>
    <w:p w14:paraId="5303F113" w14:textId="77777777" w:rsidR="002D6A87" w:rsidRDefault="002D6A87" w:rsidP="006E32A5">
      <w:pPr>
        <w:pStyle w:val="CMDOutput"/>
      </w:pPr>
      <w:r>
        <w:t>Total MAC Addresses        : 0</w:t>
      </w:r>
    </w:p>
    <w:p w14:paraId="5303F114" w14:textId="77777777" w:rsidR="002D6A87" w:rsidRDefault="002D6A87" w:rsidP="006E32A5">
      <w:pPr>
        <w:pStyle w:val="CMDOutput"/>
      </w:pPr>
      <w:r>
        <w:t>Configured MAC Addresses   : 0</w:t>
      </w:r>
    </w:p>
    <w:p w14:paraId="5303F115" w14:textId="77777777" w:rsidR="002D6A87" w:rsidRDefault="002D6A87" w:rsidP="006E32A5">
      <w:pPr>
        <w:pStyle w:val="CMDOutput"/>
      </w:pPr>
      <w:r w:rsidRPr="006E32A5">
        <w:rPr>
          <w:shd w:val="clear" w:color="auto" w:fill="FFFF00"/>
        </w:rPr>
        <w:t>Sticky MAC Addresses       : 0</w:t>
      </w:r>
    </w:p>
    <w:p w14:paraId="5303F116" w14:textId="77777777" w:rsidR="002D6A87" w:rsidRDefault="002D6A87" w:rsidP="006E32A5">
      <w:pPr>
        <w:pStyle w:val="CMDOutput"/>
      </w:pPr>
      <w:r w:rsidRPr="006E32A5">
        <w:rPr>
          <w:shd w:val="clear" w:color="auto" w:fill="FFFF00"/>
        </w:rPr>
        <w:t>Last Source Address:Vlan   : 0000.0000.0000:0</w:t>
      </w:r>
    </w:p>
    <w:p w14:paraId="5303F117" w14:textId="77777777" w:rsidR="002D6A87" w:rsidRDefault="002D6A87" w:rsidP="006E32A5">
      <w:pPr>
        <w:pStyle w:val="CMDOutput"/>
      </w:pPr>
      <w:r>
        <w:t>Security Violation Count   : 0</w:t>
      </w:r>
    </w:p>
    <w:p w14:paraId="5303F118" w14:textId="56ED1041" w:rsidR="002D6A87" w:rsidRDefault="002D6A87" w:rsidP="006E32A5">
      <w:pPr>
        <w:pStyle w:val="SubStepAlpha"/>
      </w:pPr>
      <w:r>
        <w:t xml:space="preserve">Ping from </w:t>
      </w:r>
      <w:r w:rsidRPr="006E32A5">
        <w:rPr>
          <w:b/>
        </w:rPr>
        <w:t>C1</w:t>
      </w:r>
      <w:r>
        <w:t xml:space="preserve"> to </w:t>
      </w:r>
      <w:r w:rsidRPr="006E32A5">
        <w:rPr>
          <w:b/>
        </w:rPr>
        <w:t>C2</w:t>
      </w:r>
      <w:r>
        <w:t xml:space="preserve"> and issue the command </w:t>
      </w:r>
      <w:r>
        <w:rPr>
          <w:b/>
        </w:rPr>
        <w:t>show port-security interface f0/1</w:t>
      </w:r>
      <w:r>
        <w:t xml:space="preserve"> again to verify that the switch has learned the MAC address for </w:t>
      </w:r>
      <w:r w:rsidRPr="006E32A5">
        <w:rPr>
          <w:b/>
        </w:rPr>
        <w:t>C1</w:t>
      </w:r>
      <w:r>
        <w:t>.</w:t>
      </w:r>
    </w:p>
    <w:p w14:paraId="39B8CCBC" w14:textId="72482CD9" w:rsidR="001D0C76" w:rsidRDefault="001D0C76" w:rsidP="001D0C76">
      <w:pPr>
        <w:pStyle w:val="BodyTextL25"/>
        <w:ind w:left="0"/>
      </w:pPr>
      <w:r w:rsidRPr="00050BDF">
        <w:rPr>
          <w:b/>
          <w:color w:val="FF0000"/>
        </w:rPr>
        <w:t xml:space="preserve">QUESTION </w:t>
      </w:r>
      <w:r>
        <w:rPr>
          <w:b/>
          <w:color w:val="FF0000"/>
        </w:rPr>
        <w:t xml:space="preserve">5 </w:t>
      </w:r>
      <w:r>
        <w:t>What is the “Total MAC Addresses” value in the output after doing the ping</w:t>
      </w:r>
      <w:r w:rsidR="007D0C3C">
        <w:t>?</w:t>
      </w:r>
    </w:p>
    <w:p w14:paraId="01932BCE" w14:textId="3BDD5C4F" w:rsidR="001D0C76" w:rsidRDefault="001D0C76" w:rsidP="001D0C76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  <w:r w:rsidRPr="00050BDF">
        <w:rPr>
          <w:rFonts w:ascii="Arial" w:hAnsi="Arial"/>
          <w:b/>
          <w:bCs/>
          <w:color w:val="FF0000"/>
          <w:sz w:val="22"/>
        </w:rPr>
        <w:t xml:space="preserve">Before proceeding, </w:t>
      </w:r>
      <w:r>
        <w:rPr>
          <w:rFonts w:ascii="Arial" w:hAnsi="Arial"/>
          <w:b/>
          <w:bCs/>
          <w:color w:val="FF0000"/>
          <w:sz w:val="22"/>
        </w:rPr>
        <w:t>return to the</w:t>
      </w:r>
      <w:r w:rsidRPr="00050BDF">
        <w:rPr>
          <w:rFonts w:ascii="Arial" w:hAnsi="Arial"/>
          <w:b/>
          <w:bCs/>
          <w:color w:val="FF0000"/>
          <w:sz w:val="22"/>
        </w:rPr>
        <w:t xml:space="preserve"> quiz and enter your answer</w:t>
      </w:r>
      <w:r>
        <w:rPr>
          <w:rFonts w:ascii="Arial" w:hAnsi="Arial"/>
          <w:b/>
          <w:bCs/>
          <w:color w:val="FF0000"/>
          <w:sz w:val="22"/>
        </w:rPr>
        <w:t xml:space="preserve"> for question 5</w:t>
      </w:r>
      <w:r w:rsidRPr="00050BDF">
        <w:rPr>
          <w:rFonts w:ascii="Arial" w:hAnsi="Arial"/>
          <w:b/>
          <w:bCs/>
          <w:color w:val="FF0000"/>
          <w:sz w:val="22"/>
        </w:rPr>
        <w:t>. Leave the quiz open while you complete the rest of the lab sheet.</w:t>
      </w:r>
    </w:p>
    <w:p w14:paraId="0B5EDCF6" w14:textId="77777777" w:rsidR="001D0C76" w:rsidRDefault="001D0C76" w:rsidP="001D0C76">
      <w:pPr>
        <w:pStyle w:val="SubStepAlpha"/>
        <w:numPr>
          <w:ilvl w:val="0"/>
          <w:numId w:val="0"/>
        </w:numPr>
      </w:pPr>
    </w:p>
    <w:p w14:paraId="5303F119" w14:textId="77777777" w:rsidR="00D66313" w:rsidRPr="002954F3" w:rsidRDefault="00D66313" w:rsidP="00D66313">
      <w:pPr>
        <w:pStyle w:val="StepHead"/>
      </w:pPr>
      <w:r w:rsidRPr="002954F3">
        <w:t>Disable unused ports</w:t>
      </w:r>
      <w:r>
        <w:t>.</w:t>
      </w:r>
    </w:p>
    <w:p w14:paraId="5303F11A" w14:textId="407C6C08" w:rsidR="00B7370A" w:rsidRDefault="00D66313" w:rsidP="00D66313">
      <w:pPr>
        <w:pStyle w:val="BodyTextL25"/>
      </w:pPr>
      <w:r w:rsidRPr="00D04485">
        <w:t>Disable all p</w:t>
      </w:r>
      <w:r w:rsidR="00B7370A">
        <w:t>orts that are currently unused.</w:t>
      </w:r>
    </w:p>
    <w:p w14:paraId="004937E4" w14:textId="0A430951" w:rsidR="00DD77A8" w:rsidRDefault="00DD77A8" w:rsidP="00D66313">
      <w:pPr>
        <w:pStyle w:val="BodyTextL25"/>
      </w:pPr>
    </w:p>
    <w:p w14:paraId="3116544D" w14:textId="1C2DE7BC" w:rsidR="00DD77A8" w:rsidRDefault="00DD77A8" w:rsidP="00DD77A8">
      <w:pPr>
        <w:pStyle w:val="BodyTextL25Bold"/>
        <w:ind w:left="0"/>
        <w:rPr>
          <w:color w:val="FF0000"/>
          <w:sz w:val="22"/>
        </w:rPr>
      </w:pPr>
      <w:r>
        <w:rPr>
          <w:color w:val="FF0000"/>
          <w:sz w:val="22"/>
        </w:rPr>
        <w:t xml:space="preserve">If you have correctly configured all parts of the lab your activity score should now be showing as 100%. If so, click on “check results” in the activity window. Return to the </w:t>
      </w:r>
      <w:r w:rsidR="00EF39E4">
        <w:rPr>
          <w:color w:val="FF0000"/>
          <w:sz w:val="22"/>
        </w:rPr>
        <w:t>Brightspace</w:t>
      </w:r>
      <w:r>
        <w:rPr>
          <w:color w:val="FF0000"/>
          <w:sz w:val="22"/>
        </w:rPr>
        <w:t xml:space="preserve"> quiz one last time and enter the code into the appropriate question box (Q6) of the quiz. </w:t>
      </w:r>
    </w:p>
    <w:p w14:paraId="48C929D7" w14:textId="6AAC71D1" w:rsidR="00DD77A8" w:rsidRPr="007D0C3C" w:rsidRDefault="00DD77A8" w:rsidP="007D0C3C">
      <w:pPr>
        <w:pStyle w:val="BodyTextL25Bold"/>
        <w:ind w:left="0"/>
        <w:rPr>
          <w:color w:val="FF0000"/>
          <w:sz w:val="22"/>
        </w:rPr>
      </w:pPr>
      <w:r>
        <w:rPr>
          <w:color w:val="FF0000"/>
          <w:sz w:val="22"/>
        </w:rPr>
        <w:t xml:space="preserve">You have completed the lab – please submit the </w:t>
      </w:r>
      <w:r w:rsidR="00EF39E4">
        <w:rPr>
          <w:color w:val="FF0000"/>
          <w:sz w:val="22"/>
        </w:rPr>
        <w:t>Brightspace</w:t>
      </w:r>
      <w:r>
        <w:rPr>
          <w:color w:val="FF0000"/>
          <w:sz w:val="22"/>
        </w:rPr>
        <w:t xml:space="preserve"> quiz.</w:t>
      </w:r>
    </w:p>
    <w:sectPr w:rsidR="00DD77A8" w:rsidRPr="007D0C3C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949E2C" w14:textId="77777777" w:rsidR="00616F26" w:rsidRDefault="00616F26" w:rsidP="0090659A">
      <w:pPr>
        <w:spacing w:after="0" w:line="240" w:lineRule="auto"/>
      </w:pPr>
      <w:r>
        <w:separator/>
      </w:r>
    </w:p>
    <w:p w14:paraId="2384AF5D" w14:textId="77777777" w:rsidR="00616F26" w:rsidRDefault="00616F26"/>
    <w:p w14:paraId="34485129" w14:textId="77777777" w:rsidR="00616F26" w:rsidRDefault="00616F26"/>
    <w:p w14:paraId="555E6B95" w14:textId="77777777" w:rsidR="00616F26" w:rsidRDefault="00616F26"/>
    <w:p w14:paraId="22521D3B" w14:textId="77777777" w:rsidR="00616F26" w:rsidRDefault="00616F26"/>
    <w:p w14:paraId="43381BB4" w14:textId="77777777" w:rsidR="00616F26" w:rsidRDefault="00616F26"/>
  </w:endnote>
  <w:endnote w:type="continuationSeparator" w:id="0">
    <w:p w14:paraId="38013872" w14:textId="77777777" w:rsidR="00616F26" w:rsidRDefault="00616F26" w:rsidP="0090659A">
      <w:pPr>
        <w:spacing w:after="0" w:line="240" w:lineRule="auto"/>
      </w:pPr>
      <w:r>
        <w:continuationSeparator/>
      </w:r>
    </w:p>
    <w:p w14:paraId="21DF3C3E" w14:textId="77777777" w:rsidR="00616F26" w:rsidRDefault="00616F26"/>
    <w:p w14:paraId="0C16CD4D" w14:textId="77777777" w:rsidR="00616F26" w:rsidRDefault="00616F26"/>
    <w:p w14:paraId="61CEADFB" w14:textId="77777777" w:rsidR="00616F26" w:rsidRDefault="00616F26"/>
    <w:p w14:paraId="50F55A10" w14:textId="77777777" w:rsidR="00616F26" w:rsidRDefault="00616F26"/>
    <w:p w14:paraId="6F8CF685" w14:textId="77777777" w:rsidR="00616F26" w:rsidRDefault="00616F26"/>
  </w:endnote>
  <w:endnote w:type="continuationNotice" w:id="1">
    <w:p w14:paraId="086076F7" w14:textId="77777777" w:rsidR="00616F26" w:rsidRDefault="00616F2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3F138" w14:textId="5B7321EF" w:rsidR="009D04B0" w:rsidRPr="00231DCA" w:rsidRDefault="009D04B0" w:rsidP="00FC300E">
    <w:pPr>
      <w:pStyle w:val="Footer"/>
      <w:rPr>
        <w:szCs w:val="16"/>
      </w:rPr>
    </w:pP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1AC1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1AC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3F13B" w14:textId="02B28110" w:rsidR="009D04B0" w:rsidRPr="008402F2" w:rsidRDefault="009D04B0" w:rsidP="00FC300E">
    <w:pPr>
      <w:pStyle w:val="Footer"/>
    </w:pPr>
    <w:r w:rsidRPr="0090659A">
      <w:t xml:space="preserve">Page </w:t>
    </w:r>
    <w:r w:rsidRPr="0090659A">
      <w:fldChar w:fldCharType="begin"/>
    </w:r>
    <w:r w:rsidRPr="0090659A">
      <w:instrText xml:space="preserve"> PAGE </w:instrText>
    </w:r>
    <w:r w:rsidRPr="0090659A">
      <w:fldChar w:fldCharType="separate"/>
    </w:r>
    <w:r w:rsidR="00EB1AC1">
      <w:rPr>
        <w:noProof/>
      </w:rPr>
      <w:t>1</w:t>
    </w:r>
    <w:r w:rsidRPr="0090659A">
      <w:fldChar w:fldCharType="end"/>
    </w:r>
    <w:r w:rsidRPr="0090659A">
      <w:t xml:space="preserve"> of </w:t>
    </w:r>
    <w:fldSimple w:instr=" NUMPAGES  ">
      <w:r w:rsidR="00EB1AC1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AF4EA" w14:textId="77777777" w:rsidR="00616F26" w:rsidRDefault="00616F26" w:rsidP="0090659A">
      <w:pPr>
        <w:spacing w:after="0" w:line="240" w:lineRule="auto"/>
      </w:pPr>
      <w:r>
        <w:separator/>
      </w:r>
    </w:p>
    <w:p w14:paraId="0D529525" w14:textId="77777777" w:rsidR="00616F26" w:rsidRDefault="00616F26"/>
    <w:p w14:paraId="343061A4" w14:textId="77777777" w:rsidR="00616F26" w:rsidRDefault="00616F26"/>
    <w:p w14:paraId="3F1EA912" w14:textId="77777777" w:rsidR="00616F26" w:rsidRDefault="00616F26"/>
    <w:p w14:paraId="1648DEE0" w14:textId="77777777" w:rsidR="00616F26" w:rsidRDefault="00616F26"/>
    <w:p w14:paraId="049AE7DC" w14:textId="77777777" w:rsidR="00616F26" w:rsidRDefault="00616F26"/>
  </w:footnote>
  <w:footnote w:type="continuationSeparator" w:id="0">
    <w:p w14:paraId="127F586A" w14:textId="77777777" w:rsidR="00616F26" w:rsidRDefault="00616F26" w:rsidP="0090659A">
      <w:pPr>
        <w:spacing w:after="0" w:line="240" w:lineRule="auto"/>
      </w:pPr>
      <w:r>
        <w:continuationSeparator/>
      </w:r>
    </w:p>
    <w:p w14:paraId="3A6F99BF" w14:textId="77777777" w:rsidR="00616F26" w:rsidRDefault="00616F26"/>
    <w:p w14:paraId="666A19EA" w14:textId="77777777" w:rsidR="00616F26" w:rsidRDefault="00616F26"/>
    <w:p w14:paraId="0F710492" w14:textId="77777777" w:rsidR="00616F26" w:rsidRDefault="00616F26"/>
    <w:p w14:paraId="7DC9115A" w14:textId="77777777" w:rsidR="00616F26" w:rsidRDefault="00616F26"/>
    <w:p w14:paraId="25ABB25E" w14:textId="77777777" w:rsidR="00616F26" w:rsidRDefault="00616F26"/>
  </w:footnote>
  <w:footnote w:type="continuationNotice" w:id="1">
    <w:p w14:paraId="13BA7E1C" w14:textId="77777777" w:rsidR="00616F26" w:rsidRDefault="00616F2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3F137" w14:textId="4201D5FA" w:rsidR="009D04B0" w:rsidRPr="00FC300E" w:rsidRDefault="00EB1AC1" w:rsidP="00FC300E">
    <w:pPr>
      <w:pStyle w:val="Header"/>
    </w:pPr>
    <w:r>
      <w:rPr>
        <w:b/>
        <w:sz w:val="20"/>
      </w:rPr>
      <w:t>Lab 5 Part 2</w:t>
    </w:r>
    <w:r w:rsidR="009D04B0" w:rsidRPr="00FC300E">
      <w:rPr>
        <w:b/>
        <w:sz w:val="20"/>
      </w:rPr>
      <w:t xml:space="preserve"> </w:t>
    </w:r>
    <w:r w:rsidR="00BB5A6C">
      <w:rPr>
        <w:b/>
        <w:sz w:val="20"/>
      </w:rPr>
      <w:t>-</w:t>
    </w:r>
    <w:r w:rsidR="009D04B0" w:rsidRPr="00FC300E">
      <w:rPr>
        <w:b/>
        <w:sz w:val="20"/>
      </w:rPr>
      <w:t xml:space="preserve"> </w:t>
    </w:r>
    <w:r w:rsidR="00DD77A8" w:rsidRPr="00DD77A8">
      <w:rPr>
        <w:b/>
        <w:sz w:val="20"/>
      </w:rPr>
      <w:t>Mitigating Against STP Manipulation &amp; CAM Table Attacks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3F13A" w14:textId="08A59983" w:rsidR="009D04B0" w:rsidRDefault="009D04B0" w:rsidP="00C0045F">
    <w:pPr>
      <w:jc w:val="right"/>
    </w:pPr>
    <w:r>
      <w:rPr>
        <w:noProof/>
        <w:lang w:val="en-IE" w:eastAsia="en-IE"/>
      </w:rPr>
      <w:drawing>
        <wp:inline distT="0" distB="0" distL="0" distR="0" wp14:anchorId="42BDDDCD" wp14:editId="08F2D53F">
          <wp:extent cx="1666875" cy="809625"/>
          <wp:effectExtent l="0" t="0" r="9525" b="9525"/>
          <wp:docPr id="2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796360"/>
    <w:multiLevelType w:val="multilevel"/>
    <w:tmpl w:val="0FEA041E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18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CD10364"/>
    <w:multiLevelType w:val="hybridMultilevel"/>
    <w:tmpl w:val="78B6650C"/>
    <w:lvl w:ilvl="0" w:tplc="467C7C26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BF23836"/>
    <w:multiLevelType w:val="multilevel"/>
    <w:tmpl w:val="04A6BB6A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29F570C"/>
    <w:multiLevelType w:val="hybridMultilevel"/>
    <w:tmpl w:val="F23A355A"/>
    <w:lvl w:ilvl="0" w:tplc="36581B5A">
      <w:start w:val="1"/>
      <w:numFmt w:val="decimal"/>
      <w:pStyle w:val="Tasks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D0654B5"/>
    <w:multiLevelType w:val="hybridMultilevel"/>
    <w:tmpl w:val="3FA86D5C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ascii="Arial" w:hAnsi="Arial" w:cs="Arial"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1"/>
  </w:num>
  <w:num w:numId="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6"/>
  </w:num>
  <w:num w:numId="10">
    <w:abstractNumId w:val="2"/>
  </w:num>
  <w:num w:numId="11">
    <w:abstractNumId w:val="8"/>
  </w:num>
  <w:num w:numId="1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AGQQtDS3MLIwMzJR2l4NTi4sz8PJACQ4NaAK+SMt0tAAAA"/>
    <w:docVar w:name="__grammarly61__i" w:val="H4sIAAAAAAAEAKtWckksSQxILCpxzi/NK1GyMqwFAAEhoTITAAAA"/>
    <w:docVar w:name="__grammarly61_1" w:val="H4sIAAAAAAAEAKtWcslPLs1NzSvxTFGyUrIwNTZKMkhM0zWyNDPSNTEzN9dNTE5M0TWzNDQyTTI0TzKzNFbSUQpOLS7OzM8DaTGqBQBWG5tXQwAAAA=="/>
  </w:docVars>
  <w:rsids>
    <w:rsidRoot w:val="00B7370A"/>
    <w:rsid w:val="00001BDF"/>
    <w:rsid w:val="0000380F"/>
    <w:rsid w:val="00004175"/>
    <w:rsid w:val="000059C9"/>
    <w:rsid w:val="00010155"/>
    <w:rsid w:val="00012C22"/>
    <w:rsid w:val="000160F7"/>
    <w:rsid w:val="00016D5B"/>
    <w:rsid w:val="00016F30"/>
    <w:rsid w:val="0002047C"/>
    <w:rsid w:val="00021B9A"/>
    <w:rsid w:val="00022281"/>
    <w:rsid w:val="000242D6"/>
    <w:rsid w:val="00024EE5"/>
    <w:rsid w:val="0003149C"/>
    <w:rsid w:val="00041AF6"/>
    <w:rsid w:val="00044E62"/>
    <w:rsid w:val="00050BA4"/>
    <w:rsid w:val="00051738"/>
    <w:rsid w:val="00052548"/>
    <w:rsid w:val="00060696"/>
    <w:rsid w:val="0006167A"/>
    <w:rsid w:val="00067A67"/>
    <w:rsid w:val="000769CF"/>
    <w:rsid w:val="000815D8"/>
    <w:rsid w:val="00084C99"/>
    <w:rsid w:val="000858C8"/>
    <w:rsid w:val="00085CC6"/>
    <w:rsid w:val="00086F0B"/>
    <w:rsid w:val="00090C07"/>
    <w:rsid w:val="0009147A"/>
    <w:rsid w:val="00091E8D"/>
    <w:rsid w:val="0009378D"/>
    <w:rsid w:val="00097163"/>
    <w:rsid w:val="000A22C8"/>
    <w:rsid w:val="000B2344"/>
    <w:rsid w:val="000B2C54"/>
    <w:rsid w:val="000B7DE5"/>
    <w:rsid w:val="000C2118"/>
    <w:rsid w:val="000C6E6E"/>
    <w:rsid w:val="000D55B4"/>
    <w:rsid w:val="000E65F0"/>
    <w:rsid w:val="000E72BF"/>
    <w:rsid w:val="000F072C"/>
    <w:rsid w:val="000F6743"/>
    <w:rsid w:val="001006C2"/>
    <w:rsid w:val="00101BE8"/>
    <w:rsid w:val="00107B2B"/>
    <w:rsid w:val="00112AC5"/>
    <w:rsid w:val="001133DD"/>
    <w:rsid w:val="00120CBE"/>
    <w:rsid w:val="00121BAE"/>
    <w:rsid w:val="00125E67"/>
    <w:rsid w:val="001261C4"/>
    <w:rsid w:val="001314FB"/>
    <w:rsid w:val="001366EC"/>
    <w:rsid w:val="001373F5"/>
    <w:rsid w:val="0014219C"/>
    <w:rsid w:val="001425ED"/>
    <w:rsid w:val="00143450"/>
    <w:rsid w:val="00143D25"/>
    <w:rsid w:val="00144997"/>
    <w:rsid w:val="001523C0"/>
    <w:rsid w:val="00152B82"/>
    <w:rsid w:val="001535FE"/>
    <w:rsid w:val="00154E3A"/>
    <w:rsid w:val="00157902"/>
    <w:rsid w:val="00162EEA"/>
    <w:rsid w:val="00163164"/>
    <w:rsid w:val="001658A9"/>
    <w:rsid w:val="00166253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4BE7"/>
    <w:rsid w:val="001A67A4"/>
    <w:rsid w:val="001A69AC"/>
    <w:rsid w:val="001B67D8"/>
    <w:rsid w:val="001B6F95"/>
    <w:rsid w:val="001C05A1"/>
    <w:rsid w:val="001C1D9E"/>
    <w:rsid w:val="001C5998"/>
    <w:rsid w:val="001C7C3B"/>
    <w:rsid w:val="001D0C76"/>
    <w:rsid w:val="001D5B6F"/>
    <w:rsid w:val="001E0AB8"/>
    <w:rsid w:val="001E38E0"/>
    <w:rsid w:val="001E4E72"/>
    <w:rsid w:val="001E62B3"/>
    <w:rsid w:val="001F0171"/>
    <w:rsid w:val="001F0D77"/>
    <w:rsid w:val="001F4762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3A4"/>
    <w:rsid w:val="00225E37"/>
    <w:rsid w:val="00231DCA"/>
    <w:rsid w:val="00232393"/>
    <w:rsid w:val="00242E3A"/>
    <w:rsid w:val="002506CF"/>
    <w:rsid w:val="0025107F"/>
    <w:rsid w:val="002606F2"/>
    <w:rsid w:val="00260CD4"/>
    <w:rsid w:val="002639D8"/>
    <w:rsid w:val="00265F77"/>
    <w:rsid w:val="00266C83"/>
    <w:rsid w:val="002768DC"/>
    <w:rsid w:val="00294C8F"/>
    <w:rsid w:val="002A6C56"/>
    <w:rsid w:val="002C090C"/>
    <w:rsid w:val="002C1243"/>
    <w:rsid w:val="002C1815"/>
    <w:rsid w:val="002C475E"/>
    <w:rsid w:val="002C6AD6"/>
    <w:rsid w:val="002D6A87"/>
    <w:rsid w:val="002D6C2A"/>
    <w:rsid w:val="002D7A86"/>
    <w:rsid w:val="002F45FF"/>
    <w:rsid w:val="002F68D8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31A6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65A"/>
    <w:rsid w:val="00390C38"/>
    <w:rsid w:val="00392748"/>
    <w:rsid w:val="00392C65"/>
    <w:rsid w:val="00392ED5"/>
    <w:rsid w:val="003A19DC"/>
    <w:rsid w:val="003A1B45"/>
    <w:rsid w:val="003A220C"/>
    <w:rsid w:val="003A3059"/>
    <w:rsid w:val="003A4802"/>
    <w:rsid w:val="003B242C"/>
    <w:rsid w:val="003B46FC"/>
    <w:rsid w:val="003B5767"/>
    <w:rsid w:val="003B7605"/>
    <w:rsid w:val="003C08AA"/>
    <w:rsid w:val="003C2A7B"/>
    <w:rsid w:val="003C49EF"/>
    <w:rsid w:val="003C6BCA"/>
    <w:rsid w:val="003C7902"/>
    <w:rsid w:val="003C79FD"/>
    <w:rsid w:val="003D0BFF"/>
    <w:rsid w:val="003D6EF1"/>
    <w:rsid w:val="003E462F"/>
    <w:rsid w:val="003E5BE5"/>
    <w:rsid w:val="003F18D1"/>
    <w:rsid w:val="003F20EC"/>
    <w:rsid w:val="003F4F0E"/>
    <w:rsid w:val="003F6096"/>
    <w:rsid w:val="003F6E06"/>
    <w:rsid w:val="00400C30"/>
    <w:rsid w:val="00403C7A"/>
    <w:rsid w:val="004057A6"/>
    <w:rsid w:val="004059BB"/>
    <w:rsid w:val="00406554"/>
    <w:rsid w:val="004131B0"/>
    <w:rsid w:val="00416C42"/>
    <w:rsid w:val="0041704A"/>
    <w:rsid w:val="00422476"/>
    <w:rsid w:val="0042385C"/>
    <w:rsid w:val="00431654"/>
    <w:rsid w:val="00434926"/>
    <w:rsid w:val="0043751C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936C2"/>
    <w:rsid w:val="0049379C"/>
    <w:rsid w:val="004A0D9B"/>
    <w:rsid w:val="004A1CA0"/>
    <w:rsid w:val="004A22E9"/>
    <w:rsid w:val="004A4ACD"/>
    <w:rsid w:val="004A5BC5"/>
    <w:rsid w:val="004B023D"/>
    <w:rsid w:val="004C0909"/>
    <w:rsid w:val="004C3F97"/>
    <w:rsid w:val="004D01F2"/>
    <w:rsid w:val="004D3339"/>
    <w:rsid w:val="004D353F"/>
    <w:rsid w:val="004D36D7"/>
    <w:rsid w:val="004D5E7B"/>
    <w:rsid w:val="004D682B"/>
    <w:rsid w:val="004E6152"/>
    <w:rsid w:val="004F344A"/>
    <w:rsid w:val="0050103D"/>
    <w:rsid w:val="00504ED4"/>
    <w:rsid w:val="00506BF9"/>
    <w:rsid w:val="00510639"/>
    <w:rsid w:val="00516142"/>
    <w:rsid w:val="00520027"/>
    <w:rsid w:val="0052093C"/>
    <w:rsid w:val="00521B31"/>
    <w:rsid w:val="00522469"/>
    <w:rsid w:val="0052400A"/>
    <w:rsid w:val="00536277"/>
    <w:rsid w:val="005369E8"/>
    <w:rsid w:val="00536F43"/>
    <w:rsid w:val="005509F6"/>
    <w:rsid w:val="005510BA"/>
    <w:rsid w:val="005538C8"/>
    <w:rsid w:val="00554B4E"/>
    <w:rsid w:val="00556C02"/>
    <w:rsid w:val="00561BB2"/>
    <w:rsid w:val="00563249"/>
    <w:rsid w:val="00570719"/>
    <w:rsid w:val="00570A65"/>
    <w:rsid w:val="005762B1"/>
    <w:rsid w:val="00580456"/>
    <w:rsid w:val="00580E73"/>
    <w:rsid w:val="00593386"/>
    <w:rsid w:val="00596998"/>
    <w:rsid w:val="005A6E62"/>
    <w:rsid w:val="005B2FB3"/>
    <w:rsid w:val="005C24E4"/>
    <w:rsid w:val="005C69C7"/>
    <w:rsid w:val="005D2ABA"/>
    <w:rsid w:val="005D2B29"/>
    <w:rsid w:val="005D354A"/>
    <w:rsid w:val="005D3E53"/>
    <w:rsid w:val="005D506C"/>
    <w:rsid w:val="005D7B50"/>
    <w:rsid w:val="005E3235"/>
    <w:rsid w:val="005E4176"/>
    <w:rsid w:val="005E4532"/>
    <w:rsid w:val="005E4876"/>
    <w:rsid w:val="005E65B5"/>
    <w:rsid w:val="005F3AE9"/>
    <w:rsid w:val="006007BB"/>
    <w:rsid w:val="00601DC0"/>
    <w:rsid w:val="006034CB"/>
    <w:rsid w:val="006131CE"/>
    <w:rsid w:val="0061336B"/>
    <w:rsid w:val="00616F26"/>
    <w:rsid w:val="00617D6E"/>
    <w:rsid w:val="00622D61"/>
    <w:rsid w:val="00624198"/>
    <w:rsid w:val="00636C28"/>
    <w:rsid w:val="006428E5"/>
    <w:rsid w:val="00644958"/>
    <w:rsid w:val="006669E6"/>
    <w:rsid w:val="00672919"/>
    <w:rsid w:val="00674DF8"/>
    <w:rsid w:val="00686587"/>
    <w:rsid w:val="006904CF"/>
    <w:rsid w:val="00695EE2"/>
    <w:rsid w:val="0069660B"/>
    <w:rsid w:val="006A1B33"/>
    <w:rsid w:val="006A2EED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0E8"/>
    <w:rsid w:val="006D1370"/>
    <w:rsid w:val="006D2C28"/>
    <w:rsid w:val="006D3FC1"/>
    <w:rsid w:val="006D7590"/>
    <w:rsid w:val="006E32A5"/>
    <w:rsid w:val="006E372B"/>
    <w:rsid w:val="006E4AE0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21E01"/>
    <w:rsid w:val="007222AD"/>
    <w:rsid w:val="007267CF"/>
    <w:rsid w:val="00731F3F"/>
    <w:rsid w:val="00733BAB"/>
    <w:rsid w:val="0073743E"/>
    <w:rsid w:val="007436BF"/>
    <w:rsid w:val="007443E9"/>
    <w:rsid w:val="00745DCE"/>
    <w:rsid w:val="00752644"/>
    <w:rsid w:val="00753D89"/>
    <w:rsid w:val="00753DDA"/>
    <w:rsid w:val="007553D8"/>
    <w:rsid w:val="00755C9B"/>
    <w:rsid w:val="00760FE4"/>
    <w:rsid w:val="00761F09"/>
    <w:rsid w:val="00763440"/>
    <w:rsid w:val="007636C2"/>
    <w:rsid w:val="00763D8B"/>
    <w:rsid w:val="007657F6"/>
    <w:rsid w:val="00765E47"/>
    <w:rsid w:val="0077125A"/>
    <w:rsid w:val="00777BB0"/>
    <w:rsid w:val="00780846"/>
    <w:rsid w:val="0078405B"/>
    <w:rsid w:val="00786F58"/>
    <w:rsid w:val="00787CC1"/>
    <w:rsid w:val="00792F4E"/>
    <w:rsid w:val="0079398D"/>
    <w:rsid w:val="00796C25"/>
    <w:rsid w:val="007A287C"/>
    <w:rsid w:val="007A3B2A"/>
    <w:rsid w:val="007A6591"/>
    <w:rsid w:val="007B0C9D"/>
    <w:rsid w:val="007B436E"/>
    <w:rsid w:val="007B5522"/>
    <w:rsid w:val="007C0EE0"/>
    <w:rsid w:val="007C1B71"/>
    <w:rsid w:val="007C2FBB"/>
    <w:rsid w:val="007C7164"/>
    <w:rsid w:val="007D0C3C"/>
    <w:rsid w:val="007D1984"/>
    <w:rsid w:val="007D2AFE"/>
    <w:rsid w:val="007E3264"/>
    <w:rsid w:val="007E3FEA"/>
    <w:rsid w:val="007F0A0B"/>
    <w:rsid w:val="007F3A60"/>
    <w:rsid w:val="007F3D0B"/>
    <w:rsid w:val="007F7C94"/>
    <w:rsid w:val="00802FFA"/>
    <w:rsid w:val="00810E4B"/>
    <w:rsid w:val="00814BAA"/>
    <w:rsid w:val="00824295"/>
    <w:rsid w:val="00827A65"/>
    <w:rsid w:val="00830473"/>
    <w:rsid w:val="008313F3"/>
    <w:rsid w:val="008402F2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03F0"/>
    <w:rsid w:val="0088426A"/>
    <w:rsid w:val="008852BA"/>
    <w:rsid w:val="0088627A"/>
    <w:rsid w:val="00890108"/>
    <w:rsid w:val="00891B7D"/>
    <w:rsid w:val="00893877"/>
    <w:rsid w:val="0089532C"/>
    <w:rsid w:val="00896165"/>
    <w:rsid w:val="00896681"/>
    <w:rsid w:val="008A2749"/>
    <w:rsid w:val="008A3A90"/>
    <w:rsid w:val="008B06D4"/>
    <w:rsid w:val="008B4F20"/>
    <w:rsid w:val="008B51F9"/>
    <w:rsid w:val="008B7FFD"/>
    <w:rsid w:val="008C2920"/>
    <w:rsid w:val="008C4307"/>
    <w:rsid w:val="008D23DF"/>
    <w:rsid w:val="008D43EA"/>
    <w:rsid w:val="008D73BF"/>
    <w:rsid w:val="008D7F09"/>
    <w:rsid w:val="008E5B64"/>
    <w:rsid w:val="008E7DAA"/>
    <w:rsid w:val="008F0094"/>
    <w:rsid w:val="008F03EF"/>
    <w:rsid w:val="008F0851"/>
    <w:rsid w:val="008F340F"/>
    <w:rsid w:val="00903523"/>
    <w:rsid w:val="00906281"/>
    <w:rsid w:val="0090659A"/>
    <w:rsid w:val="00911080"/>
    <w:rsid w:val="0091350B"/>
    <w:rsid w:val="00915986"/>
    <w:rsid w:val="00917624"/>
    <w:rsid w:val="00917770"/>
    <w:rsid w:val="00926CB2"/>
    <w:rsid w:val="00930386"/>
    <w:rsid w:val="009309F5"/>
    <w:rsid w:val="00933237"/>
    <w:rsid w:val="00933F28"/>
    <w:rsid w:val="0093606B"/>
    <w:rsid w:val="009476C0"/>
    <w:rsid w:val="00963E34"/>
    <w:rsid w:val="00964DFA"/>
    <w:rsid w:val="0098155C"/>
    <w:rsid w:val="00983B77"/>
    <w:rsid w:val="00986571"/>
    <w:rsid w:val="0099058D"/>
    <w:rsid w:val="00996053"/>
    <w:rsid w:val="009A0B2F"/>
    <w:rsid w:val="009A1CF4"/>
    <w:rsid w:val="009A37D7"/>
    <w:rsid w:val="009A4E17"/>
    <w:rsid w:val="009A6955"/>
    <w:rsid w:val="009B341C"/>
    <w:rsid w:val="009B5747"/>
    <w:rsid w:val="009C1DBE"/>
    <w:rsid w:val="009D04B0"/>
    <w:rsid w:val="009D2C27"/>
    <w:rsid w:val="009E02D5"/>
    <w:rsid w:val="009E2309"/>
    <w:rsid w:val="009E42B9"/>
    <w:rsid w:val="009E4E17"/>
    <w:rsid w:val="009F385E"/>
    <w:rsid w:val="009F4C2E"/>
    <w:rsid w:val="00A014A3"/>
    <w:rsid w:val="00A027CC"/>
    <w:rsid w:val="00A0412D"/>
    <w:rsid w:val="00A06B88"/>
    <w:rsid w:val="00A21211"/>
    <w:rsid w:val="00A30F8A"/>
    <w:rsid w:val="00A34E7F"/>
    <w:rsid w:val="00A46F0A"/>
    <w:rsid w:val="00A46F25"/>
    <w:rsid w:val="00A47CC2"/>
    <w:rsid w:val="00A502BA"/>
    <w:rsid w:val="00A57F0C"/>
    <w:rsid w:val="00A60146"/>
    <w:rsid w:val="00A601A9"/>
    <w:rsid w:val="00A622C4"/>
    <w:rsid w:val="00A622F9"/>
    <w:rsid w:val="00A6283D"/>
    <w:rsid w:val="00A676FF"/>
    <w:rsid w:val="00A71D29"/>
    <w:rsid w:val="00A73EBA"/>
    <w:rsid w:val="00A754B4"/>
    <w:rsid w:val="00A807C1"/>
    <w:rsid w:val="00A82658"/>
    <w:rsid w:val="00A83374"/>
    <w:rsid w:val="00A84F86"/>
    <w:rsid w:val="00A96172"/>
    <w:rsid w:val="00A97C5F"/>
    <w:rsid w:val="00AA19A4"/>
    <w:rsid w:val="00AB0D6A"/>
    <w:rsid w:val="00AB43B3"/>
    <w:rsid w:val="00AB49B9"/>
    <w:rsid w:val="00AB501D"/>
    <w:rsid w:val="00AB758A"/>
    <w:rsid w:val="00AC027E"/>
    <w:rsid w:val="00AC0B4D"/>
    <w:rsid w:val="00AC1E7E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7D46"/>
    <w:rsid w:val="00B7370A"/>
    <w:rsid w:val="00B7675A"/>
    <w:rsid w:val="00B81898"/>
    <w:rsid w:val="00B81AAF"/>
    <w:rsid w:val="00B82DED"/>
    <w:rsid w:val="00B8606B"/>
    <w:rsid w:val="00B878E7"/>
    <w:rsid w:val="00B879CC"/>
    <w:rsid w:val="00B97278"/>
    <w:rsid w:val="00B97943"/>
    <w:rsid w:val="00BA1D0B"/>
    <w:rsid w:val="00BA5D18"/>
    <w:rsid w:val="00BA6972"/>
    <w:rsid w:val="00BB1184"/>
    <w:rsid w:val="00BB1DD2"/>
    <w:rsid w:val="00BB1E0D"/>
    <w:rsid w:val="00BB26C8"/>
    <w:rsid w:val="00BB4D9B"/>
    <w:rsid w:val="00BB5A6C"/>
    <w:rsid w:val="00BB73FF"/>
    <w:rsid w:val="00BB7688"/>
    <w:rsid w:val="00BC7423"/>
    <w:rsid w:val="00BC7CAC"/>
    <w:rsid w:val="00BD6005"/>
    <w:rsid w:val="00BD6D76"/>
    <w:rsid w:val="00BE56B3"/>
    <w:rsid w:val="00BE676D"/>
    <w:rsid w:val="00BF04E8"/>
    <w:rsid w:val="00BF16BF"/>
    <w:rsid w:val="00BF4D1F"/>
    <w:rsid w:val="00BF76BE"/>
    <w:rsid w:val="00C0045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8718B"/>
    <w:rsid w:val="00C872E4"/>
    <w:rsid w:val="00C90311"/>
    <w:rsid w:val="00C91C26"/>
    <w:rsid w:val="00CA73D5"/>
    <w:rsid w:val="00CB4B1C"/>
    <w:rsid w:val="00CB5068"/>
    <w:rsid w:val="00CC1C87"/>
    <w:rsid w:val="00CC3000"/>
    <w:rsid w:val="00CC4075"/>
    <w:rsid w:val="00CC4859"/>
    <w:rsid w:val="00CC7A35"/>
    <w:rsid w:val="00CD072A"/>
    <w:rsid w:val="00CD7483"/>
    <w:rsid w:val="00CD7F73"/>
    <w:rsid w:val="00CE26C5"/>
    <w:rsid w:val="00CE36AF"/>
    <w:rsid w:val="00CE47F3"/>
    <w:rsid w:val="00CE54DD"/>
    <w:rsid w:val="00CF0DA5"/>
    <w:rsid w:val="00CF2918"/>
    <w:rsid w:val="00CF5D31"/>
    <w:rsid w:val="00CF5F3B"/>
    <w:rsid w:val="00CF791A"/>
    <w:rsid w:val="00D00513"/>
    <w:rsid w:val="00D00D7D"/>
    <w:rsid w:val="00D139C8"/>
    <w:rsid w:val="00D17F81"/>
    <w:rsid w:val="00D21FA3"/>
    <w:rsid w:val="00D2758C"/>
    <w:rsid w:val="00D275CA"/>
    <w:rsid w:val="00D2789B"/>
    <w:rsid w:val="00D345AB"/>
    <w:rsid w:val="00D36362"/>
    <w:rsid w:val="00D41566"/>
    <w:rsid w:val="00D458EC"/>
    <w:rsid w:val="00D47DCC"/>
    <w:rsid w:val="00D501B0"/>
    <w:rsid w:val="00D52582"/>
    <w:rsid w:val="00D56A0E"/>
    <w:rsid w:val="00D57AD3"/>
    <w:rsid w:val="00D57CB6"/>
    <w:rsid w:val="00D62F25"/>
    <w:rsid w:val="00D635FE"/>
    <w:rsid w:val="00D66313"/>
    <w:rsid w:val="00D66A7B"/>
    <w:rsid w:val="00D729DE"/>
    <w:rsid w:val="00D74088"/>
    <w:rsid w:val="00D75B6A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2A2E"/>
    <w:rsid w:val="00DD340C"/>
    <w:rsid w:val="00DD3C9D"/>
    <w:rsid w:val="00DD43EA"/>
    <w:rsid w:val="00DD595C"/>
    <w:rsid w:val="00DD77A8"/>
    <w:rsid w:val="00DE6774"/>
    <w:rsid w:val="00DE6F44"/>
    <w:rsid w:val="00DF0656"/>
    <w:rsid w:val="00DF1B58"/>
    <w:rsid w:val="00DF1FE0"/>
    <w:rsid w:val="00DF6A89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449D0"/>
    <w:rsid w:val="00E44A34"/>
    <w:rsid w:val="00E4506A"/>
    <w:rsid w:val="00E52D28"/>
    <w:rsid w:val="00E53F99"/>
    <w:rsid w:val="00E56510"/>
    <w:rsid w:val="00E62EA8"/>
    <w:rsid w:val="00E65188"/>
    <w:rsid w:val="00E67A6E"/>
    <w:rsid w:val="00E715A3"/>
    <w:rsid w:val="00E71B43"/>
    <w:rsid w:val="00E74626"/>
    <w:rsid w:val="00E81612"/>
    <w:rsid w:val="00E821A5"/>
    <w:rsid w:val="00E87D18"/>
    <w:rsid w:val="00E87D62"/>
    <w:rsid w:val="00E97333"/>
    <w:rsid w:val="00EA486E"/>
    <w:rsid w:val="00EA4FA3"/>
    <w:rsid w:val="00EB001B"/>
    <w:rsid w:val="00EB1AC1"/>
    <w:rsid w:val="00EB3082"/>
    <w:rsid w:val="00EB6C33"/>
    <w:rsid w:val="00ED6019"/>
    <w:rsid w:val="00ED7830"/>
    <w:rsid w:val="00EE3909"/>
    <w:rsid w:val="00EF39E4"/>
    <w:rsid w:val="00EF4205"/>
    <w:rsid w:val="00EF5939"/>
    <w:rsid w:val="00F01714"/>
    <w:rsid w:val="00F0258F"/>
    <w:rsid w:val="00F02D06"/>
    <w:rsid w:val="00F056E5"/>
    <w:rsid w:val="00F06FDD"/>
    <w:rsid w:val="00F10333"/>
    <w:rsid w:val="00F10819"/>
    <w:rsid w:val="00F11219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540B0"/>
    <w:rsid w:val="00F60BE0"/>
    <w:rsid w:val="00F6280E"/>
    <w:rsid w:val="00F7050A"/>
    <w:rsid w:val="00F75533"/>
    <w:rsid w:val="00F8036D"/>
    <w:rsid w:val="00F809DC"/>
    <w:rsid w:val="00F835B9"/>
    <w:rsid w:val="00F86EB0"/>
    <w:rsid w:val="00F90DC7"/>
    <w:rsid w:val="00F9148D"/>
    <w:rsid w:val="00FA235C"/>
    <w:rsid w:val="00FA3811"/>
    <w:rsid w:val="00FA3B9F"/>
    <w:rsid w:val="00FA3F06"/>
    <w:rsid w:val="00FA4A26"/>
    <w:rsid w:val="00FA7084"/>
    <w:rsid w:val="00FA7BEF"/>
    <w:rsid w:val="00FB1105"/>
    <w:rsid w:val="00FB1675"/>
    <w:rsid w:val="00FB1929"/>
    <w:rsid w:val="00FB4EDB"/>
    <w:rsid w:val="00FB5FD9"/>
    <w:rsid w:val="00FC300E"/>
    <w:rsid w:val="00FD33AB"/>
    <w:rsid w:val="00FD4724"/>
    <w:rsid w:val="00FD4A68"/>
    <w:rsid w:val="00FD68ED"/>
    <w:rsid w:val="00FE2824"/>
    <w:rsid w:val="00FE2F0E"/>
    <w:rsid w:val="00FE661F"/>
    <w:rsid w:val="00FE6BA1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303F0D1"/>
  <w15:docId w15:val="{AC5E10C6-8009-4F99-8546-0A699570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99058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99058D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FC300E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FC300E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D66313"/>
    <w:pPr>
      <w:numPr>
        <w:numId w:val="8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99058D"/>
    <w:pPr>
      <w:numPr>
        <w:numId w:val="5"/>
      </w:numPr>
      <w:spacing w:before="240"/>
      <w:ind w:left="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99058D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99058D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99058D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1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rsid w:val="00231DCA"/>
    <w:rPr>
      <w:sz w:val="22"/>
      <w:szCs w:val="22"/>
    </w:rPr>
  </w:style>
  <w:style w:type="character" w:customStyle="1" w:styleId="BodyTextChar1">
    <w:name w:val="Body Text Char1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link w:val="CMD"/>
    <w:rsid w:val="00C73E03"/>
    <w:rPr>
      <w:rFonts w:ascii="Courier New" w:hAnsi="Courier New"/>
      <w:szCs w:val="22"/>
    </w:rPr>
  </w:style>
  <w:style w:type="character" w:customStyle="1" w:styleId="BodyTextBoldChar">
    <w:name w:val="Body Text Bold Char"/>
    <w:link w:val="BodyTextBold"/>
    <w:rsid w:val="00C73E03"/>
    <w:rPr>
      <w:rFonts w:eastAsia="Times New Roman" w:cs="Arial"/>
      <w:b/>
      <w:szCs w:val="24"/>
    </w:rPr>
  </w:style>
  <w:style w:type="paragraph" w:customStyle="1" w:styleId="Tasks">
    <w:name w:val="Tasks"/>
    <w:basedOn w:val="Normal"/>
    <w:next w:val="Normal"/>
    <w:rsid w:val="00D66313"/>
    <w:pPr>
      <w:keepNext/>
      <w:numPr>
        <w:numId w:val="11"/>
      </w:numPr>
      <w:tabs>
        <w:tab w:val="clear" w:pos="720"/>
      </w:tabs>
      <w:spacing w:before="240" w:after="120" w:line="240" w:lineRule="auto"/>
      <w:ind w:left="1080" w:hanging="1080"/>
    </w:pPr>
    <w:rPr>
      <w:rFonts w:eastAsia="Times New Roman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06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14" ma:contentTypeDescription="Create a new document." ma:contentTypeScope="" ma:versionID="dd2f442b95e2498fb1e45ca5f2b90795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0e70065c9bd5164e8d2dfaf173dee53e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83BB66-060C-48C4-83C8-7974FB63EA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6F885A-F27F-4A2B-9E70-423432F334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9FA96E-9237-44E1-ABC7-2BF44143EF40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8713c86b-11c3-4892-8b22-8e1103c1c89f"/>
    <ds:schemaRef ds:uri="http://schemas.microsoft.com/office/2006/metadata/properties"/>
    <ds:schemaRef ds:uri="186a8af6-524e-48fb-a2b5-8db5625d742b"/>
    <ds:schemaRef ds:uri="http://schemas.microsoft.com/sharepoint/v3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14FDEB1-150A-4C39-BF41-E83AC410B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11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spennock</dc:creator>
  <cp:lastModifiedBy>Peter Alexander</cp:lastModifiedBy>
  <cp:revision>8</cp:revision>
  <cp:lastPrinted>2015-07-02T22:49:00Z</cp:lastPrinted>
  <dcterms:created xsi:type="dcterms:W3CDTF">2021-03-11T14:43:00Z</dcterms:created>
  <dcterms:modified xsi:type="dcterms:W3CDTF">2026-03-19T21:07:00Z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