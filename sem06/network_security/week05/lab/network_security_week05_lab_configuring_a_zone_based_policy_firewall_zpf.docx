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A049B" w14:textId="2CD772D4" w:rsidR="004D36D7" w:rsidRPr="00FD4A68" w:rsidRDefault="00CF4BE1" w:rsidP="00FD4A68">
      <w:pPr>
        <w:pStyle w:val="LabTitle"/>
        <w:rPr>
          <w:rStyle w:val="LabTitleInstVersred"/>
          <w:b/>
          <w:color w:val="auto"/>
        </w:rPr>
      </w:pPr>
      <w:r w:rsidRPr="006160AA">
        <w:t xml:space="preserve">Lab </w:t>
      </w:r>
      <w:r w:rsidR="003955AC">
        <w:t>3 Part 1</w:t>
      </w:r>
      <w:r w:rsidRPr="006160AA">
        <w:t xml:space="preserve"> </w:t>
      </w:r>
      <w:r>
        <w:t>-</w:t>
      </w:r>
      <w:r w:rsidRPr="00FD4A68">
        <w:t xml:space="preserve"> </w:t>
      </w:r>
      <w:r w:rsidR="003550F8" w:rsidRPr="00744BF3">
        <w:t xml:space="preserve">Configuring </w:t>
      </w:r>
      <w:r w:rsidR="003550F8">
        <w:t>a Zone-B</w:t>
      </w:r>
      <w:r w:rsidR="003550F8" w:rsidRPr="00744BF3">
        <w:t>ased Policy Firewall (ZPF)</w:t>
      </w:r>
      <w:r w:rsidR="004D36D7" w:rsidRPr="00FD4A68">
        <w:t xml:space="preserve"> </w:t>
      </w:r>
    </w:p>
    <w:p w14:paraId="213FB1F6" w14:textId="77777777" w:rsidR="003C6BCA" w:rsidRDefault="001E38E0" w:rsidP="0014219C">
      <w:pPr>
        <w:pStyle w:val="LabSection"/>
      </w:pPr>
      <w:r>
        <w:t>Topology</w:t>
      </w:r>
    </w:p>
    <w:p w14:paraId="239AE364" w14:textId="786F45A3" w:rsidR="008C4307" w:rsidRDefault="00307F0D" w:rsidP="00A6283D">
      <w:pPr>
        <w:pStyle w:val="Visual"/>
      </w:pPr>
      <w:r>
        <w:rPr>
          <w:noProof/>
          <w:lang w:val="en-IE" w:eastAsia="en-IE"/>
        </w:rPr>
        <w:drawing>
          <wp:inline distT="0" distB="0" distL="0" distR="0" wp14:anchorId="5FCF66D0" wp14:editId="378E8FE5">
            <wp:extent cx="6400800" cy="2581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2F93" w14:textId="77777777" w:rsidR="00AE56C0" w:rsidRPr="00BB73FF" w:rsidRDefault="00AE56C0" w:rsidP="0009147A">
      <w:pPr>
        <w:pStyle w:val="LabSection"/>
      </w:pPr>
      <w:r w:rsidRPr="00BB73FF">
        <w:t>Addressing Table</w:t>
      </w:r>
    </w:p>
    <w:tbl>
      <w:tblPr>
        <w:tblW w:w="81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15"/>
        <w:gridCol w:w="1465"/>
        <w:gridCol w:w="1710"/>
        <w:gridCol w:w="1800"/>
        <w:gridCol w:w="1800"/>
      </w:tblGrid>
      <w:tr w:rsidR="00A36950" w14:paraId="53DD4696" w14:textId="77777777" w:rsidTr="00A36950">
        <w:trPr>
          <w:cantSplit/>
          <w:jc w:val="center"/>
        </w:trPr>
        <w:tc>
          <w:tcPr>
            <w:tcW w:w="1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CB7CF61" w14:textId="77777777" w:rsidR="00A36950" w:rsidRPr="00E87D62" w:rsidRDefault="00A36950" w:rsidP="00E87D62">
            <w:pPr>
              <w:pStyle w:val="TableHeading"/>
            </w:pPr>
            <w:r w:rsidRPr="00E87D62">
              <w:t>Device</w:t>
            </w:r>
          </w:p>
        </w:tc>
        <w:tc>
          <w:tcPr>
            <w:tcW w:w="14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29B7FD2" w14:textId="77777777" w:rsidR="00A36950" w:rsidRPr="00E87D62" w:rsidRDefault="00A36950" w:rsidP="00E87D62">
            <w:pPr>
              <w:pStyle w:val="TableHeading"/>
            </w:pPr>
            <w:r w:rsidRPr="00E87D62"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2839559" w14:textId="77777777" w:rsidR="00A36950" w:rsidRPr="00E87D62" w:rsidRDefault="00A36950" w:rsidP="00E87D62">
            <w:pPr>
              <w:pStyle w:val="TableHeading"/>
            </w:pPr>
            <w:r w:rsidRPr="00E87D62"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D054D21" w14:textId="77777777" w:rsidR="00A36950" w:rsidRPr="00E87D62" w:rsidRDefault="00A36950" w:rsidP="00E87D62">
            <w:pPr>
              <w:pStyle w:val="TableHeading"/>
            </w:pPr>
            <w:r w:rsidRPr="00E87D62"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F6C9DA3" w14:textId="77777777" w:rsidR="00A36950" w:rsidRPr="00E87D62" w:rsidRDefault="00A36950" w:rsidP="00E87D62">
            <w:pPr>
              <w:pStyle w:val="TableHeading"/>
            </w:pPr>
            <w:r w:rsidRPr="00E87D62">
              <w:t>Default Gateway</w:t>
            </w:r>
          </w:p>
        </w:tc>
      </w:tr>
      <w:tr w:rsidR="00A36950" w14:paraId="02DA17D9" w14:textId="77777777" w:rsidTr="00A36950">
        <w:trPr>
          <w:cantSplit/>
          <w:jc w:val="center"/>
        </w:trPr>
        <w:tc>
          <w:tcPr>
            <w:tcW w:w="1415" w:type="dxa"/>
            <w:vMerge w:val="restart"/>
            <w:vAlign w:val="center"/>
          </w:tcPr>
          <w:p w14:paraId="6AE9B990" w14:textId="38374B3B" w:rsidR="00A36950" w:rsidRPr="00E87D62" w:rsidRDefault="00A36950" w:rsidP="00F17559">
            <w:pPr>
              <w:pStyle w:val="TableText"/>
            </w:pPr>
            <w:r>
              <w:t>ZPF</w:t>
            </w:r>
          </w:p>
        </w:tc>
        <w:tc>
          <w:tcPr>
            <w:tcW w:w="1465" w:type="dxa"/>
            <w:vAlign w:val="bottom"/>
          </w:tcPr>
          <w:p w14:paraId="2380B7AF" w14:textId="2269D1B2" w:rsidR="00A36950" w:rsidRPr="00E87D62" w:rsidRDefault="00A36950" w:rsidP="009F4C2E">
            <w:pPr>
              <w:pStyle w:val="TableText"/>
            </w:pPr>
            <w:r>
              <w:t>G0/0</w:t>
            </w:r>
          </w:p>
        </w:tc>
        <w:tc>
          <w:tcPr>
            <w:tcW w:w="1710" w:type="dxa"/>
            <w:vAlign w:val="bottom"/>
          </w:tcPr>
          <w:p w14:paraId="1C137D7B" w14:textId="16660CED" w:rsidR="00A36950" w:rsidRPr="00E87D62" w:rsidRDefault="00A36950" w:rsidP="009F4C2E">
            <w:pPr>
              <w:pStyle w:val="TableText"/>
            </w:pPr>
            <w:r>
              <w:t>10.1.10.1</w:t>
            </w:r>
          </w:p>
        </w:tc>
        <w:tc>
          <w:tcPr>
            <w:tcW w:w="1800" w:type="dxa"/>
            <w:vAlign w:val="bottom"/>
          </w:tcPr>
          <w:p w14:paraId="32C1A769" w14:textId="77777777" w:rsidR="00A36950" w:rsidRPr="00E87D62" w:rsidRDefault="00A36950" w:rsidP="009F4C2E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4A4024CF" w14:textId="77777777" w:rsidR="00A36950" w:rsidRPr="00E87D62" w:rsidRDefault="00A36950" w:rsidP="009F4C2E">
            <w:pPr>
              <w:pStyle w:val="TableText"/>
            </w:pPr>
            <w:r w:rsidRPr="00E87D62">
              <w:t>N/A</w:t>
            </w:r>
          </w:p>
        </w:tc>
      </w:tr>
      <w:tr w:rsidR="00A36950" w14:paraId="3E3D34B5" w14:textId="77777777" w:rsidTr="00A36950">
        <w:trPr>
          <w:cantSplit/>
          <w:jc w:val="center"/>
        </w:trPr>
        <w:tc>
          <w:tcPr>
            <w:tcW w:w="1415" w:type="dxa"/>
            <w:vMerge/>
            <w:vAlign w:val="center"/>
          </w:tcPr>
          <w:p w14:paraId="654CD628" w14:textId="77777777" w:rsidR="00A36950" w:rsidRDefault="00A36950" w:rsidP="00F17559">
            <w:pPr>
              <w:pStyle w:val="TableText"/>
            </w:pPr>
          </w:p>
        </w:tc>
        <w:tc>
          <w:tcPr>
            <w:tcW w:w="1465" w:type="dxa"/>
            <w:vAlign w:val="bottom"/>
          </w:tcPr>
          <w:p w14:paraId="4FC0982B" w14:textId="4B0F5C86" w:rsidR="00A36950" w:rsidRDefault="00A36950" w:rsidP="009F4C2E">
            <w:pPr>
              <w:pStyle w:val="TableText"/>
            </w:pPr>
            <w:r>
              <w:t>G0/1</w:t>
            </w:r>
          </w:p>
        </w:tc>
        <w:tc>
          <w:tcPr>
            <w:tcW w:w="1710" w:type="dxa"/>
            <w:vAlign w:val="bottom"/>
          </w:tcPr>
          <w:p w14:paraId="2A9A8915" w14:textId="573742A0" w:rsidR="00A36950" w:rsidRPr="00E87D62" w:rsidRDefault="00A36950" w:rsidP="009F4C2E">
            <w:pPr>
              <w:pStyle w:val="TableText"/>
            </w:pPr>
            <w:r>
              <w:t>172.16.10.1</w:t>
            </w:r>
          </w:p>
        </w:tc>
        <w:tc>
          <w:tcPr>
            <w:tcW w:w="1800" w:type="dxa"/>
            <w:vAlign w:val="bottom"/>
          </w:tcPr>
          <w:p w14:paraId="0589ADD8" w14:textId="4B8AEE70" w:rsidR="00A36950" w:rsidRPr="00E87D62" w:rsidRDefault="00A36950" w:rsidP="009F4C2E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0DDEE853" w14:textId="750B240E" w:rsidR="00A36950" w:rsidRPr="00E87D62" w:rsidRDefault="00A36950" w:rsidP="009F4C2E">
            <w:pPr>
              <w:pStyle w:val="TableText"/>
            </w:pPr>
            <w:r w:rsidRPr="00E87D62">
              <w:t>N/A</w:t>
            </w:r>
          </w:p>
        </w:tc>
      </w:tr>
      <w:tr w:rsidR="00A36950" w14:paraId="718C8249" w14:textId="77777777" w:rsidTr="00A36950">
        <w:trPr>
          <w:cantSplit/>
          <w:jc w:val="center"/>
        </w:trPr>
        <w:tc>
          <w:tcPr>
            <w:tcW w:w="1415" w:type="dxa"/>
            <w:vMerge/>
            <w:vAlign w:val="bottom"/>
          </w:tcPr>
          <w:p w14:paraId="03D19449" w14:textId="77777777" w:rsidR="00A36950" w:rsidRPr="00E87D62" w:rsidRDefault="00A36950" w:rsidP="00E87D62">
            <w:pPr>
              <w:pStyle w:val="TableText"/>
            </w:pPr>
          </w:p>
        </w:tc>
        <w:tc>
          <w:tcPr>
            <w:tcW w:w="1465" w:type="dxa"/>
            <w:vAlign w:val="bottom"/>
          </w:tcPr>
          <w:p w14:paraId="1A326DB2" w14:textId="6C78E508" w:rsidR="00A36950" w:rsidRPr="00E87D62" w:rsidRDefault="00A36950" w:rsidP="00E87D62">
            <w:pPr>
              <w:pStyle w:val="TableText"/>
            </w:pPr>
            <w:r>
              <w:t>G0/0/0</w:t>
            </w:r>
          </w:p>
        </w:tc>
        <w:tc>
          <w:tcPr>
            <w:tcW w:w="1710" w:type="dxa"/>
            <w:vAlign w:val="bottom"/>
          </w:tcPr>
          <w:p w14:paraId="1BA7007A" w14:textId="4832200B" w:rsidR="00A36950" w:rsidRPr="00E87D62" w:rsidRDefault="00A36950" w:rsidP="00E87D62">
            <w:pPr>
              <w:pStyle w:val="TableText"/>
            </w:pPr>
            <w:r>
              <w:t>93.62.129.89</w:t>
            </w:r>
          </w:p>
        </w:tc>
        <w:tc>
          <w:tcPr>
            <w:tcW w:w="1800" w:type="dxa"/>
            <w:vAlign w:val="bottom"/>
          </w:tcPr>
          <w:p w14:paraId="70CA0319" w14:textId="77777777" w:rsidR="00A36950" w:rsidRPr="00E87D62" w:rsidRDefault="00A36950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10E5D62D" w14:textId="77777777" w:rsidR="00A36950" w:rsidRPr="00E87D62" w:rsidRDefault="00A36950" w:rsidP="00E87D62">
            <w:pPr>
              <w:pStyle w:val="TableText"/>
            </w:pPr>
            <w:r w:rsidRPr="00E87D62">
              <w:t>N/A</w:t>
            </w:r>
          </w:p>
        </w:tc>
      </w:tr>
      <w:tr w:rsidR="00A36950" w14:paraId="3CCB253D" w14:textId="77777777" w:rsidTr="00A36950">
        <w:trPr>
          <w:cantSplit/>
          <w:jc w:val="center"/>
        </w:trPr>
        <w:tc>
          <w:tcPr>
            <w:tcW w:w="1415" w:type="dxa"/>
            <w:vAlign w:val="bottom"/>
          </w:tcPr>
          <w:p w14:paraId="6F973A2B" w14:textId="7C278D6D" w:rsidR="00A36950" w:rsidRPr="00E87D62" w:rsidRDefault="00A36950" w:rsidP="00A36950">
            <w:pPr>
              <w:pStyle w:val="TableText"/>
            </w:pPr>
            <w:r>
              <w:t>Web</w:t>
            </w:r>
          </w:p>
        </w:tc>
        <w:tc>
          <w:tcPr>
            <w:tcW w:w="1465" w:type="dxa"/>
            <w:vAlign w:val="bottom"/>
          </w:tcPr>
          <w:p w14:paraId="179F767D" w14:textId="77777777" w:rsidR="00A36950" w:rsidRPr="00E87D62" w:rsidRDefault="00A36950" w:rsidP="00E87D62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5B915E6B" w14:textId="4D74A9E9" w:rsidR="00A36950" w:rsidRPr="00E87D62" w:rsidRDefault="00A36950" w:rsidP="00A36950">
            <w:pPr>
              <w:pStyle w:val="TableText"/>
            </w:pPr>
            <w:r>
              <w:t>10.1.10.100</w:t>
            </w:r>
          </w:p>
        </w:tc>
        <w:tc>
          <w:tcPr>
            <w:tcW w:w="1800" w:type="dxa"/>
            <w:vAlign w:val="bottom"/>
          </w:tcPr>
          <w:p w14:paraId="72E013DF" w14:textId="77777777" w:rsidR="00A36950" w:rsidRPr="00E87D62" w:rsidRDefault="00A36950" w:rsidP="00E87D62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9674C86" w14:textId="755CDBE0" w:rsidR="00A36950" w:rsidRPr="00E87D62" w:rsidRDefault="00A36950" w:rsidP="00E87D62">
            <w:pPr>
              <w:pStyle w:val="TableText"/>
            </w:pPr>
            <w:r>
              <w:t>10.1.10.1</w:t>
            </w:r>
          </w:p>
        </w:tc>
      </w:tr>
      <w:tr w:rsidR="00A36950" w14:paraId="01EA8E8D" w14:textId="77777777" w:rsidTr="00A36950">
        <w:trPr>
          <w:cantSplit/>
          <w:jc w:val="center"/>
        </w:trPr>
        <w:tc>
          <w:tcPr>
            <w:tcW w:w="1415" w:type="dxa"/>
            <w:vAlign w:val="bottom"/>
          </w:tcPr>
          <w:p w14:paraId="25A80955" w14:textId="5935B244" w:rsidR="00A36950" w:rsidRDefault="00A36950" w:rsidP="00A36950">
            <w:pPr>
              <w:pStyle w:val="TableText"/>
            </w:pPr>
            <w:r>
              <w:t>Email</w:t>
            </w:r>
          </w:p>
        </w:tc>
        <w:tc>
          <w:tcPr>
            <w:tcW w:w="1465" w:type="dxa"/>
            <w:vAlign w:val="bottom"/>
          </w:tcPr>
          <w:p w14:paraId="3A7ACDA2" w14:textId="2831C8F0" w:rsidR="00A36950" w:rsidRDefault="00A36950" w:rsidP="00A36950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142F8BD5" w14:textId="3DE16CB2" w:rsidR="00A36950" w:rsidRDefault="00A36950" w:rsidP="00A36950">
            <w:pPr>
              <w:pStyle w:val="TableText"/>
            </w:pPr>
            <w:r>
              <w:t>10.1.10.101</w:t>
            </w:r>
          </w:p>
        </w:tc>
        <w:tc>
          <w:tcPr>
            <w:tcW w:w="1800" w:type="dxa"/>
            <w:vAlign w:val="bottom"/>
          </w:tcPr>
          <w:p w14:paraId="7F1424E5" w14:textId="3D46D000" w:rsidR="00A36950" w:rsidRDefault="00A36950" w:rsidP="00A36950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42D86013" w14:textId="709A9B3E" w:rsidR="00A36950" w:rsidRDefault="00A36950" w:rsidP="00A36950">
            <w:pPr>
              <w:pStyle w:val="TableText"/>
            </w:pPr>
            <w:r>
              <w:t>10.1.10.1</w:t>
            </w:r>
          </w:p>
        </w:tc>
      </w:tr>
      <w:tr w:rsidR="00A36950" w14:paraId="30B1251F" w14:textId="77777777" w:rsidTr="00A36950">
        <w:trPr>
          <w:cantSplit/>
          <w:jc w:val="center"/>
        </w:trPr>
        <w:tc>
          <w:tcPr>
            <w:tcW w:w="1415" w:type="dxa"/>
            <w:vAlign w:val="bottom"/>
          </w:tcPr>
          <w:p w14:paraId="3917924E" w14:textId="41177327" w:rsidR="00A36950" w:rsidRDefault="00A36950" w:rsidP="00A36950">
            <w:pPr>
              <w:pStyle w:val="TableText"/>
            </w:pPr>
            <w:r>
              <w:t>FTP</w:t>
            </w:r>
          </w:p>
        </w:tc>
        <w:tc>
          <w:tcPr>
            <w:tcW w:w="1465" w:type="dxa"/>
            <w:vAlign w:val="bottom"/>
          </w:tcPr>
          <w:p w14:paraId="58548D35" w14:textId="60A655C2" w:rsidR="00A36950" w:rsidRDefault="00A36950" w:rsidP="00A36950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3EBA000C" w14:textId="30FB952B" w:rsidR="00A36950" w:rsidRDefault="00A36950" w:rsidP="00A36950">
            <w:pPr>
              <w:pStyle w:val="TableText"/>
            </w:pPr>
            <w:r>
              <w:t>10.1.10.102</w:t>
            </w:r>
          </w:p>
        </w:tc>
        <w:tc>
          <w:tcPr>
            <w:tcW w:w="1800" w:type="dxa"/>
            <w:vAlign w:val="bottom"/>
          </w:tcPr>
          <w:p w14:paraId="00A0A561" w14:textId="4D5386FC" w:rsidR="00A36950" w:rsidRDefault="00A36950" w:rsidP="00A36950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2DF525A0" w14:textId="68572DA6" w:rsidR="00A36950" w:rsidRDefault="00A36950" w:rsidP="00A36950">
            <w:pPr>
              <w:pStyle w:val="TableText"/>
            </w:pPr>
            <w:r>
              <w:t>10.1.10.1</w:t>
            </w:r>
          </w:p>
        </w:tc>
      </w:tr>
      <w:tr w:rsidR="00A36950" w14:paraId="2277B4C0" w14:textId="77777777" w:rsidTr="00A36950">
        <w:trPr>
          <w:cantSplit/>
          <w:jc w:val="center"/>
        </w:trPr>
        <w:tc>
          <w:tcPr>
            <w:tcW w:w="1415" w:type="dxa"/>
            <w:vAlign w:val="bottom"/>
          </w:tcPr>
          <w:p w14:paraId="5BF14B9D" w14:textId="7D86FB30" w:rsidR="00A36950" w:rsidRDefault="00A36950" w:rsidP="00A36950">
            <w:pPr>
              <w:pStyle w:val="TableText"/>
            </w:pPr>
            <w:r>
              <w:t>DHCP</w:t>
            </w:r>
          </w:p>
        </w:tc>
        <w:tc>
          <w:tcPr>
            <w:tcW w:w="1465" w:type="dxa"/>
            <w:vAlign w:val="bottom"/>
          </w:tcPr>
          <w:p w14:paraId="52EEB6A7" w14:textId="3788D7ED" w:rsidR="00A36950" w:rsidRDefault="00A36950" w:rsidP="00A36950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2AE1FEBC" w14:textId="12C252A7" w:rsidR="00A36950" w:rsidRDefault="00A36950" w:rsidP="00A36950">
            <w:pPr>
              <w:pStyle w:val="TableText"/>
            </w:pPr>
            <w:r>
              <w:t>172.16.10.100</w:t>
            </w:r>
          </w:p>
        </w:tc>
        <w:tc>
          <w:tcPr>
            <w:tcW w:w="1800" w:type="dxa"/>
            <w:vAlign w:val="bottom"/>
          </w:tcPr>
          <w:p w14:paraId="3AF63283" w14:textId="33326711" w:rsidR="00A36950" w:rsidRDefault="00A36950" w:rsidP="00A36950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11FC989F" w14:textId="02AD3602" w:rsidR="00A36950" w:rsidRDefault="00A36950" w:rsidP="00A36950">
            <w:pPr>
              <w:pStyle w:val="TableText"/>
            </w:pPr>
            <w:r>
              <w:t>172.16.10.1</w:t>
            </w:r>
          </w:p>
        </w:tc>
      </w:tr>
      <w:tr w:rsidR="00A36950" w14:paraId="47E056DD" w14:textId="77777777" w:rsidTr="00A36950">
        <w:trPr>
          <w:cantSplit/>
          <w:jc w:val="center"/>
        </w:trPr>
        <w:tc>
          <w:tcPr>
            <w:tcW w:w="1415" w:type="dxa"/>
            <w:vAlign w:val="bottom"/>
          </w:tcPr>
          <w:p w14:paraId="119344A1" w14:textId="22A86F9D" w:rsidR="00A36950" w:rsidRDefault="00A36950" w:rsidP="00A36950">
            <w:pPr>
              <w:pStyle w:val="TableText"/>
            </w:pPr>
            <w:r>
              <w:t>Inside_PC1</w:t>
            </w:r>
          </w:p>
        </w:tc>
        <w:tc>
          <w:tcPr>
            <w:tcW w:w="1465" w:type="dxa"/>
            <w:vAlign w:val="bottom"/>
          </w:tcPr>
          <w:p w14:paraId="59BC863D" w14:textId="2598ECFD" w:rsidR="00A36950" w:rsidRDefault="00A36950" w:rsidP="00A36950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3076C361" w14:textId="7E0ED157" w:rsidR="00A36950" w:rsidRDefault="00A36950" w:rsidP="00A36950">
            <w:pPr>
              <w:pStyle w:val="TableText"/>
            </w:pPr>
            <w:r>
              <w:t>172.16.10.10</w:t>
            </w:r>
          </w:p>
        </w:tc>
        <w:tc>
          <w:tcPr>
            <w:tcW w:w="1800" w:type="dxa"/>
            <w:vAlign w:val="bottom"/>
          </w:tcPr>
          <w:p w14:paraId="57322552" w14:textId="00C6495F" w:rsidR="00A36950" w:rsidRDefault="00A36950" w:rsidP="00A36950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39CEA6C3" w14:textId="5F92ED5A" w:rsidR="00A36950" w:rsidRDefault="00A36950" w:rsidP="00A36950">
            <w:pPr>
              <w:pStyle w:val="TableText"/>
            </w:pPr>
            <w:r>
              <w:t>172.16.10.1</w:t>
            </w:r>
          </w:p>
        </w:tc>
      </w:tr>
      <w:tr w:rsidR="00A36950" w14:paraId="36950DD1" w14:textId="77777777" w:rsidTr="00A36950">
        <w:trPr>
          <w:cantSplit/>
          <w:jc w:val="center"/>
        </w:trPr>
        <w:tc>
          <w:tcPr>
            <w:tcW w:w="1415" w:type="dxa"/>
            <w:vAlign w:val="bottom"/>
          </w:tcPr>
          <w:p w14:paraId="7E378710" w14:textId="471C62F7" w:rsidR="00A36950" w:rsidRDefault="00A36950" w:rsidP="00A36950">
            <w:pPr>
              <w:pStyle w:val="TableText"/>
            </w:pPr>
            <w:r>
              <w:t>DNS</w:t>
            </w:r>
          </w:p>
        </w:tc>
        <w:tc>
          <w:tcPr>
            <w:tcW w:w="1465" w:type="dxa"/>
            <w:vAlign w:val="bottom"/>
          </w:tcPr>
          <w:p w14:paraId="334564CD" w14:textId="6C3C0C11" w:rsidR="00A36950" w:rsidRPr="00E87D62" w:rsidRDefault="00A36950" w:rsidP="00A36950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0838ED35" w14:textId="0DBE6E95" w:rsidR="00A36950" w:rsidRDefault="00A36950" w:rsidP="00A36950">
            <w:pPr>
              <w:pStyle w:val="TableText"/>
            </w:pPr>
            <w:r>
              <w:t>8.8.8.8</w:t>
            </w:r>
          </w:p>
        </w:tc>
        <w:tc>
          <w:tcPr>
            <w:tcW w:w="1800" w:type="dxa"/>
            <w:vAlign w:val="bottom"/>
          </w:tcPr>
          <w:p w14:paraId="0AF0D0D7" w14:textId="4436CC2C" w:rsidR="00A36950" w:rsidRPr="00E87D62" w:rsidRDefault="00A36950" w:rsidP="00A36950">
            <w:pPr>
              <w:pStyle w:val="TableText"/>
            </w:pPr>
            <w:r>
              <w:t>255.255.255.240</w:t>
            </w:r>
          </w:p>
        </w:tc>
        <w:tc>
          <w:tcPr>
            <w:tcW w:w="1800" w:type="dxa"/>
            <w:vAlign w:val="bottom"/>
          </w:tcPr>
          <w:p w14:paraId="53887FA0" w14:textId="4713D58C" w:rsidR="00A36950" w:rsidRDefault="00A36950" w:rsidP="00A36950">
            <w:pPr>
              <w:pStyle w:val="TableText"/>
            </w:pPr>
            <w:r>
              <w:t>8.8.8.1</w:t>
            </w:r>
          </w:p>
        </w:tc>
      </w:tr>
      <w:tr w:rsidR="00A36950" w14:paraId="521B5332" w14:textId="77777777" w:rsidTr="00A36950">
        <w:trPr>
          <w:cantSplit/>
          <w:jc w:val="center"/>
        </w:trPr>
        <w:tc>
          <w:tcPr>
            <w:tcW w:w="1415" w:type="dxa"/>
            <w:vAlign w:val="bottom"/>
          </w:tcPr>
          <w:p w14:paraId="58606927" w14:textId="6BE11D6D" w:rsidR="00A36950" w:rsidRPr="00E87D62" w:rsidRDefault="00A36950" w:rsidP="00A36950">
            <w:pPr>
              <w:pStyle w:val="TableText"/>
            </w:pPr>
            <w:r>
              <w:t>Outside_PC</w:t>
            </w:r>
          </w:p>
        </w:tc>
        <w:tc>
          <w:tcPr>
            <w:tcW w:w="1465" w:type="dxa"/>
            <w:vAlign w:val="bottom"/>
          </w:tcPr>
          <w:p w14:paraId="05AEEEC3" w14:textId="7FA9A2DE" w:rsidR="00A36950" w:rsidRPr="00E87D62" w:rsidRDefault="00A36950" w:rsidP="00A36950">
            <w:pPr>
              <w:pStyle w:val="TableText"/>
            </w:pPr>
            <w:r w:rsidRPr="00E87D62">
              <w:t>NIC</w:t>
            </w:r>
          </w:p>
        </w:tc>
        <w:tc>
          <w:tcPr>
            <w:tcW w:w="1710" w:type="dxa"/>
            <w:vAlign w:val="bottom"/>
          </w:tcPr>
          <w:p w14:paraId="230A7067" w14:textId="759A3E0B" w:rsidR="00A36950" w:rsidRPr="00E87D62" w:rsidRDefault="00A36950" w:rsidP="00A36950">
            <w:pPr>
              <w:pStyle w:val="TableText"/>
            </w:pPr>
            <w:r>
              <w:t>192.168.1.10</w:t>
            </w:r>
          </w:p>
        </w:tc>
        <w:tc>
          <w:tcPr>
            <w:tcW w:w="1800" w:type="dxa"/>
            <w:vAlign w:val="bottom"/>
          </w:tcPr>
          <w:p w14:paraId="6286F6C8" w14:textId="309FDE25" w:rsidR="00A36950" w:rsidRPr="00E87D62" w:rsidRDefault="00A36950" w:rsidP="00A36950">
            <w:pPr>
              <w:pStyle w:val="TableText"/>
            </w:pPr>
            <w:r w:rsidRPr="00E87D62">
              <w:t>255.255.255.</w:t>
            </w:r>
            <w:r>
              <w:t>240</w:t>
            </w:r>
          </w:p>
        </w:tc>
        <w:tc>
          <w:tcPr>
            <w:tcW w:w="1800" w:type="dxa"/>
            <w:vAlign w:val="bottom"/>
          </w:tcPr>
          <w:p w14:paraId="6EB64EEA" w14:textId="381A49C7" w:rsidR="00A36950" w:rsidRPr="00E87D62" w:rsidRDefault="00A36950" w:rsidP="00A36950">
            <w:pPr>
              <w:pStyle w:val="TableText"/>
            </w:pPr>
            <w:r w:rsidRPr="00E87D62">
              <w:t>192.168.</w:t>
            </w:r>
            <w:r>
              <w:t>1</w:t>
            </w:r>
            <w:r w:rsidRPr="00E87D62">
              <w:t>.1</w:t>
            </w:r>
          </w:p>
        </w:tc>
      </w:tr>
    </w:tbl>
    <w:p w14:paraId="7D539866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0B0A8F32" w14:textId="77777777" w:rsidR="00D3731A" w:rsidRPr="00744BF3" w:rsidRDefault="00D3731A" w:rsidP="00D3731A">
      <w:pPr>
        <w:pStyle w:val="Bulletlevel1"/>
        <w:rPr>
          <w:szCs w:val="20"/>
        </w:rPr>
      </w:pPr>
      <w:r w:rsidRPr="00744BF3">
        <w:t>Verify connectivity among devices before firewall configuration</w:t>
      </w:r>
      <w:r>
        <w:rPr>
          <w:szCs w:val="20"/>
        </w:rPr>
        <w:t>.</w:t>
      </w:r>
    </w:p>
    <w:p w14:paraId="2F243AAC" w14:textId="1FDB4FF7" w:rsidR="00D3731A" w:rsidRPr="00744BF3" w:rsidRDefault="00D3731A" w:rsidP="00D3731A">
      <w:pPr>
        <w:pStyle w:val="Bulletlevel1"/>
        <w:rPr>
          <w:szCs w:val="20"/>
        </w:rPr>
      </w:pPr>
      <w:r w:rsidRPr="00744BF3">
        <w:t>Configure a zone-based policy (Z</w:t>
      </w:r>
      <w:r>
        <w:t>PF</w:t>
      </w:r>
      <w:r w:rsidR="00F258F5">
        <w:t>) firewall on</w:t>
      </w:r>
      <w:r w:rsidR="00E83F59">
        <w:t xml:space="preserve"> the</w:t>
      </w:r>
      <w:r w:rsidRPr="00744BF3">
        <w:t xml:space="preserve"> </w:t>
      </w:r>
      <w:r w:rsidR="00A36950">
        <w:t>ZPF router</w:t>
      </w:r>
      <w:r>
        <w:t>.</w:t>
      </w:r>
    </w:p>
    <w:p w14:paraId="1BEB933B" w14:textId="1EE33A5E" w:rsidR="00D3731A" w:rsidRPr="00D3731A" w:rsidRDefault="00D3731A" w:rsidP="00D3731A">
      <w:pPr>
        <w:pStyle w:val="Bulletlevel1"/>
        <w:rPr>
          <w:rFonts w:eastAsia="Arial"/>
        </w:rPr>
      </w:pPr>
      <w:r w:rsidRPr="00744BF3">
        <w:t>Verify Z</w:t>
      </w:r>
      <w:r>
        <w:t>PF</w:t>
      </w:r>
      <w:r w:rsidRPr="00744BF3">
        <w:t xml:space="preserve"> firewall </w:t>
      </w:r>
      <w:r w:rsidR="00F258F5">
        <w:t xml:space="preserve">functionality using ping, </w:t>
      </w:r>
      <w:r w:rsidR="00E83F59">
        <w:t>FTP</w:t>
      </w:r>
      <w:r w:rsidR="00674018">
        <w:t>,</w:t>
      </w:r>
      <w:r w:rsidRPr="00744BF3">
        <w:t xml:space="preserve"> and a web browser</w:t>
      </w:r>
      <w:r>
        <w:rPr>
          <w:szCs w:val="20"/>
        </w:rPr>
        <w:t>.</w:t>
      </w:r>
    </w:p>
    <w:p w14:paraId="377C017F" w14:textId="77777777" w:rsidR="00231DCA" w:rsidRPr="008402F2" w:rsidRDefault="00231DCA" w:rsidP="00D3731A">
      <w:pPr>
        <w:pStyle w:val="LabSection"/>
        <w:rPr>
          <w:rFonts w:eastAsia="Arial"/>
        </w:rPr>
      </w:pPr>
      <w:r w:rsidRPr="008402F2">
        <w:rPr>
          <w:rFonts w:eastAsia="Arial"/>
        </w:rPr>
        <w:lastRenderedPageBreak/>
        <w:t>Background</w:t>
      </w:r>
      <w:r w:rsidR="008402F2">
        <w:t>/Scenario</w:t>
      </w:r>
    </w:p>
    <w:p w14:paraId="2B522E6B" w14:textId="51713128" w:rsidR="00926DA2" w:rsidRPr="00744BF3" w:rsidRDefault="005935CB" w:rsidP="00B32216">
      <w:pPr>
        <w:pStyle w:val="BodyTextL25"/>
      </w:pPr>
      <w:r w:rsidRPr="005935CB">
        <w:rPr>
          <w:color w:val="000000"/>
        </w:rPr>
        <w:t>A Zone-based</w:t>
      </w:r>
      <w:r>
        <w:rPr>
          <w:color w:val="000000"/>
        </w:rPr>
        <w:t xml:space="preserve"> policy (ZPF)</w:t>
      </w:r>
      <w:r w:rsidRPr="005935CB">
        <w:rPr>
          <w:color w:val="000000"/>
        </w:rPr>
        <w:t xml:space="preserve"> firewall is an advanced method of the stateful firewall</w:t>
      </w:r>
      <w:r>
        <w:rPr>
          <w:color w:val="000000"/>
        </w:rPr>
        <w:t xml:space="preserve"> which </w:t>
      </w:r>
      <w:r w:rsidRPr="005935CB">
        <w:rPr>
          <w:color w:val="000000"/>
        </w:rPr>
        <w:t>changes the firewall from the older interface-based model to a more flexible, more easily understood zone-based configuration model</w:t>
      </w:r>
      <w:r w:rsidR="00926DA2" w:rsidRPr="00744BF3">
        <w:rPr>
          <w:color w:val="000000"/>
        </w:rPr>
        <w:t xml:space="preserve">. </w:t>
      </w:r>
      <w:r w:rsidR="00926DA2" w:rsidRPr="00744BF3">
        <w:t xml:space="preserve">In this activity, you </w:t>
      </w:r>
      <w:r w:rsidR="00674018">
        <w:t xml:space="preserve">will </w:t>
      </w:r>
      <w:r w:rsidR="00926DA2" w:rsidRPr="00744BF3">
        <w:t>configure a basic Z</w:t>
      </w:r>
      <w:r w:rsidR="00926DA2">
        <w:t>P</w:t>
      </w:r>
      <w:r w:rsidR="00926DA2" w:rsidRPr="00744BF3">
        <w:t>F on an edge router that allows</w:t>
      </w:r>
      <w:r>
        <w:t xml:space="preserve"> internal and external hosts controlled access to applications running on servers in the DMZ. You will also configure the ZPF to allow</w:t>
      </w:r>
      <w:r w:rsidR="00926DA2" w:rsidRPr="00744BF3">
        <w:t xml:space="preserve"> internal hosts access to external resources</w:t>
      </w:r>
      <w:r>
        <w:t xml:space="preserve"> while </w:t>
      </w:r>
      <w:r w:rsidR="00926DA2" w:rsidRPr="00744BF3">
        <w:t>block</w:t>
      </w:r>
      <w:r>
        <w:t>ing</w:t>
      </w:r>
      <w:r w:rsidR="00926DA2" w:rsidRPr="00744BF3">
        <w:t xml:space="preserve"> external hosts</w:t>
      </w:r>
      <w:r>
        <w:t xml:space="preserve"> and DMZ hosts</w:t>
      </w:r>
      <w:r w:rsidR="00926DA2" w:rsidRPr="00744BF3">
        <w:t xml:space="preserve"> from accessing internal resources. You </w:t>
      </w:r>
      <w:r w:rsidR="00674018">
        <w:t xml:space="preserve">will </w:t>
      </w:r>
      <w:r w:rsidR="00926DA2" w:rsidRPr="00744BF3">
        <w:t xml:space="preserve">then verify firewall functionality </w:t>
      </w:r>
      <w:r>
        <w:t>between the different zones</w:t>
      </w:r>
      <w:r w:rsidR="00926DA2" w:rsidRPr="00744BF3">
        <w:t>.</w:t>
      </w:r>
    </w:p>
    <w:p w14:paraId="0ACB8B14" w14:textId="384B23A8" w:rsidR="00926DA2" w:rsidRPr="00744BF3" w:rsidRDefault="005935CB" w:rsidP="00B32216">
      <w:pPr>
        <w:pStyle w:val="BodyTextL25"/>
      </w:pPr>
      <w:r>
        <w:t>The router has</w:t>
      </w:r>
      <w:r w:rsidR="00926DA2" w:rsidRPr="00744BF3">
        <w:t xml:space="preserve"> been pre-configured with the following:</w:t>
      </w:r>
    </w:p>
    <w:p w14:paraId="26641821" w14:textId="77777777" w:rsidR="00926DA2" w:rsidRDefault="00926DA2" w:rsidP="00B32216">
      <w:pPr>
        <w:pStyle w:val="Bulletlevel2"/>
      </w:pPr>
      <w:r w:rsidRPr="00744BF3">
        <w:t>Host names and IP addressing</w:t>
      </w:r>
    </w:p>
    <w:p w14:paraId="68FE6C86" w14:textId="7A39F9DD" w:rsidR="00F31C27" w:rsidRPr="00744BF3" w:rsidRDefault="00F31C27" w:rsidP="00B32216">
      <w:pPr>
        <w:pStyle w:val="Bulletlevel2"/>
      </w:pPr>
      <w:r>
        <w:t xml:space="preserve">Local username and password: </w:t>
      </w:r>
      <w:r w:rsidR="003E3314">
        <w:rPr>
          <w:b/>
        </w:rPr>
        <w:t>admin1</w:t>
      </w:r>
      <w:r>
        <w:t xml:space="preserve"> / </w:t>
      </w:r>
      <w:r w:rsidR="003E3314">
        <w:rPr>
          <w:b/>
        </w:rPr>
        <w:t>netsec123</w:t>
      </w:r>
    </w:p>
    <w:p w14:paraId="039635E9" w14:textId="77777777" w:rsidR="00926DA2" w:rsidRPr="00744BF3" w:rsidRDefault="00926DA2" w:rsidP="00B32216">
      <w:pPr>
        <w:pStyle w:val="Bulletlevel2"/>
      </w:pPr>
      <w:r w:rsidRPr="00744BF3">
        <w:t>Static routing</w:t>
      </w:r>
    </w:p>
    <w:p w14:paraId="349EEE55" w14:textId="77777777" w:rsidR="00926DA2" w:rsidRPr="00744BF3" w:rsidRDefault="00926DA2" w:rsidP="00926DA2">
      <w:pPr>
        <w:pStyle w:val="PartHead"/>
      </w:pPr>
      <w:r w:rsidRPr="00744BF3">
        <w:rPr>
          <w:color w:val="000000"/>
        </w:rPr>
        <w:t xml:space="preserve">Verify </w:t>
      </w:r>
      <w:r w:rsidRPr="00744BF3">
        <w:t>Basic Network Connectivity</w:t>
      </w:r>
    </w:p>
    <w:p w14:paraId="5029FFAE" w14:textId="77777777" w:rsidR="00926DA2" w:rsidRPr="00744BF3" w:rsidRDefault="00926DA2" w:rsidP="00B32216">
      <w:pPr>
        <w:pStyle w:val="BodyTextL25"/>
      </w:pPr>
      <w:r w:rsidRPr="00744BF3">
        <w:t>Verify network connectivity prior to configuring the zone-based policy firewall.</w:t>
      </w:r>
    </w:p>
    <w:p w14:paraId="76429704" w14:textId="41E8D08C" w:rsidR="00926DA2" w:rsidRPr="00744BF3" w:rsidRDefault="00926DA2" w:rsidP="00B32216">
      <w:pPr>
        <w:pStyle w:val="StepHead"/>
      </w:pPr>
      <w:r w:rsidRPr="00744BF3">
        <w:t xml:space="preserve">From the </w:t>
      </w:r>
      <w:r w:rsidR="008641B4">
        <w:t xml:space="preserve">Outside_PC </w:t>
      </w:r>
      <w:r w:rsidRPr="00744BF3">
        <w:t xml:space="preserve">command prompt, ping </w:t>
      </w:r>
      <w:r w:rsidR="008641B4">
        <w:t>Inside_PC1</w:t>
      </w:r>
      <w:r w:rsidRPr="00744BF3">
        <w:t xml:space="preserve"> at </w:t>
      </w:r>
      <w:r w:rsidR="008641B4">
        <w:t>172.16</w:t>
      </w:r>
      <w:r w:rsidRPr="00744BF3">
        <w:t>.</w:t>
      </w:r>
      <w:r w:rsidR="003E3314">
        <w:t>1</w:t>
      </w:r>
      <w:r w:rsidR="008641B4">
        <w:t>0</w:t>
      </w:r>
      <w:r w:rsidR="003E3314">
        <w:t>.10</w:t>
      </w:r>
      <w:r w:rsidR="00BD0710">
        <w:t xml:space="preserve"> and the FTP server at 10.1.10.102.</w:t>
      </w:r>
    </w:p>
    <w:p w14:paraId="73A8685D" w14:textId="4E2D3B56" w:rsidR="008314A1" w:rsidRDefault="008314A1" w:rsidP="00B32216">
      <w:pPr>
        <w:pStyle w:val="StepHead"/>
      </w:pPr>
      <w:r>
        <w:t xml:space="preserve">Access </w:t>
      </w:r>
      <w:r w:rsidR="00916AEB">
        <w:t>the FTP server</w:t>
      </w:r>
      <w:r>
        <w:t>.</w:t>
      </w:r>
    </w:p>
    <w:p w14:paraId="1EB8B7FD" w14:textId="742FB819" w:rsidR="008314A1" w:rsidRDefault="00926DA2" w:rsidP="00F47E47">
      <w:pPr>
        <w:pStyle w:val="SubStepAlpha"/>
      </w:pPr>
      <w:r w:rsidRPr="00744BF3">
        <w:t xml:space="preserve">From the </w:t>
      </w:r>
      <w:r w:rsidR="003E3314">
        <w:rPr>
          <w:b/>
        </w:rPr>
        <w:t>Outside_PC</w:t>
      </w:r>
      <w:r w:rsidRPr="00744BF3">
        <w:t xml:space="preserve"> command prompt, </w:t>
      </w:r>
      <w:r w:rsidR="00916AEB">
        <w:t xml:space="preserve">establish an FTP session to the FTP server </w:t>
      </w:r>
      <w:r w:rsidR="008314A1">
        <w:t xml:space="preserve">at </w:t>
      </w:r>
      <w:r w:rsidR="00916AEB">
        <w:rPr>
          <w:b/>
        </w:rPr>
        <w:t>10.1.10.102</w:t>
      </w:r>
      <w:r w:rsidR="008314A1">
        <w:t xml:space="preserve">. Use the username </w:t>
      </w:r>
      <w:r w:rsidR="00F47E47">
        <w:rPr>
          <w:b/>
        </w:rPr>
        <w:t>admin1</w:t>
      </w:r>
      <w:r w:rsidR="008314A1">
        <w:t xml:space="preserve"> and password </w:t>
      </w:r>
      <w:r w:rsidR="005E456C">
        <w:rPr>
          <w:b/>
        </w:rPr>
        <w:t>netsec123</w:t>
      </w:r>
      <w:r w:rsidR="00B22DA3">
        <w:t xml:space="preserve"> to log in.</w:t>
      </w:r>
    </w:p>
    <w:p w14:paraId="2F7736A9" w14:textId="01626B7D" w:rsidR="008314A1" w:rsidRDefault="00F47E47" w:rsidP="008314A1">
      <w:pPr>
        <w:pStyle w:val="CMD"/>
        <w:rPr>
          <w:b/>
        </w:rPr>
      </w:pPr>
      <w:r>
        <w:t>C:\&gt;</w:t>
      </w:r>
      <w:r w:rsidR="008314A1">
        <w:t xml:space="preserve"> </w:t>
      </w:r>
      <w:r w:rsidR="00916AEB">
        <w:rPr>
          <w:b/>
        </w:rPr>
        <w:t>ftp</w:t>
      </w:r>
      <w:r w:rsidR="008314A1" w:rsidRPr="008314A1">
        <w:rPr>
          <w:b/>
        </w:rPr>
        <w:t xml:space="preserve"> </w:t>
      </w:r>
      <w:r w:rsidR="00916AEB">
        <w:rPr>
          <w:b/>
        </w:rPr>
        <w:t>10.1.10.102</w:t>
      </w:r>
    </w:p>
    <w:p w14:paraId="223D83FD" w14:textId="77777777" w:rsidR="00916AEB" w:rsidRDefault="00916AEB" w:rsidP="00916AEB">
      <w:pPr>
        <w:pStyle w:val="CMD"/>
      </w:pPr>
      <w:r>
        <w:t>Trying to connect...10.1.10.102</w:t>
      </w:r>
    </w:p>
    <w:p w14:paraId="2CFD4014" w14:textId="77777777" w:rsidR="00916AEB" w:rsidRDefault="00916AEB" w:rsidP="00916AEB">
      <w:pPr>
        <w:pStyle w:val="CMD"/>
      </w:pPr>
      <w:r>
        <w:t>Connected to 10.1.10.102</w:t>
      </w:r>
    </w:p>
    <w:p w14:paraId="0A8FF777" w14:textId="77777777" w:rsidR="00916AEB" w:rsidRDefault="00916AEB" w:rsidP="00916AEB">
      <w:pPr>
        <w:pStyle w:val="CMD"/>
      </w:pPr>
      <w:r>
        <w:t>220- Welcome to PT Ftp server</w:t>
      </w:r>
    </w:p>
    <w:p w14:paraId="50154C8C" w14:textId="6A9977D3" w:rsidR="00916AEB" w:rsidRDefault="00916AEB" w:rsidP="00916AEB">
      <w:pPr>
        <w:pStyle w:val="CMD"/>
      </w:pPr>
      <w:r>
        <w:t>Username:</w:t>
      </w:r>
      <w:r w:rsidR="00EA62AC">
        <w:t xml:space="preserve"> </w:t>
      </w:r>
      <w:r w:rsidRPr="00916AEB">
        <w:rPr>
          <w:b/>
        </w:rPr>
        <w:t>admin1</w:t>
      </w:r>
    </w:p>
    <w:p w14:paraId="5C26792A" w14:textId="77777777" w:rsidR="00916AEB" w:rsidRDefault="00916AEB" w:rsidP="00916AEB">
      <w:pPr>
        <w:pStyle w:val="CMD"/>
      </w:pPr>
      <w:r>
        <w:t>331- Username ok, need password</w:t>
      </w:r>
    </w:p>
    <w:p w14:paraId="4B032616" w14:textId="30359D74" w:rsidR="00916AEB" w:rsidRDefault="00916AEB" w:rsidP="00916AEB">
      <w:pPr>
        <w:pStyle w:val="CMD"/>
      </w:pPr>
      <w:r>
        <w:t>Password: &lt;</w:t>
      </w:r>
      <w:r w:rsidRPr="00485B17">
        <w:rPr>
          <w:b/>
        </w:rPr>
        <w:t>netsec123</w:t>
      </w:r>
      <w:r>
        <w:t>&gt;</w:t>
      </w:r>
    </w:p>
    <w:p w14:paraId="52D8EE10" w14:textId="77777777" w:rsidR="00916AEB" w:rsidRDefault="00916AEB" w:rsidP="00916AEB">
      <w:pPr>
        <w:pStyle w:val="CMD"/>
      </w:pPr>
      <w:r>
        <w:t>230- Logged in</w:t>
      </w:r>
    </w:p>
    <w:p w14:paraId="6731AE02" w14:textId="77777777" w:rsidR="00916AEB" w:rsidRDefault="00916AEB" w:rsidP="00916AEB">
      <w:pPr>
        <w:pStyle w:val="CMD"/>
      </w:pPr>
      <w:r>
        <w:t>(passive mode On)</w:t>
      </w:r>
    </w:p>
    <w:p w14:paraId="37C24352" w14:textId="7A69657B" w:rsidR="00916AEB" w:rsidRDefault="00916AEB" w:rsidP="00916AEB">
      <w:pPr>
        <w:pStyle w:val="CMD"/>
      </w:pPr>
      <w:r>
        <w:t>ftp&gt;</w:t>
      </w:r>
    </w:p>
    <w:p w14:paraId="38671BEA" w14:textId="77777777" w:rsidR="00916AEB" w:rsidRDefault="00916AEB" w:rsidP="00916AEB">
      <w:pPr>
        <w:pStyle w:val="CMD"/>
      </w:pPr>
    </w:p>
    <w:p w14:paraId="0B78AB64" w14:textId="64D312BA" w:rsidR="00926DA2" w:rsidRPr="00744BF3" w:rsidRDefault="00926DA2" w:rsidP="008314A1">
      <w:pPr>
        <w:pStyle w:val="SubStepAlpha"/>
      </w:pPr>
      <w:r w:rsidRPr="00744BF3">
        <w:t xml:space="preserve">Exit the </w:t>
      </w:r>
      <w:r w:rsidR="00485B17">
        <w:t>FTP</w:t>
      </w:r>
      <w:r w:rsidRPr="00744BF3">
        <w:t xml:space="preserve"> session</w:t>
      </w:r>
      <w:r w:rsidR="00485B17">
        <w:t xml:space="preserve"> using </w:t>
      </w:r>
      <w:r w:rsidR="00485B17">
        <w:rPr>
          <w:b/>
        </w:rPr>
        <w:t>quit</w:t>
      </w:r>
      <w:r w:rsidRPr="00744BF3">
        <w:t>.</w:t>
      </w:r>
    </w:p>
    <w:p w14:paraId="2F53E56F" w14:textId="6B6C68E0" w:rsidR="00926DA2" w:rsidRDefault="00926DA2" w:rsidP="00B32216">
      <w:pPr>
        <w:pStyle w:val="StepHead"/>
      </w:pPr>
      <w:r w:rsidRPr="00744BF3">
        <w:t xml:space="preserve">From </w:t>
      </w:r>
      <w:r w:rsidR="00B24755">
        <w:t>Outside_PC</w:t>
      </w:r>
      <w:r w:rsidRPr="00744BF3">
        <w:t xml:space="preserve">, open a web browser to the </w:t>
      </w:r>
      <w:r w:rsidR="00B24755">
        <w:t>Web</w:t>
      </w:r>
      <w:r w:rsidRPr="00744BF3">
        <w:t xml:space="preserve"> server</w:t>
      </w:r>
      <w:r>
        <w:t>.</w:t>
      </w:r>
    </w:p>
    <w:p w14:paraId="40959F74" w14:textId="0D311399" w:rsidR="00926DA2" w:rsidRDefault="00926DA2" w:rsidP="00B32216">
      <w:pPr>
        <w:pStyle w:val="SubStepAlpha"/>
      </w:pPr>
      <w:r>
        <w:t xml:space="preserve">Click the </w:t>
      </w:r>
      <w:r w:rsidRPr="00887E2F">
        <w:rPr>
          <w:b/>
        </w:rPr>
        <w:t>Desktop</w:t>
      </w:r>
      <w:r>
        <w:t xml:space="preserve"> tab and </w:t>
      </w:r>
      <w:r w:rsidR="00674018">
        <w:t xml:space="preserve">then </w:t>
      </w:r>
      <w:r>
        <w:t xml:space="preserve">click the </w:t>
      </w:r>
      <w:r w:rsidRPr="00887E2F">
        <w:rPr>
          <w:b/>
        </w:rPr>
        <w:t>Web Browser</w:t>
      </w:r>
      <w:r w:rsidRPr="00744BF3">
        <w:t xml:space="preserve"> </w:t>
      </w:r>
      <w:r>
        <w:t xml:space="preserve">application. Enter the </w:t>
      </w:r>
      <w:r w:rsidR="00B24755">
        <w:rPr>
          <w:b/>
        </w:rPr>
        <w:t>netseclab3.ie</w:t>
      </w:r>
      <w:r>
        <w:t xml:space="preserve"> as the URL. The welcome page from the web server should be displayed.</w:t>
      </w:r>
    </w:p>
    <w:p w14:paraId="4712ED99" w14:textId="60B4855A" w:rsidR="00926DA2" w:rsidRDefault="00926DA2" w:rsidP="00B32216">
      <w:pPr>
        <w:pStyle w:val="SubStepAlpha"/>
      </w:pPr>
      <w:r w:rsidRPr="00744BF3">
        <w:t xml:space="preserve">Close the browser on </w:t>
      </w:r>
      <w:r w:rsidR="00B24755">
        <w:t>Outside_PC</w:t>
      </w:r>
      <w:r w:rsidRPr="00744BF3">
        <w:t>.</w:t>
      </w:r>
    </w:p>
    <w:p w14:paraId="3C31D2DC" w14:textId="5FF013F0" w:rsidR="001023E5" w:rsidRDefault="001023E5" w:rsidP="001023E5">
      <w:pPr>
        <w:pStyle w:val="SubStepAlpha"/>
        <w:numPr>
          <w:ilvl w:val="0"/>
          <w:numId w:val="0"/>
        </w:numPr>
        <w:ind w:left="360"/>
        <w:rPr>
          <w:rFonts w:eastAsia="SimSun"/>
          <w:color w:val="FF0000"/>
        </w:rPr>
      </w:pPr>
      <w:r w:rsidRPr="008E6D5D">
        <w:rPr>
          <w:rFonts w:eastAsia="SimSun"/>
          <w:b/>
          <w:color w:val="FF0000"/>
        </w:rPr>
        <w:t xml:space="preserve">QUESTION </w:t>
      </w:r>
      <w:r>
        <w:rPr>
          <w:rFonts w:eastAsia="SimSun"/>
          <w:b/>
          <w:color w:val="FF0000"/>
        </w:rPr>
        <w:t>1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>Which of the connection types (if any) were successful? (Choose all that apply)</w:t>
      </w:r>
    </w:p>
    <w:p w14:paraId="5E731850" w14:textId="4F80F0C1" w:rsidR="001023E5" w:rsidRDefault="001023E5" w:rsidP="001023E5">
      <w:pPr>
        <w:pStyle w:val="SubStepAlpha"/>
        <w:numPr>
          <w:ilvl w:val="0"/>
          <w:numId w:val="0"/>
        </w:numPr>
        <w:ind w:left="360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t>Before proceeding, go to the “</w:t>
      </w:r>
      <w:r w:rsidR="003955AC" w:rsidRPr="003955AC">
        <w:rPr>
          <w:rFonts w:eastAsia="SimSun"/>
          <w:b/>
          <w:bCs/>
          <w:color w:val="FF0000"/>
          <w:sz w:val="22"/>
        </w:rPr>
        <w:t>Lab 3 Part 1</w:t>
      </w:r>
      <w:r w:rsidRPr="001023E5">
        <w:rPr>
          <w:rFonts w:eastAsia="SimSun"/>
          <w:b/>
          <w:bCs/>
          <w:color w:val="FF0000"/>
          <w:sz w:val="22"/>
        </w:rPr>
        <w:t xml:space="preserve"> - Configuring a Zone-Based Policy Firewall (ZPF)</w:t>
      </w:r>
      <w:r w:rsidRPr="008E6D5D">
        <w:rPr>
          <w:rFonts w:eastAsia="SimSun"/>
          <w:b/>
          <w:bCs/>
          <w:color w:val="FF0000"/>
          <w:sz w:val="22"/>
        </w:rPr>
        <w:t xml:space="preserve"> - QUESTIONS” quiz on the </w:t>
      </w:r>
      <w:r w:rsidR="00B24755"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 for question</w:t>
      </w:r>
      <w:r>
        <w:rPr>
          <w:rFonts w:eastAsia="SimSun"/>
          <w:b/>
          <w:bCs/>
          <w:color w:val="FF0000"/>
          <w:sz w:val="22"/>
        </w:rPr>
        <w:t xml:space="preserve"> </w:t>
      </w:r>
      <w:r w:rsidRPr="008E6D5D">
        <w:rPr>
          <w:rFonts w:eastAsia="SimSun"/>
          <w:b/>
          <w:bCs/>
          <w:color w:val="FF0000"/>
          <w:sz w:val="22"/>
        </w:rPr>
        <w:t>1. Leave the quiz open while you complete the rest of the lab sheet.</w:t>
      </w:r>
    </w:p>
    <w:p w14:paraId="00789F77" w14:textId="77777777" w:rsidR="001023E5" w:rsidRPr="00744BF3" w:rsidRDefault="001023E5" w:rsidP="001023E5">
      <w:pPr>
        <w:pStyle w:val="SubStepAlpha"/>
        <w:numPr>
          <w:ilvl w:val="0"/>
          <w:numId w:val="0"/>
        </w:numPr>
        <w:ind w:left="720"/>
      </w:pPr>
    </w:p>
    <w:p w14:paraId="2E8A4903" w14:textId="4C983774" w:rsidR="00926DA2" w:rsidRPr="00744BF3" w:rsidRDefault="00926DA2" w:rsidP="00926DA2">
      <w:pPr>
        <w:pStyle w:val="PartHead"/>
      </w:pPr>
      <w:r w:rsidRPr="00744BF3">
        <w:lastRenderedPageBreak/>
        <w:t xml:space="preserve">Create the Firewall Zones on </w:t>
      </w:r>
      <w:r w:rsidR="008641B4">
        <w:t>ZPF</w:t>
      </w:r>
    </w:p>
    <w:p w14:paraId="0A1FB516" w14:textId="77777777" w:rsidR="00926DA2" w:rsidRPr="00744BF3" w:rsidRDefault="00926DA2" w:rsidP="00926DA2">
      <w:pPr>
        <w:pStyle w:val="BodyTextL25"/>
      </w:pPr>
      <w:r w:rsidRPr="00926DA2">
        <w:rPr>
          <w:b/>
        </w:rPr>
        <w:t>Note</w:t>
      </w:r>
      <w:r>
        <w:t xml:space="preserve">: </w:t>
      </w:r>
      <w:r w:rsidRPr="00744BF3">
        <w:t>For all configuration tasks, be sure to us</w:t>
      </w:r>
      <w:r w:rsidR="00B32216">
        <w:t>e the exact names as specified.</w:t>
      </w:r>
    </w:p>
    <w:p w14:paraId="74BCFF15" w14:textId="77777777" w:rsidR="00926DA2" w:rsidRPr="00744BF3" w:rsidRDefault="00926DA2" w:rsidP="00B32216">
      <w:pPr>
        <w:pStyle w:val="StepHead"/>
      </w:pPr>
      <w:r w:rsidRPr="00744BF3">
        <w:t>Create an internal zone.</w:t>
      </w:r>
    </w:p>
    <w:p w14:paraId="1192BF52" w14:textId="054CE8D3" w:rsidR="00926DA2" w:rsidRPr="00744BF3" w:rsidRDefault="00926DA2" w:rsidP="00B32216">
      <w:pPr>
        <w:pStyle w:val="BodyTextL25"/>
      </w:pPr>
      <w:r w:rsidRPr="00744BF3">
        <w:t xml:space="preserve">Use the </w:t>
      </w:r>
      <w:r w:rsidRPr="00744BF3">
        <w:rPr>
          <w:b/>
        </w:rPr>
        <w:t>zone security</w:t>
      </w:r>
      <w:r w:rsidRPr="00744BF3">
        <w:t xml:space="preserve"> command </w:t>
      </w:r>
      <w:r>
        <w:t xml:space="preserve">to </w:t>
      </w:r>
      <w:r w:rsidRPr="00744BF3">
        <w:t xml:space="preserve">create a zone </w:t>
      </w:r>
      <w:r>
        <w:t xml:space="preserve">named </w:t>
      </w:r>
      <w:r w:rsidRPr="00744BF3">
        <w:rPr>
          <w:b/>
        </w:rPr>
        <w:t>IN</w:t>
      </w:r>
      <w:r w:rsidR="007A1EDE">
        <w:rPr>
          <w:b/>
        </w:rPr>
        <w:t>SIDE</w:t>
      </w:r>
      <w:r w:rsidR="00B32216">
        <w:t>.</w:t>
      </w:r>
    </w:p>
    <w:p w14:paraId="45C2557A" w14:textId="7320B7ED" w:rsidR="00926DA2" w:rsidRDefault="008641B4" w:rsidP="00885332">
      <w:pPr>
        <w:pStyle w:val="CMD"/>
        <w:rPr>
          <w:b/>
        </w:rPr>
      </w:pPr>
      <w:r>
        <w:t>ZPF</w:t>
      </w:r>
      <w:r w:rsidR="00A93353" w:rsidRPr="00A93353">
        <w:t xml:space="preserve">(config)# </w:t>
      </w:r>
      <w:r w:rsidR="00A93353" w:rsidRPr="00A93353">
        <w:rPr>
          <w:b/>
        </w:rPr>
        <w:t>zone security IN</w:t>
      </w:r>
      <w:r w:rsidR="007A1EDE">
        <w:rPr>
          <w:b/>
        </w:rPr>
        <w:t>SIDE</w:t>
      </w:r>
    </w:p>
    <w:p w14:paraId="4B55F4FF" w14:textId="1ADCE384" w:rsidR="00DB313C" w:rsidRPr="00885332" w:rsidRDefault="008641B4" w:rsidP="00885332">
      <w:pPr>
        <w:pStyle w:val="CMD"/>
        <w:rPr>
          <w:highlight w:val="lightGray"/>
        </w:rPr>
      </w:pPr>
      <w:r>
        <w:t>ZPF</w:t>
      </w:r>
      <w:r w:rsidR="00DB313C">
        <w:t xml:space="preserve">(config-sec-zone) </w:t>
      </w:r>
      <w:r w:rsidR="00DB313C" w:rsidRPr="00DB313C">
        <w:rPr>
          <w:b/>
        </w:rPr>
        <w:t>exit</w:t>
      </w:r>
    </w:p>
    <w:p w14:paraId="3BA4C602" w14:textId="77777777" w:rsidR="00926DA2" w:rsidRPr="00744BF3" w:rsidRDefault="00926DA2" w:rsidP="00B32216">
      <w:pPr>
        <w:pStyle w:val="StepHead"/>
      </w:pPr>
      <w:r w:rsidRPr="00744BF3">
        <w:t>Create an external zone.</w:t>
      </w:r>
    </w:p>
    <w:p w14:paraId="3B4D1FBB" w14:textId="3F31DE48" w:rsidR="00926DA2" w:rsidRPr="00744BF3" w:rsidRDefault="00926DA2" w:rsidP="00B32216">
      <w:pPr>
        <w:pStyle w:val="BodyTextL25"/>
      </w:pPr>
      <w:r w:rsidRPr="00744BF3">
        <w:t xml:space="preserve">Use the </w:t>
      </w:r>
      <w:r w:rsidRPr="00744BF3">
        <w:rPr>
          <w:b/>
        </w:rPr>
        <w:t>zone security</w:t>
      </w:r>
      <w:r w:rsidRPr="00744BF3">
        <w:t xml:space="preserve"> command </w:t>
      </w:r>
      <w:r>
        <w:t xml:space="preserve">to </w:t>
      </w:r>
      <w:r w:rsidRPr="00744BF3">
        <w:t xml:space="preserve">create a zone </w:t>
      </w:r>
      <w:r>
        <w:t xml:space="preserve">named </w:t>
      </w:r>
      <w:r w:rsidRPr="00744BF3">
        <w:rPr>
          <w:b/>
        </w:rPr>
        <w:t>OUT</w:t>
      </w:r>
      <w:r w:rsidR="007A1EDE">
        <w:rPr>
          <w:b/>
        </w:rPr>
        <w:t>SIDE</w:t>
      </w:r>
      <w:r w:rsidR="00B32216">
        <w:t>.</w:t>
      </w:r>
    </w:p>
    <w:p w14:paraId="18FBEB51" w14:textId="75EA6085" w:rsidR="008641B4" w:rsidRPr="00744BF3" w:rsidRDefault="008641B4" w:rsidP="008641B4">
      <w:pPr>
        <w:pStyle w:val="StepHead"/>
      </w:pPr>
      <w:r>
        <w:t>Create a</w:t>
      </w:r>
      <w:r w:rsidRPr="00744BF3">
        <w:t xml:space="preserve"> </w:t>
      </w:r>
      <w:r>
        <w:t>DMZ</w:t>
      </w:r>
      <w:r w:rsidRPr="00744BF3">
        <w:t xml:space="preserve"> zone.</w:t>
      </w:r>
    </w:p>
    <w:p w14:paraId="137F4BC9" w14:textId="6398462C" w:rsidR="008641B4" w:rsidRPr="00744BF3" w:rsidRDefault="007A1EDE" w:rsidP="008641B4">
      <w:pPr>
        <w:pStyle w:val="BodyTextL25"/>
      </w:pPr>
      <w:r>
        <w:t>C</w:t>
      </w:r>
      <w:r w:rsidR="008641B4" w:rsidRPr="00744BF3">
        <w:t xml:space="preserve">reate a zone </w:t>
      </w:r>
      <w:r w:rsidR="008641B4">
        <w:t xml:space="preserve">named </w:t>
      </w:r>
      <w:r>
        <w:rPr>
          <w:b/>
        </w:rPr>
        <w:t>DMZ</w:t>
      </w:r>
      <w:r w:rsidR="008641B4">
        <w:t>.</w:t>
      </w:r>
    </w:p>
    <w:p w14:paraId="70D89E72" w14:textId="77777777" w:rsidR="008641B4" w:rsidRPr="007507A3" w:rsidRDefault="008641B4" w:rsidP="00B32216">
      <w:pPr>
        <w:pStyle w:val="CMD"/>
        <w:rPr>
          <w:highlight w:val="lightGray"/>
        </w:rPr>
      </w:pPr>
    </w:p>
    <w:p w14:paraId="61AD98A5" w14:textId="199956CB" w:rsidR="00926DA2" w:rsidRPr="00744BF3" w:rsidRDefault="00DB313C" w:rsidP="00926DA2">
      <w:pPr>
        <w:pStyle w:val="PartHead"/>
      </w:pPr>
      <w:r>
        <w:t xml:space="preserve">Identify </w:t>
      </w:r>
      <w:r w:rsidR="002D7A79">
        <w:t xml:space="preserve">DMZ </w:t>
      </w:r>
      <w:r>
        <w:t>Traffic Using a Class-Map</w:t>
      </w:r>
    </w:p>
    <w:p w14:paraId="641402CF" w14:textId="068EE380" w:rsidR="002D7A79" w:rsidRDefault="002D7A79" w:rsidP="00B32216">
      <w:pPr>
        <w:pStyle w:val="BodyTextL25"/>
      </w:pPr>
      <w:r>
        <w:t xml:space="preserve">In this part </w:t>
      </w:r>
      <w:r w:rsidR="00D84FD1">
        <w:t>you will define a class map that contains all of the protocols that are permitted to the DMZ zone. The servers in the DMZ should accept requests using Web (HTTP &amp; HTTP</w:t>
      </w:r>
      <w:r>
        <w:t>S), Email (SMTP &amp; POP3) or</w:t>
      </w:r>
      <w:r w:rsidR="00D84FD1">
        <w:t xml:space="preserve"> FTP.</w:t>
      </w:r>
    </w:p>
    <w:p w14:paraId="2659CB92" w14:textId="20A6E6BC" w:rsidR="00926DA2" w:rsidRPr="00744BF3" w:rsidRDefault="005905E4" w:rsidP="00B32216">
      <w:pPr>
        <w:pStyle w:val="BodyTextL25"/>
      </w:pPr>
      <w:r>
        <w:t>C</w:t>
      </w:r>
      <w:r w:rsidR="00926DA2" w:rsidRPr="00744BF3">
        <w:t xml:space="preserve">reate a class map named </w:t>
      </w:r>
      <w:r w:rsidR="00D84FD1">
        <w:rPr>
          <w:b/>
        </w:rPr>
        <w:t>DMZ-TRAFFIC</w:t>
      </w:r>
      <w:r>
        <w:rPr>
          <w:b/>
        </w:rPr>
        <w:t xml:space="preserve"> </w:t>
      </w:r>
      <w:r>
        <w:t>using</w:t>
      </w:r>
      <w:r w:rsidRPr="00744BF3">
        <w:t xml:space="preserve"> the </w:t>
      </w:r>
      <w:r>
        <w:rPr>
          <w:b/>
        </w:rPr>
        <w:t>class-</w:t>
      </w:r>
      <w:r w:rsidRPr="00744BF3">
        <w:rPr>
          <w:b/>
        </w:rPr>
        <w:t>map type inspect</w:t>
      </w:r>
      <w:r w:rsidRPr="00744BF3">
        <w:t xml:space="preserve"> command </w:t>
      </w:r>
      <w:r>
        <w:t xml:space="preserve">with the </w:t>
      </w:r>
      <w:r w:rsidRPr="00D31531">
        <w:rPr>
          <w:b/>
        </w:rPr>
        <w:t>match-</w:t>
      </w:r>
      <w:r>
        <w:rPr>
          <w:b/>
        </w:rPr>
        <w:t>any</w:t>
      </w:r>
      <w:r>
        <w:t xml:space="preserve"> option </w:t>
      </w:r>
      <w:r w:rsidRPr="00744BF3">
        <w:t>to</w:t>
      </w:r>
      <w:r w:rsidR="00926DA2" w:rsidRPr="00744BF3">
        <w:t xml:space="preserve">. Use the </w:t>
      </w:r>
      <w:r w:rsidR="00926DA2" w:rsidRPr="00744BF3">
        <w:rPr>
          <w:b/>
        </w:rPr>
        <w:t xml:space="preserve">match </w:t>
      </w:r>
      <w:r w:rsidR="00D84FD1">
        <w:rPr>
          <w:b/>
        </w:rPr>
        <w:t>protocol</w:t>
      </w:r>
      <w:r w:rsidR="00926DA2" w:rsidRPr="00744BF3">
        <w:t xml:space="preserve"> command to </w:t>
      </w:r>
      <w:r w:rsidR="002D7A79">
        <w:t>each type of protocol allowed.</w:t>
      </w:r>
    </w:p>
    <w:p w14:paraId="7214362F" w14:textId="77777777" w:rsidR="005905E4" w:rsidRDefault="008641B4" w:rsidP="002D7A79">
      <w:pPr>
        <w:pStyle w:val="CMD"/>
        <w:rPr>
          <w:b/>
        </w:rPr>
      </w:pPr>
      <w:r>
        <w:t>ZPF</w:t>
      </w:r>
      <w:r w:rsidR="00A93353" w:rsidRPr="00A93353">
        <w:t xml:space="preserve">(config)# </w:t>
      </w:r>
      <w:r w:rsidR="005905E4" w:rsidRPr="005905E4">
        <w:rPr>
          <w:b/>
        </w:rPr>
        <w:t xml:space="preserve">class-map type inspect match-any DMZ-TRAFFIC </w:t>
      </w:r>
    </w:p>
    <w:p w14:paraId="28FFC70D" w14:textId="0701FB59" w:rsidR="002D7A79" w:rsidRDefault="002D7A79" w:rsidP="002D7A79">
      <w:pPr>
        <w:pStyle w:val="CMD"/>
      </w:pPr>
      <w:r>
        <w:t xml:space="preserve">ZPF(config-cmap)# </w:t>
      </w:r>
      <w:r w:rsidRPr="002D7A79">
        <w:rPr>
          <w:b/>
        </w:rPr>
        <w:t>match protocol http</w:t>
      </w:r>
    </w:p>
    <w:p w14:paraId="7783F398" w14:textId="66C34665" w:rsidR="002D7A79" w:rsidRDefault="002D7A79" w:rsidP="002D7A79">
      <w:pPr>
        <w:pStyle w:val="CMD"/>
      </w:pPr>
      <w:r>
        <w:t xml:space="preserve">ZPF(config-cmap)# </w:t>
      </w:r>
      <w:r w:rsidRPr="002D7A79">
        <w:rPr>
          <w:b/>
        </w:rPr>
        <w:t>match protocol https</w:t>
      </w:r>
    </w:p>
    <w:p w14:paraId="1C24FF10" w14:textId="089DEEE1" w:rsidR="002D7A79" w:rsidRDefault="002D7A79" w:rsidP="002D7A79">
      <w:pPr>
        <w:pStyle w:val="CMD"/>
      </w:pPr>
      <w:r>
        <w:t xml:space="preserve">ZPF(config-cmap)# </w:t>
      </w:r>
      <w:r w:rsidRPr="002D7A79">
        <w:rPr>
          <w:b/>
        </w:rPr>
        <w:t>match protocol smtp</w:t>
      </w:r>
    </w:p>
    <w:p w14:paraId="5259D191" w14:textId="68B2467F" w:rsidR="002D7A79" w:rsidRDefault="002D7A79" w:rsidP="002D7A79">
      <w:pPr>
        <w:pStyle w:val="CMD"/>
      </w:pPr>
      <w:r>
        <w:t xml:space="preserve">ZPF(config-cmap)# </w:t>
      </w:r>
      <w:r w:rsidRPr="002D7A79">
        <w:rPr>
          <w:b/>
        </w:rPr>
        <w:t>match protocol pop3</w:t>
      </w:r>
    </w:p>
    <w:p w14:paraId="214EE85E" w14:textId="6306F401" w:rsidR="002D7A79" w:rsidRPr="002D7A79" w:rsidRDefault="002D7A79" w:rsidP="002D7A79">
      <w:pPr>
        <w:pStyle w:val="CMD"/>
        <w:rPr>
          <w:b/>
        </w:rPr>
      </w:pPr>
      <w:r>
        <w:t xml:space="preserve">ZPF(config-cmap)# </w:t>
      </w:r>
      <w:r w:rsidRPr="002D7A79">
        <w:rPr>
          <w:b/>
        </w:rPr>
        <w:t>match protocol ftp</w:t>
      </w:r>
    </w:p>
    <w:p w14:paraId="1BF063C9" w14:textId="68287F09" w:rsidR="00926DA2" w:rsidRDefault="008641B4" w:rsidP="002D7A79">
      <w:pPr>
        <w:pStyle w:val="CMD"/>
        <w:rPr>
          <w:b/>
        </w:rPr>
      </w:pPr>
      <w:r>
        <w:t>ZPF</w:t>
      </w:r>
      <w:r w:rsidR="00A93353" w:rsidRPr="00A93353">
        <w:t xml:space="preserve">(config-cmap)# </w:t>
      </w:r>
      <w:r w:rsidR="00A93353" w:rsidRPr="00A93353">
        <w:rPr>
          <w:b/>
        </w:rPr>
        <w:t>exit</w:t>
      </w:r>
    </w:p>
    <w:p w14:paraId="749E6C96" w14:textId="77777777" w:rsidR="005905E4" w:rsidRPr="004F2A1B" w:rsidRDefault="005905E4" w:rsidP="002D7A79">
      <w:pPr>
        <w:pStyle w:val="CMD"/>
      </w:pPr>
    </w:p>
    <w:p w14:paraId="7030DF5F" w14:textId="5B3420E4" w:rsidR="00926DA2" w:rsidRDefault="00926DA2" w:rsidP="00926DA2">
      <w:pPr>
        <w:pStyle w:val="PartHead"/>
      </w:pPr>
      <w:r w:rsidRPr="00744BF3">
        <w:t>Specify Firewall Policies</w:t>
      </w:r>
      <w:r w:rsidR="002D7A79">
        <w:t xml:space="preserve"> for Traffic Between the Outside and DMZ</w:t>
      </w:r>
    </w:p>
    <w:p w14:paraId="31048CF1" w14:textId="5845FC2B" w:rsidR="000F1E2D" w:rsidRPr="00744BF3" w:rsidRDefault="000F1E2D" w:rsidP="000F1E2D">
      <w:pPr>
        <w:pStyle w:val="BodyTextL25"/>
      </w:pPr>
      <w:r>
        <w:t>In this part you will create a policy map to specify what happens to the class of traffic previously defined.</w:t>
      </w:r>
      <w:r w:rsidR="00307CF4">
        <w:t xml:space="preserve"> The available actions are to </w:t>
      </w:r>
      <w:r w:rsidR="00307CF4">
        <w:rPr>
          <w:i/>
        </w:rPr>
        <w:t>pass</w:t>
      </w:r>
      <w:r w:rsidR="00307CF4">
        <w:t xml:space="preserve">, </w:t>
      </w:r>
      <w:r w:rsidR="00307CF4" w:rsidRPr="00307CF4">
        <w:rPr>
          <w:i/>
        </w:rPr>
        <w:t>drop</w:t>
      </w:r>
      <w:r w:rsidR="00307CF4">
        <w:t xml:space="preserve"> and </w:t>
      </w:r>
      <w:r w:rsidR="00307CF4" w:rsidRPr="00307CF4">
        <w:rPr>
          <w:i/>
        </w:rPr>
        <w:t>inspect</w:t>
      </w:r>
      <w:r w:rsidR="00307CF4">
        <w:t xml:space="preserve"> the traffic.</w:t>
      </w:r>
    </w:p>
    <w:p w14:paraId="1DF6390C" w14:textId="77777777" w:rsidR="00926DA2" w:rsidRPr="00744BF3" w:rsidRDefault="00926DA2" w:rsidP="00B32216">
      <w:pPr>
        <w:pStyle w:val="StepHead"/>
      </w:pPr>
      <w:r w:rsidRPr="00744BF3">
        <w:t>Create a policy map to determine what to do with matched traffic.</w:t>
      </w:r>
    </w:p>
    <w:p w14:paraId="09F74CD1" w14:textId="2655F932" w:rsidR="00926DA2" w:rsidRPr="00744BF3" w:rsidRDefault="005905E4" w:rsidP="00B32216">
      <w:pPr>
        <w:pStyle w:val="BodyTextL25"/>
      </w:pPr>
      <w:r>
        <w:t>C</w:t>
      </w:r>
      <w:r w:rsidR="00926DA2" w:rsidRPr="00744BF3">
        <w:t xml:space="preserve">reate a policy map named </w:t>
      </w:r>
      <w:r w:rsidR="002D7A79">
        <w:rPr>
          <w:b/>
        </w:rPr>
        <w:t>OUT</w:t>
      </w:r>
      <w:r w:rsidR="00926DA2" w:rsidRPr="00744BF3">
        <w:rPr>
          <w:b/>
        </w:rPr>
        <w:t>-2-</w:t>
      </w:r>
      <w:r w:rsidR="002D7A79">
        <w:rPr>
          <w:b/>
        </w:rPr>
        <w:t>DMZ</w:t>
      </w:r>
      <w:r w:rsidR="00926DA2" w:rsidRPr="00744BF3">
        <w:rPr>
          <w:b/>
        </w:rPr>
        <w:t>-PMAP</w:t>
      </w:r>
      <w:r>
        <w:t xml:space="preserve"> using</w:t>
      </w:r>
      <w:r w:rsidRPr="00744BF3">
        <w:t xml:space="preserve"> the </w:t>
      </w:r>
      <w:r w:rsidRPr="00744BF3">
        <w:rPr>
          <w:b/>
        </w:rPr>
        <w:t>policy-map type inspect</w:t>
      </w:r>
      <w:r>
        <w:t xml:space="preserve"> command.</w:t>
      </w:r>
    </w:p>
    <w:p w14:paraId="6F4A9E07" w14:textId="2666DEFF" w:rsidR="00926DA2" w:rsidRPr="002F723B" w:rsidRDefault="008641B4" w:rsidP="00B32216">
      <w:pPr>
        <w:pStyle w:val="CMD"/>
        <w:rPr>
          <w:highlight w:val="lightGray"/>
        </w:rPr>
      </w:pPr>
      <w:r>
        <w:t>ZPF</w:t>
      </w:r>
      <w:r w:rsidR="00A93353" w:rsidRPr="00A93353">
        <w:t xml:space="preserve">(config)# </w:t>
      </w:r>
      <w:r w:rsidR="00A93353" w:rsidRPr="00A93353">
        <w:rPr>
          <w:b/>
        </w:rPr>
        <w:t xml:space="preserve">policy-map type inspect </w:t>
      </w:r>
      <w:r w:rsidR="002D7A79">
        <w:rPr>
          <w:b/>
        </w:rPr>
        <w:t>OUT</w:t>
      </w:r>
      <w:r w:rsidR="002D7A79" w:rsidRPr="00744BF3">
        <w:rPr>
          <w:b/>
        </w:rPr>
        <w:t>-2-</w:t>
      </w:r>
      <w:r w:rsidR="002D7A79">
        <w:rPr>
          <w:b/>
        </w:rPr>
        <w:t>DMZ</w:t>
      </w:r>
      <w:r w:rsidR="002D7A79" w:rsidRPr="00744BF3">
        <w:rPr>
          <w:b/>
        </w:rPr>
        <w:t>-PMAP</w:t>
      </w:r>
    </w:p>
    <w:p w14:paraId="1C9D63E9" w14:textId="7AE227A8" w:rsidR="00926DA2" w:rsidRPr="00744BF3" w:rsidRDefault="00926DA2" w:rsidP="00B32216">
      <w:pPr>
        <w:pStyle w:val="StepHead"/>
      </w:pPr>
      <w:r w:rsidRPr="00744BF3">
        <w:t xml:space="preserve">Specify a class type of inspect and reference class map </w:t>
      </w:r>
      <w:r w:rsidR="00472465">
        <w:t>DMZ-TRAFFIC</w:t>
      </w:r>
      <w:r w:rsidRPr="00744BF3">
        <w:t>.</w:t>
      </w:r>
    </w:p>
    <w:p w14:paraId="1622F6D1" w14:textId="50524A12" w:rsidR="005905E4" w:rsidRPr="00744BF3" w:rsidRDefault="005905E4" w:rsidP="005905E4">
      <w:pPr>
        <w:pStyle w:val="BodyTextL25"/>
      </w:pPr>
      <w:r>
        <w:t xml:space="preserve">Associate the </w:t>
      </w:r>
      <w:r w:rsidRPr="005905E4">
        <w:t xml:space="preserve">class </w:t>
      </w:r>
      <w:r>
        <w:rPr>
          <w:b/>
        </w:rPr>
        <w:t>DMZ-TRAFFIC</w:t>
      </w:r>
      <w:r w:rsidRPr="005905E4">
        <w:t xml:space="preserve"> configured in</w:t>
      </w:r>
      <w:r>
        <w:t xml:space="preserve"> part 3 </w:t>
      </w:r>
      <w:r w:rsidRPr="005905E4">
        <w:t xml:space="preserve">with </w:t>
      </w:r>
      <w:r>
        <w:t>the</w:t>
      </w:r>
      <w:r w:rsidRPr="005905E4">
        <w:t xml:space="preserve"> policy-map</w:t>
      </w:r>
      <w:r>
        <w:t xml:space="preserve"> using the </w:t>
      </w:r>
      <w:r>
        <w:rPr>
          <w:b/>
        </w:rPr>
        <w:t>class type inspect</w:t>
      </w:r>
      <w:r>
        <w:t xml:space="preserve"> command.</w:t>
      </w:r>
    </w:p>
    <w:p w14:paraId="5D0EB4BD" w14:textId="69A0ECA8" w:rsidR="00926DA2" w:rsidRPr="002F723B" w:rsidRDefault="008641B4" w:rsidP="00B32216">
      <w:pPr>
        <w:pStyle w:val="CMD"/>
        <w:rPr>
          <w:highlight w:val="lightGray"/>
        </w:rPr>
      </w:pPr>
      <w:r>
        <w:t>ZPF</w:t>
      </w:r>
      <w:r w:rsidR="00A93353" w:rsidRPr="00A93353">
        <w:t xml:space="preserve">(config-pmap)# </w:t>
      </w:r>
      <w:r w:rsidR="00A93353" w:rsidRPr="00A93353">
        <w:rPr>
          <w:b/>
        </w:rPr>
        <w:t xml:space="preserve">class type inspect </w:t>
      </w:r>
      <w:r w:rsidR="005905E4" w:rsidRPr="005905E4">
        <w:rPr>
          <w:b/>
        </w:rPr>
        <w:t>DMZ-TRAFFIC</w:t>
      </w:r>
    </w:p>
    <w:p w14:paraId="1838A15C" w14:textId="77777777" w:rsidR="00926DA2" w:rsidRPr="00744BF3" w:rsidRDefault="00926DA2" w:rsidP="00B32216">
      <w:pPr>
        <w:pStyle w:val="StepHead"/>
      </w:pPr>
      <w:r w:rsidRPr="00744BF3">
        <w:lastRenderedPageBreak/>
        <w:t>Specify the action of inspect for this policy map</w:t>
      </w:r>
      <w:r>
        <w:t>.</w:t>
      </w:r>
    </w:p>
    <w:p w14:paraId="4F931313" w14:textId="022ED99D" w:rsidR="00926DA2" w:rsidRPr="00744BF3" w:rsidRDefault="005905E4" w:rsidP="00B32216">
      <w:pPr>
        <w:pStyle w:val="BodyTextL25"/>
      </w:pPr>
      <w:r>
        <w:t xml:space="preserve">Use the </w:t>
      </w:r>
      <w:r w:rsidRPr="005905E4">
        <w:rPr>
          <w:b/>
        </w:rPr>
        <w:t>inspect</w:t>
      </w:r>
      <w:r w:rsidRPr="005905E4">
        <w:t xml:space="preserve"> </w:t>
      </w:r>
      <w:r>
        <w:t xml:space="preserve">action to </w:t>
      </w:r>
      <w:r w:rsidRPr="005905E4">
        <w:t>configure</w:t>
      </w:r>
      <w:r>
        <w:t xml:space="preserve"> the ZPF to </w:t>
      </w:r>
      <w:r w:rsidRPr="005905E4">
        <w:t xml:space="preserve">maintain state information for all traffic that is a member of the class </w:t>
      </w:r>
      <w:r>
        <w:t>DMZ</w:t>
      </w:r>
      <w:r w:rsidRPr="005905E4">
        <w:t>-TRAFFIC</w:t>
      </w:r>
      <w:r>
        <w:t>.</w:t>
      </w:r>
    </w:p>
    <w:p w14:paraId="584F92C6" w14:textId="7DB45C07" w:rsidR="00926DA2" w:rsidRPr="002F723B" w:rsidRDefault="008641B4" w:rsidP="00B32216">
      <w:pPr>
        <w:pStyle w:val="CMD"/>
      </w:pPr>
      <w:r>
        <w:t>ZPF</w:t>
      </w:r>
      <w:r w:rsidR="00926DA2" w:rsidRPr="002F723B">
        <w:t xml:space="preserve">(config-pmap-c)# </w:t>
      </w:r>
      <w:r w:rsidR="00926DA2" w:rsidRPr="002F723B">
        <w:rPr>
          <w:b/>
        </w:rPr>
        <w:t>inspect</w:t>
      </w:r>
    </w:p>
    <w:p w14:paraId="7FBE8BB8" w14:textId="77777777" w:rsidR="00372CB3" w:rsidRDefault="00372CB3">
      <w:pPr>
        <w:pStyle w:val="CMDOutput"/>
      </w:pPr>
    </w:p>
    <w:p w14:paraId="2CB88975" w14:textId="77777777" w:rsidR="00926DA2" w:rsidRPr="00744BF3" w:rsidRDefault="00926DA2" w:rsidP="00B32216">
      <w:pPr>
        <w:pStyle w:val="BodyTextL25"/>
      </w:pPr>
      <w:r w:rsidRPr="00744BF3">
        <w:t xml:space="preserve">Issue the </w:t>
      </w:r>
      <w:r w:rsidRPr="00744BF3">
        <w:rPr>
          <w:b/>
        </w:rPr>
        <w:t>exit</w:t>
      </w:r>
      <w:r w:rsidRPr="00744BF3">
        <w:t xml:space="preserve"> command twice to leave </w:t>
      </w:r>
      <w:r w:rsidRPr="00744BF3">
        <w:rPr>
          <w:b/>
        </w:rPr>
        <w:t>config-pmap-c</w:t>
      </w:r>
      <w:r w:rsidRPr="00744BF3">
        <w:t xml:space="preserve"> mode and return to </w:t>
      </w:r>
      <w:r w:rsidRPr="00744BF3">
        <w:rPr>
          <w:b/>
        </w:rPr>
        <w:t>config</w:t>
      </w:r>
      <w:r w:rsidRPr="00744BF3">
        <w:t xml:space="preserve"> mode.</w:t>
      </w:r>
    </w:p>
    <w:p w14:paraId="3E7E0780" w14:textId="4437ED97" w:rsidR="00926DA2" w:rsidRPr="00891C45" w:rsidRDefault="008641B4" w:rsidP="00B32216">
      <w:pPr>
        <w:pStyle w:val="CMD"/>
      </w:pPr>
      <w:r>
        <w:t>ZPF</w:t>
      </w:r>
      <w:r w:rsidR="00926DA2" w:rsidRPr="00891C45">
        <w:t xml:space="preserve">(config-pmap-c)# </w:t>
      </w:r>
      <w:r w:rsidR="00926DA2" w:rsidRPr="00891C45">
        <w:rPr>
          <w:b/>
        </w:rPr>
        <w:t>exit</w:t>
      </w:r>
    </w:p>
    <w:p w14:paraId="03F2839C" w14:textId="134A4709" w:rsidR="00926DA2" w:rsidRDefault="008641B4" w:rsidP="00B32216">
      <w:pPr>
        <w:pStyle w:val="CMD"/>
        <w:rPr>
          <w:b/>
        </w:rPr>
      </w:pPr>
      <w:r>
        <w:t>ZPF</w:t>
      </w:r>
      <w:r w:rsidR="00926DA2" w:rsidRPr="00891C45">
        <w:t xml:space="preserve">(config-pmap)# </w:t>
      </w:r>
      <w:r w:rsidR="00926DA2" w:rsidRPr="00891C45">
        <w:rPr>
          <w:b/>
        </w:rPr>
        <w:t>exit</w:t>
      </w:r>
    </w:p>
    <w:p w14:paraId="2393E289" w14:textId="77777777" w:rsidR="00F4209C" w:rsidRPr="00891C45" w:rsidRDefault="00F4209C" w:rsidP="00B32216">
      <w:pPr>
        <w:pStyle w:val="CMD"/>
        <w:rPr>
          <w:rFonts w:cs="Arial"/>
        </w:rPr>
      </w:pPr>
    </w:p>
    <w:p w14:paraId="09AF9D70" w14:textId="5B6DEAC0" w:rsidR="00926DA2" w:rsidRDefault="00926DA2" w:rsidP="00926DA2">
      <w:pPr>
        <w:pStyle w:val="PartHead"/>
      </w:pPr>
      <w:r w:rsidRPr="00744BF3">
        <w:t>Apply Firewall Policies</w:t>
      </w:r>
    </w:p>
    <w:p w14:paraId="119CED07" w14:textId="77777777" w:rsidR="00472465" w:rsidRDefault="00472465" w:rsidP="00F4209C">
      <w:pPr>
        <w:pStyle w:val="BodyTextL25"/>
      </w:pPr>
      <w:r>
        <w:t xml:space="preserve">In this part you will define a zone pair between the OUTSIDE zone and the DMZ zone and associate it with the policy map just created. You will then assign the zones to their applicable interfaces. </w:t>
      </w:r>
    </w:p>
    <w:p w14:paraId="22D3B393" w14:textId="45D1830A" w:rsidR="00F4209C" w:rsidRPr="00F4209C" w:rsidRDefault="00472465" w:rsidP="00F4209C">
      <w:pPr>
        <w:pStyle w:val="BodyTextL25"/>
      </w:pPr>
      <w:r>
        <w:t>This will apply the action of inspect (as specified in our policy map) to any traffic type defined in our class map when going from the OUTSIDE to the DMZ</w:t>
      </w:r>
    </w:p>
    <w:p w14:paraId="31379A25" w14:textId="77777777" w:rsidR="00926DA2" w:rsidRPr="00744BF3" w:rsidRDefault="00926DA2" w:rsidP="00B32216">
      <w:pPr>
        <w:pStyle w:val="StepHead"/>
      </w:pPr>
      <w:r w:rsidRPr="00744BF3">
        <w:t>Create a pair of zones.</w:t>
      </w:r>
    </w:p>
    <w:p w14:paraId="3D2149B8" w14:textId="333C2039" w:rsidR="00926DA2" w:rsidRPr="00744BF3" w:rsidRDefault="00472465" w:rsidP="00B32216">
      <w:pPr>
        <w:pStyle w:val="BodyTextL25"/>
      </w:pPr>
      <w:r>
        <w:t>C</w:t>
      </w:r>
      <w:r w:rsidR="00926DA2" w:rsidRPr="00744BF3">
        <w:t xml:space="preserve">reate a zone pair named </w:t>
      </w:r>
      <w:r>
        <w:rPr>
          <w:b/>
        </w:rPr>
        <w:t>OUT-</w:t>
      </w:r>
      <w:r w:rsidR="00926DA2" w:rsidRPr="00744BF3">
        <w:rPr>
          <w:b/>
        </w:rPr>
        <w:t>2-</w:t>
      </w:r>
      <w:r>
        <w:rPr>
          <w:b/>
        </w:rPr>
        <w:t>DMZ</w:t>
      </w:r>
      <w:r w:rsidR="00926DA2" w:rsidRPr="00744BF3">
        <w:rPr>
          <w:b/>
        </w:rPr>
        <w:t>-ZPAIR</w:t>
      </w:r>
      <w:r w:rsidRPr="00472465">
        <w:t xml:space="preserve"> u</w:t>
      </w:r>
      <w:r w:rsidRPr="00744BF3">
        <w:t xml:space="preserve">sing the </w:t>
      </w:r>
      <w:r w:rsidRPr="00744BF3">
        <w:rPr>
          <w:b/>
        </w:rPr>
        <w:t>zone-pair security</w:t>
      </w:r>
      <w:r>
        <w:t xml:space="preserve"> command.</w:t>
      </w:r>
      <w:r w:rsidR="00926DA2" w:rsidRPr="00744BF3">
        <w:t xml:space="preserve"> Specify the source </w:t>
      </w:r>
      <w:r>
        <w:t xml:space="preserve">as the </w:t>
      </w:r>
      <w:r w:rsidRPr="00472465">
        <w:rPr>
          <w:b/>
        </w:rPr>
        <w:t>OUTSIDE</w:t>
      </w:r>
      <w:r>
        <w:t xml:space="preserve"> zone and the</w:t>
      </w:r>
      <w:r w:rsidR="00926DA2" w:rsidRPr="00744BF3">
        <w:t xml:space="preserve"> destination</w:t>
      </w:r>
      <w:r>
        <w:t xml:space="preserve"> as the </w:t>
      </w:r>
      <w:r w:rsidRPr="00472465">
        <w:rPr>
          <w:b/>
        </w:rPr>
        <w:t>DMZ</w:t>
      </w:r>
      <w:r w:rsidR="00926DA2" w:rsidRPr="00744BF3">
        <w:t xml:space="preserve"> zone</w:t>
      </w:r>
      <w:r>
        <w:t xml:space="preserve"> which we</w:t>
      </w:r>
      <w:r w:rsidR="00926DA2" w:rsidRPr="00744BF3">
        <w:t xml:space="preserve"> created in </w:t>
      </w:r>
      <w:r>
        <w:t>Part 3</w:t>
      </w:r>
      <w:r w:rsidR="00926DA2" w:rsidRPr="00744BF3">
        <w:t>.</w:t>
      </w:r>
    </w:p>
    <w:p w14:paraId="4115EE3D" w14:textId="0A03732F" w:rsidR="00926DA2" w:rsidRPr="007507A3" w:rsidRDefault="008641B4" w:rsidP="00B32216">
      <w:pPr>
        <w:pStyle w:val="CMD"/>
        <w:rPr>
          <w:highlight w:val="lightGray"/>
        </w:rPr>
      </w:pPr>
      <w:r>
        <w:t>ZPF</w:t>
      </w:r>
      <w:r w:rsidR="00A93353" w:rsidRPr="00A93353">
        <w:t xml:space="preserve">(config)# </w:t>
      </w:r>
      <w:r w:rsidR="00A93353" w:rsidRPr="00A93353">
        <w:rPr>
          <w:b/>
        </w:rPr>
        <w:t xml:space="preserve">zone-pair security </w:t>
      </w:r>
      <w:r w:rsidR="00472465">
        <w:rPr>
          <w:b/>
        </w:rPr>
        <w:t>OUT-</w:t>
      </w:r>
      <w:r w:rsidR="00472465" w:rsidRPr="00744BF3">
        <w:rPr>
          <w:b/>
        </w:rPr>
        <w:t>2-</w:t>
      </w:r>
      <w:r w:rsidR="00472465">
        <w:rPr>
          <w:b/>
        </w:rPr>
        <w:t>DMZ</w:t>
      </w:r>
      <w:r w:rsidR="00472465" w:rsidRPr="00744BF3">
        <w:rPr>
          <w:b/>
        </w:rPr>
        <w:t>-ZPAIR</w:t>
      </w:r>
      <w:r w:rsidR="00A93353" w:rsidRPr="00A93353">
        <w:rPr>
          <w:b/>
        </w:rPr>
        <w:t xml:space="preserve"> source </w:t>
      </w:r>
      <w:r w:rsidR="00472465">
        <w:rPr>
          <w:b/>
        </w:rPr>
        <w:t>OUTSIDE</w:t>
      </w:r>
      <w:r w:rsidR="00A93353" w:rsidRPr="00A93353">
        <w:rPr>
          <w:b/>
        </w:rPr>
        <w:t xml:space="preserve"> destination </w:t>
      </w:r>
      <w:r w:rsidR="00472465">
        <w:rPr>
          <w:b/>
        </w:rPr>
        <w:t>DMZ</w:t>
      </w:r>
    </w:p>
    <w:p w14:paraId="01615E33" w14:textId="77777777" w:rsidR="00926DA2" w:rsidRPr="00744BF3" w:rsidRDefault="00926DA2" w:rsidP="00B32216">
      <w:pPr>
        <w:pStyle w:val="StepHead"/>
      </w:pPr>
      <w:r w:rsidRPr="00744BF3">
        <w:t>Specify the policy map for handling the traffic between the two zones.</w:t>
      </w:r>
    </w:p>
    <w:p w14:paraId="0F677B4F" w14:textId="3A380286" w:rsidR="00926DA2" w:rsidRPr="00744BF3" w:rsidRDefault="00926DA2" w:rsidP="00B32216">
      <w:pPr>
        <w:pStyle w:val="BodyTextL25"/>
      </w:pPr>
      <w:r w:rsidRPr="00744BF3">
        <w:t xml:space="preserve">Attach a policy-map and its associated actions to the zone pair using the </w:t>
      </w:r>
      <w:r w:rsidRPr="00744BF3">
        <w:rPr>
          <w:b/>
        </w:rPr>
        <w:t>service-policy type inspect</w:t>
      </w:r>
      <w:r w:rsidRPr="00744BF3">
        <w:t xml:space="preserve"> command and reference the policy map previously created, </w:t>
      </w:r>
      <w:r w:rsidR="00472465">
        <w:rPr>
          <w:b/>
        </w:rPr>
        <w:t>OUT</w:t>
      </w:r>
      <w:r w:rsidR="00472465" w:rsidRPr="00744BF3">
        <w:rPr>
          <w:b/>
        </w:rPr>
        <w:t>-2-</w:t>
      </w:r>
      <w:r w:rsidR="00472465">
        <w:rPr>
          <w:b/>
        </w:rPr>
        <w:t>DMZ</w:t>
      </w:r>
      <w:r w:rsidR="00472465" w:rsidRPr="00744BF3">
        <w:rPr>
          <w:b/>
        </w:rPr>
        <w:t>-PMAP</w:t>
      </w:r>
      <w:r w:rsidRPr="00744BF3">
        <w:t>.</w:t>
      </w:r>
    </w:p>
    <w:p w14:paraId="0FF242B2" w14:textId="2E296C3D" w:rsidR="00926DA2" w:rsidRPr="00885332" w:rsidRDefault="008641B4" w:rsidP="00B32216">
      <w:pPr>
        <w:pStyle w:val="CMD"/>
      </w:pPr>
      <w:r>
        <w:t>ZPF</w:t>
      </w:r>
      <w:r w:rsidR="00A93353" w:rsidRPr="00A93353">
        <w:t xml:space="preserve">(config-sec-zone-pair)# </w:t>
      </w:r>
      <w:r w:rsidR="00A93353" w:rsidRPr="00A93353">
        <w:rPr>
          <w:b/>
        </w:rPr>
        <w:t xml:space="preserve">service-policy type inspect </w:t>
      </w:r>
      <w:r w:rsidR="00472465">
        <w:rPr>
          <w:b/>
        </w:rPr>
        <w:t>OUT</w:t>
      </w:r>
      <w:r w:rsidR="00472465" w:rsidRPr="00744BF3">
        <w:rPr>
          <w:b/>
        </w:rPr>
        <w:t>-2-</w:t>
      </w:r>
      <w:r w:rsidR="00472465">
        <w:rPr>
          <w:b/>
        </w:rPr>
        <w:t>DMZ</w:t>
      </w:r>
      <w:r w:rsidR="00472465" w:rsidRPr="00744BF3">
        <w:rPr>
          <w:b/>
        </w:rPr>
        <w:t>-PMAP</w:t>
      </w:r>
    </w:p>
    <w:p w14:paraId="5BF56018" w14:textId="2D41D05F" w:rsidR="00926DA2" w:rsidRPr="00885332" w:rsidRDefault="008641B4" w:rsidP="00B32216">
      <w:pPr>
        <w:pStyle w:val="CMD"/>
      </w:pPr>
      <w:r>
        <w:t>ZPF</w:t>
      </w:r>
      <w:r w:rsidR="00A93353" w:rsidRPr="00A93353">
        <w:t xml:space="preserve">(config-sec-zone-pair)# </w:t>
      </w:r>
      <w:r w:rsidR="00A93353" w:rsidRPr="00A93353">
        <w:rPr>
          <w:b/>
        </w:rPr>
        <w:t>exit</w:t>
      </w:r>
    </w:p>
    <w:p w14:paraId="6F746E77" w14:textId="024E77FA" w:rsidR="00926DA2" w:rsidRPr="007507A3" w:rsidRDefault="008641B4" w:rsidP="00B32216">
      <w:pPr>
        <w:pStyle w:val="CMD"/>
        <w:rPr>
          <w:highlight w:val="lightGray"/>
        </w:rPr>
      </w:pPr>
      <w:r>
        <w:t>ZPF</w:t>
      </w:r>
      <w:r w:rsidR="00A93353" w:rsidRPr="00A93353">
        <w:t>(config)#</w:t>
      </w:r>
    </w:p>
    <w:p w14:paraId="60BEC968" w14:textId="77777777" w:rsidR="00926DA2" w:rsidRPr="00744BF3" w:rsidRDefault="00926DA2" w:rsidP="00B32216">
      <w:pPr>
        <w:pStyle w:val="StepHead"/>
      </w:pPr>
      <w:r w:rsidRPr="00744BF3">
        <w:t>Assign interfaces to the appropriate security zones.</w:t>
      </w:r>
    </w:p>
    <w:p w14:paraId="1241967E" w14:textId="13D57FD9" w:rsidR="00926DA2" w:rsidRPr="00744BF3" w:rsidRDefault="00926DA2" w:rsidP="00B32216">
      <w:pPr>
        <w:pStyle w:val="BodyTextL25"/>
      </w:pPr>
      <w:r w:rsidRPr="00744BF3">
        <w:t xml:space="preserve">Use the </w:t>
      </w:r>
      <w:r w:rsidRPr="00744BF3">
        <w:rPr>
          <w:b/>
        </w:rPr>
        <w:t>zone-member security</w:t>
      </w:r>
      <w:r w:rsidRPr="00744BF3">
        <w:t xml:space="preserve"> command in interface config</w:t>
      </w:r>
      <w:r w:rsidR="00A7044C">
        <w:t>uration</w:t>
      </w:r>
      <w:r w:rsidR="0011034B">
        <w:t xml:space="preserve"> mode to assign </w:t>
      </w:r>
      <w:r w:rsidR="009D365A">
        <w:t>G0/0/0</w:t>
      </w:r>
      <w:r w:rsidRPr="00744BF3">
        <w:t xml:space="preserve"> to </w:t>
      </w:r>
      <w:r w:rsidR="00D84FD1">
        <w:rPr>
          <w:b/>
        </w:rPr>
        <w:t>OUTSIDE</w:t>
      </w:r>
      <w:r w:rsidR="009D365A">
        <w:t xml:space="preserve"> and G</w:t>
      </w:r>
      <w:r w:rsidR="009D365A" w:rsidRPr="00744BF3">
        <w:t>0/</w:t>
      </w:r>
      <w:r w:rsidR="009D365A">
        <w:t>0</w:t>
      </w:r>
      <w:r w:rsidR="009D365A" w:rsidRPr="00744BF3">
        <w:t xml:space="preserve"> to </w:t>
      </w:r>
      <w:r w:rsidR="009D365A" w:rsidRPr="009D365A">
        <w:rPr>
          <w:b/>
        </w:rPr>
        <w:t>DMZ</w:t>
      </w:r>
      <w:r w:rsidR="009D365A">
        <w:rPr>
          <w:b/>
        </w:rPr>
        <w:t>.</w:t>
      </w:r>
    </w:p>
    <w:p w14:paraId="79370EFA" w14:textId="0D4F1B7D" w:rsidR="00926DA2" w:rsidRPr="00885332" w:rsidRDefault="008641B4" w:rsidP="00B32216">
      <w:pPr>
        <w:pStyle w:val="CMD"/>
      </w:pPr>
      <w:r>
        <w:t>ZPF</w:t>
      </w:r>
      <w:r w:rsidR="00A93353" w:rsidRPr="00A93353">
        <w:t xml:space="preserve">(config)# </w:t>
      </w:r>
      <w:r w:rsidR="00A81EA0">
        <w:rPr>
          <w:b/>
        </w:rPr>
        <w:t>interface g</w:t>
      </w:r>
      <w:r w:rsidR="00A93353" w:rsidRPr="00A93353">
        <w:rPr>
          <w:b/>
        </w:rPr>
        <w:t>0/</w:t>
      </w:r>
      <w:r w:rsidR="009D365A">
        <w:rPr>
          <w:b/>
        </w:rPr>
        <w:t>0/0</w:t>
      </w:r>
    </w:p>
    <w:p w14:paraId="5046774B" w14:textId="43196CFD" w:rsidR="00926DA2" w:rsidRPr="00885332" w:rsidRDefault="008641B4" w:rsidP="00B32216">
      <w:pPr>
        <w:pStyle w:val="CMD"/>
      </w:pPr>
      <w:r>
        <w:t>ZPF</w:t>
      </w:r>
      <w:r w:rsidR="00A93353" w:rsidRPr="00A93353">
        <w:t xml:space="preserve">(config-if)# </w:t>
      </w:r>
      <w:r w:rsidR="00A93353" w:rsidRPr="00A93353">
        <w:rPr>
          <w:b/>
        </w:rPr>
        <w:t xml:space="preserve">zone-member security </w:t>
      </w:r>
      <w:r w:rsidR="009D365A">
        <w:rPr>
          <w:b/>
        </w:rPr>
        <w:t>OUTSIDE</w:t>
      </w:r>
    </w:p>
    <w:p w14:paraId="3A5B566E" w14:textId="2A1D78CC" w:rsidR="00402BEF" w:rsidRPr="00402BEF" w:rsidRDefault="008641B4">
      <w:pPr>
        <w:pStyle w:val="CMD"/>
      </w:pPr>
      <w:r>
        <w:t>ZPF</w:t>
      </w:r>
      <w:r w:rsidR="00A93353" w:rsidRPr="00A93353">
        <w:t xml:space="preserve">(config-if)# </w:t>
      </w:r>
      <w:r w:rsidR="00A93353" w:rsidRPr="00A93353">
        <w:rPr>
          <w:b/>
        </w:rPr>
        <w:t>exit</w:t>
      </w:r>
    </w:p>
    <w:p w14:paraId="5D0FA029" w14:textId="753BC2B2" w:rsidR="00926DA2" w:rsidRPr="00885332" w:rsidRDefault="008641B4" w:rsidP="00B32216">
      <w:pPr>
        <w:pStyle w:val="CMD"/>
      </w:pPr>
      <w:r>
        <w:t>ZPF</w:t>
      </w:r>
      <w:r w:rsidR="00A93353" w:rsidRPr="00A93353">
        <w:t xml:space="preserve">(config)# </w:t>
      </w:r>
      <w:r w:rsidR="00A93353" w:rsidRPr="00A93353">
        <w:rPr>
          <w:b/>
        </w:rPr>
        <w:t xml:space="preserve">interface </w:t>
      </w:r>
      <w:r w:rsidR="009D365A">
        <w:rPr>
          <w:b/>
        </w:rPr>
        <w:t>g0/0</w:t>
      </w:r>
    </w:p>
    <w:p w14:paraId="3B803BCE" w14:textId="2F11E6A3" w:rsidR="00926DA2" w:rsidRPr="00885332" w:rsidRDefault="008641B4" w:rsidP="00B32216">
      <w:pPr>
        <w:pStyle w:val="CMD"/>
      </w:pPr>
      <w:r>
        <w:t>ZPF</w:t>
      </w:r>
      <w:r w:rsidR="00A93353" w:rsidRPr="00A93353">
        <w:t xml:space="preserve">(config-if)# </w:t>
      </w:r>
      <w:r w:rsidR="00A93353" w:rsidRPr="00A93353">
        <w:rPr>
          <w:b/>
        </w:rPr>
        <w:t xml:space="preserve">zone-member security </w:t>
      </w:r>
      <w:r w:rsidR="009D365A">
        <w:rPr>
          <w:b/>
        </w:rPr>
        <w:t>DMZ</w:t>
      </w:r>
    </w:p>
    <w:p w14:paraId="418331CA" w14:textId="07515855" w:rsidR="00926DA2" w:rsidRPr="00744BF3" w:rsidRDefault="008641B4" w:rsidP="00B32216">
      <w:pPr>
        <w:pStyle w:val="CMD"/>
      </w:pPr>
      <w:r>
        <w:t>ZPF</w:t>
      </w:r>
      <w:r w:rsidR="00A93353" w:rsidRPr="00A93353">
        <w:t xml:space="preserve">(config-if)# </w:t>
      </w:r>
      <w:r w:rsidR="00A93353" w:rsidRPr="00A93353">
        <w:rPr>
          <w:b/>
        </w:rPr>
        <w:t>exit</w:t>
      </w:r>
    </w:p>
    <w:p w14:paraId="6119F80F" w14:textId="5E0A0D52" w:rsidR="00926DA2" w:rsidRDefault="00926DA2" w:rsidP="00B32216">
      <w:pPr>
        <w:pStyle w:val="StepHead"/>
      </w:pPr>
      <w:r>
        <w:t>Copy the running config</w:t>
      </w:r>
      <w:r w:rsidR="00A7044C">
        <w:t>uration</w:t>
      </w:r>
      <w:r>
        <w:t xml:space="preserve"> to the startup config</w:t>
      </w:r>
      <w:r w:rsidR="00A7044C">
        <w:t>uration</w:t>
      </w:r>
      <w:r>
        <w:t>.</w:t>
      </w:r>
    </w:p>
    <w:p w14:paraId="42ADF25C" w14:textId="77777777" w:rsidR="00E61B76" w:rsidRPr="00E61B76" w:rsidRDefault="00E61B76" w:rsidP="00E61B76">
      <w:pPr>
        <w:pStyle w:val="BodyTextL25"/>
      </w:pPr>
    </w:p>
    <w:p w14:paraId="3C4E43F2" w14:textId="35E08E83" w:rsidR="00926DA2" w:rsidRPr="00744BF3" w:rsidRDefault="00926DA2" w:rsidP="00926DA2">
      <w:pPr>
        <w:pStyle w:val="PartHead"/>
        <w:rPr>
          <w:color w:val="000000"/>
        </w:rPr>
      </w:pPr>
      <w:r w:rsidRPr="00744BF3">
        <w:t xml:space="preserve">Test Firewall Functionality from </w:t>
      </w:r>
      <w:r w:rsidR="00D84FD1">
        <w:t>OUTSIDE</w:t>
      </w:r>
      <w:r w:rsidR="009D365A">
        <w:t xml:space="preserve"> to DMZ</w:t>
      </w:r>
    </w:p>
    <w:p w14:paraId="2191755B" w14:textId="61A51F9D" w:rsidR="00926DA2" w:rsidRPr="00744BF3" w:rsidRDefault="00926DA2" w:rsidP="00B32216">
      <w:pPr>
        <w:pStyle w:val="BodyTextL25"/>
      </w:pPr>
      <w:r w:rsidRPr="00744BF3">
        <w:t xml:space="preserve">Verify that </w:t>
      </w:r>
      <w:r w:rsidR="009D365A">
        <w:t>outside</w:t>
      </w:r>
      <w:r w:rsidRPr="00744BF3">
        <w:t xml:space="preserve"> hosts can still access</w:t>
      </w:r>
      <w:r w:rsidR="009D365A">
        <w:t xml:space="preserve"> services in the DMZ</w:t>
      </w:r>
      <w:r w:rsidRPr="00744BF3">
        <w:t xml:space="preserve"> after configuring the </w:t>
      </w:r>
      <w:r w:rsidR="003B71AF">
        <w:t>ZPF</w:t>
      </w:r>
      <w:r w:rsidRPr="00744BF3">
        <w:t>.</w:t>
      </w:r>
    </w:p>
    <w:p w14:paraId="644FE0C0" w14:textId="7C05D2C3" w:rsidR="00926DA2" w:rsidRDefault="00926DA2" w:rsidP="00B32216">
      <w:pPr>
        <w:pStyle w:val="StepHead"/>
      </w:pPr>
      <w:r w:rsidRPr="00744BF3">
        <w:lastRenderedPageBreak/>
        <w:t xml:space="preserve">From </w:t>
      </w:r>
      <w:r w:rsidR="00BF2CC7">
        <w:t>external</w:t>
      </w:r>
      <w:r w:rsidRPr="00744BF3">
        <w:t xml:space="preserve"> </w:t>
      </w:r>
      <w:r w:rsidR="009D365A">
        <w:t>Outside_PC</w:t>
      </w:r>
      <w:r w:rsidRPr="00744BF3">
        <w:t xml:space="preserve">, ping the </w:t>
      </w:r>
      <w:r w:rsidR="00BF2CC7">
        <w:t>FTP</w:t>
      </w:r>
      <w:r w:rsidRPr="00744BF3">
        <w:t xml:space="preserve"> server</w:t>
      </w:r>
      <w:r w:rsidR="00D0254C">
        <w:t xml:space="preserve"> in the DMZ</w:t>
      </w:r>
      <w:r w:rsidRPr="00744BF3">
        <w:t>.</w:t>
      </w:r>
    </w:p>
    <w:p w14:paraId="676E0488" w14:textId="7AC04BF6" w:rsidR="00926DA2" w:rsidRDefault="00926DA2" w:rsidP="00B32216">
      <w:pPr>
        <w:pStyle w:val="BodyTextL25"/>
      </w:pPr>
      <w:r>
        <w:t xml:space="preserve">From the </w:t>
      </w:r>
      <w:r w:rsidR="00BF2CC7">
        <w:rPr>
          <w:b/>
        </w:rPr>
        <w:t>Outside_PC</w:t>
      </w:r>
      <w:r>
        <w:t xml:space="preserve"> </w:t>
      </w:r>
      <w:r w:rsidR="00A7044C">
        <w:t>c</w:t>
      </w:r>
      <w:r>
        <w:t xml:space="preserve">ommand </w:t>
      </w:r>
      <w:r w:rsidR="00A7044C">
        <w:t>p</w:t>
      </w:r>
      <w:r>
        <w:t xml:space="preserve">rompt, ping </w:t>
      </w:r>
      <w:r w:rsidR="00BF2CC7">
        <w:rPr>
          <w:b/>
        </w:rPr>
        <w:t>FTP</w:t>
      </w:r>
      <w:r>
        <w:t xml:space="preserve"> at </w:t>
      </w:r>
      <w:r w:rsidR="00BF2CC7">
        <w:t>10.1.10.102.</w:t>
      </w:r>
    </w:p>
    <w:p w14:paraId="3AAEF7C9" w14:textId="38C95915" w:rsidR="00BF2CC7" w:rsidRDefault="00BF2CC7" w:rsidP="00BF2CC7">
      <w:pPr>
        <w:pStyle w:val="SubStepAlpha"/>
        <w:numPr>
          <w:ilvl w:val="0"/>
          <w:numId w:val="0"/>
        </w:numPr>
        <w:ind w:left="360"/>
        <w:rPr>
          <w:rFonts w:eastAsia="SimSun"/>
        </w:rPr>
      </w:pPr>
      <w:r w:rsidRPr="008E6D5D">
        <w:rPr>
          <w:rFonts w:eastAsia="SimSun"/>
          <w:b/>
          <w:color w:val="FF0000"/>
        </w:rPr>
        <w:t xml:space="preserve">QUESTION </w:t>
      </w:r>
      <w:r w:rsidR="00BD0710">
        <w:rPr>
          <w:rFonts w:eastAsia="SimSun"/>
          <w:b/>
          <w:color w:val="FF0000"/>
        </w:rPr>
        <w:t>2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>Was the Outside_PC still able to ping</w:t>
      </w:r>
      <w:r w:rsidR="00BD0710">
        <w:rPr>
          <w:rFonts w:eastAsia="SimSun"/>
        </w:rPr>
        <w:t xml:space="preserve"> the FTP server</w:t>
      </w:r>
      <w:r>
        <w:rPr>
          <w:rFonts w:eastAsia="SimSun"/>
        </w:rPr>
        <w:t>? If not, w</w:t>
      </w:r>
      <w:r w:rsidR="00592DAC">
        <w:rPr>
          <w:rFonts w:eastAsia="SimSun"/>
        </w:rPr>
        <w:t>hy was this the case?</w:t>
      </w:r>
    </w:p>
    <w:p w14:paraId="3E2F16A7" w14:textId="77777777" w:rsidR="00BF2CC7" w:rsidRPr="00744BF3" w:rsidRDefault="00BF2CC7" w:rsidP="00B32216">
      <w:pPr>
        <w:pStyle w:val="BodyTextL25"/>
      </w:pPr>
    </w:p>
    <w:p w14:paraId="02B0CCFF" w14:textId="57486C17" w:rsidR="00926DA2" w:rsidRPr="00744BF3" w:rsidRDefault="00D0254C" w:rsidP="00B32216">
      <w:pPr>
        <w:pStyle w:val="StepHead"/>
      </w:pPr>
      <w:r w:rsidRPr="00744BF3">
        <w:t xml:space="preserve">From </w:t>
      </w:r>
      <w:r>
        <w:t>external</w:t>
      </w:r>
      <w:r w:rsidRPr="00744BF3">
        <w:t xml:space="preserve"> </w:t>
      </w:r>
      <w:r>
        <w:t>Outside_PC</w:t>
      </w:r>
      <w:r w:rsidRPr="00744BF3">
        <w:t xml:space="preserve">, </w:t>
      </w:r>
      <w:r>
        <w:t>FTP</w:t>
      </w:r>
      <w:r w:rsidR="00BD0710">
        <w:t xml:space="preserve"> to the FTP</w:t>
      </w:r>
      <w:r w:rsidRPr="00744BF3">
        <w:t xml:space="preserve"> server</w:t>
      </w:r>
      <w:r>
        <w:t xml:space="preserve"> in the DMZ</w:t>
      </w:r>
      <w:r w:rsidRPr="00744BF3">
        <w:t>.</w:t>
      </w:r>
    </w:p>
    <w:p w14:paraId="53B50237" w14:textId="154999D7" w:rsidR="00372CB3" w:rsidRDefault="00926DA2">
      <w:pPr>
        <w:pStyle w:val="SubStepAlpha"/>
      </w:pPr>
      <w:r>
        <w:t xml:space="preserve">From the </w:t>
      </w:r>
      <w:r w:rsidR="00BD0710">
        <w:rPr>
          <w:b/>
        </w:rPr>
        <w:t>Outside_PC</w:t>
      </w:r>
      <w:r>
        <w:t xml:space="preserve"> </w:t>
      </w:r>
      <w:r w:rsidR="00867DCA">
        <w:t>c</w:t>
      </w:r>
      <w:r>
        <w:t xml:space="preserve">ommand </w:t>
      </w:r>
      <w:r w:rsidR="00867DCA">
        <w:t>p</w:t>
      </w:r>
      <w:r>
        <w:t xml:space="preserve">rompt, </w:t>
      </w:r>
      <w:r w:rsidR="00BD0710">
        <w:t>FTP</w:t>
      </w:r>
      <w:r>
        <w:t xml:space="preserve"> to</w:t>
      </w:r>
      <w:r w:rsidR="00BD0710">
        <w:t xml:space="preserve"> the </w:t>
      </w:r>
      <w:r w:rsidR="00BD0710">
        <w:rPr>
          <w:b/>
        </w:rPr>
        <w:t>FTP</w:t>
      </w:r>
      <w:r w:rsidR="00BD0710" w:rsidRPr="00BD0710">
        <w:t xml:space="preserve"> </w:t>
      </w:r>
      <w:r w:rsidR="00BD0710">
        <w:t xml:space="preserve">server </w:t>
      </w:r>
      <w:r w:rsidR="00BD0710" w:rsidRPr="00BD0710">
        <w:t>at</w:t>
      </w:r>
      <w:r w:rsidR="00A81EA0">
        <w:t xml:space="preserve"> </w:t>
      </w:r>
      <w:r w:rsidR="00BD0710">
        <w:t>10.1.10.102</w:t>
      </w:r>
      <w:r w:rsidR="00A81EA0">
        <w:t xml:space="preserve">. Use the username </w:t>
      </w:r>
      <w:r w:rsidR="00BD0710" w:rsidRPr="00BD0710">
        <w:rPr>
          <w:b/>
        </w:rPr>
        <w:t>a</w:t>
      </w:r>
      <w:r w:rsidR="00A81EA0" w:rsidRPr="00BD0710">
        <w:rPr>
          <w:b/>
        </w:rPr>
        <w:t>dmin</w:t>
      </w:r>
      <w:r w:rsidR="00BD0710" w:rsidRPr="00BD0710">
        <w:rPr>
          <w:b/>
        </w:rPr>
        <w:t>1</w:t>
      </w:r>
      <w:r w:rsidR="00A81EA0">
        <w:t xml:space="preserve"> and the password </w:t>
      </w:r>
      <w:r w:rsidR="00BD0710">
        <w:rPr>
          <w:b/>
        </w:rPr>
        <w:t>netsec123</w:t>
      </w:r>
      <w:r>
        <w:t xml:space="preserve">. </w:t>
      </w:r>
      <w:r w:rsidRPr="00744BF3">
        <w:t xml:space="preserve">The </w:t>
      </w:r>
      <w:r w:rsidR="00924EAB">
        <w:t>FTP</w:t>
      </w:r>
      <w:r w:rsidR="000A6F58">
        <w:t xml:space="preserve"> session</w:t>
      </w:r>
      <w:r w:rsidR="009A7B0B">
        <w:t xml:space="preserve"> should succeed.</w:t>
      </w:r>
    </w:p>
    <w:p w14:paraId="6222DEEF" w14:textId="4D3EA32C" w:rsidR="00372CB3" w:rsidRDefault="00926DA2">
      <w:pPr>
        <w:pStyle w:val="SubStepAlpha"/>
      </w:pPr>
      <w:r w:rsidRPr="00744BF3">
        <w:t xml:space="preserve">While the </w:t>
      </w:r>
      <w:r w:rsidR="00BD0710">
        <w:t xml:space="preserve">FTP </w:t>
      </w:r>
      <w:r w:rsidRPr="00744BF3">
        <w:t xml:space="preserve">session is active, issue the command </w:t>
      </w:r>
      <w:r w:rsidRPr="00744BF3">
        <w:rPr>
          <w:rFonts w:cs="Arial"/>
          <w:b/>
        </w:rPr>
        <w:t>show policy-map type inspect zone-pair session</w:t>
      </w:r>
      <w:r>
        <w:rPr>
          <w:rFonts w:cs="Arial"/>
          <w:b/>
        </w:rPr>
        <w:t>s</w:t>
      </w:r>
      <w:r w:rsidRPr="00744BF3">
        <w:rPr>
          <w:rFonts w:cs="Arial"/>
        </w:rPr>
        <w:t xml:space="preserve"> </w:t>
      </w:r>
      <w:r w:rsidRPr="00744BF3">
        <w:t xml:space="preserve">on </w:t>
      </w:r>
      <w:r w:rsidR="008641B4">
        <w:rPr>
          <w:b/>
        </w:rPr>
        <w:t>ZPF</w:t>
      </w:r>
      <w:r w:rsidRPr="00744BF3">
        <w:t xml:space="preserve"> to view established </w:t>
      </w:r>
      <w:r w:rsidRPr="00B32216">
        <w:t>sessions.</w:t>
      </w:r>
    </w:p>
    <w:p w14:paraId="23562FEC" w14:textId="3415D0B0" w:rsidR="00CF4BFE" w:rsidRDefault="00CF4BFE" w:rsidP="00CF4BFE">
      <w:pPr>
        <w:pStyle w:val="SubStepAlpha"/>
        <w:numPr>
          <w:ilvl w:val="0"/>
          <w:numId w:val="0"/>
        </w:numPr>
        <w:ind w:left="360"/>
        <w:rPr>
          <w:rFonts w:eastAsia="SimSun"/>
        </w:rPr>
      </w:pPr>
      <w:r w:rsidRPr="008E6D5D">
        <w:rPr>
          <w:rFonts w:eastAsia="SimSun"/>
          <w:b/>
          <w:color w:val="FF0000"/>
        </w:rPr>
        <w:t xml:space="preserve">QUESTION </w:t>
      </w:r>
      <w:r w:rsidR="00BD0710">
        <w:rPr>
          <w:rFonts w:eastAsia="SimSun"/>
          <w:b/>
          <w:color w:val="FF0000"/>
        </w:rPr>
        <w:t>3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>What is the source IP address?</w:t>
      </w:r>
      <w:r w:rsidR="001A2190">
        <w:rPr>
          <w:rFonts w:eastAsia="SimSun"/>
        </w:rPr>
        <w:t xml:space="preserve"> </w:t>
      </w:r>
    </w:p>
    <w:p w14:paraId="3C7934B2" w14:textId="7E49F425" w:rsidR="00CF4BFE" w:rsidRDefault="00CF4BFE" w:rsidP="00CF4BFE">
      <w:pPr>
        <w:pStyle w:val="SubStepAlpha"/>
        <w:numPr>
          <w:ilvl w:val="0"/>
          <w:numId w:val="0"/>
        </w:numPr>
        <w:ind w:left="360"/>
        <w:rPr>
          <w:rFonts w:eastAsia="SimSun"/>
        </w:rPr>
      </w:pPr>
      <w:r w:rsidRPr="008E6D5D">
        <w:rPr>
          <w:rFonts w:eastAsia="SimSun"/>
          <w:b/>
          <w:color w:val="FF0000"/>
        </w:rPr>
        <w:t xml:space="preserve">QUESTION </w:t>
      </w:r>
      <w:r w:rsidR="00BD0710">
        <w:rPr>
          <w:rFonts w:eastAsia="SimSun"/>
          <w:b/>
          <w:color w:val="FF0000"/>
        </w:rPr>
        <w:t>4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>What is the destination IP address?</w:t>
      </w:r>
      <w:r w:rsidR="001A2190">
        <w:rPr>
          <w:rFonts w:eastAsia="SimSun"/>
        </w:rPr>
        <w:t xml:space="preserve"> </w:t>
      </w:r>
    </w:p>
    <w:p w14:paraId="10E760D7" w14:textId="18DF9D93" w:rsidR="00CF4BFE" w:rsidRDefault="00CF4BFE" w:rsidP="00CF4BFE">
      <w:pPr>
        <w:pStyle w:val="SubStepAlpha"/>
        <w:numPr>
          <w:ilvl w:val="0"/>
          <w:numId w:val="0"/>
        </w:numPr>
        <w:ind w:left="360"/>
        <w:rPr>
          <w:rFonts w:eastAsia="SimSun"/>
        </w:rPr>
      </w:pPr>
      <w:r w:rsidRPr="008E6D5D">
        <w:rPr>
          <w:rFonts w:eastAsia="SimSun"/>
          <w:b/>
          <w:color w:val="FF0000"/>
        </w:rPr>
        <w:t xml:space="preserve">QUESTION </w:t>
      </w:r>
      <w:r w:rsidR="00BD0710">
        <w:rPr>
          <w:rFonts w:eastAsia="SimSun"/>
          <w:b/>
          <w:color w:val="FF0000"/>
        </w:rPr>
        <w:t>5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>What is the destination port number?</w:t>
      </w:r>
    </w:p>
    <w:p w14:paraId="177AD939" w14:textId="2BE9D42D" w:rsidR="006129FA" w:rsidRDefault="00CF4BFE" w:rsidP="00CF4BFE">
      <w:pPr>
        <w:pStyle w:val="BodyTextL50"/>
        <w:ind w:left="360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t xml:space="preserve">Before proceeding, </w:t>
      </w:r>
      <w:r>
        <w:rPr>
          <w:rFonts w:eastAsia="SimSun"/>
          <w:b/>
          <w:bCs/>
          <w:color w:val="FF0000"/>
          <w:sz w:val="22"/>
        </w:rPr>
        <w:t xml:space="preserve">return to the </w:t>
      </w:r>
      <w:r w:rsidRPr="008E6D5D">
        <w:rPr>
          <w:rFonts w:eastAsia="SimSun"/>
          <w:b/>
          <w:bCs/>
          <w:color w:val="FF0000"/>
          <w:sz w:val="22"/>
        </w:rPr>
        <w:t xml:space="preserve">quiz on the </w:t>
      </w:r>
      <w:r w:rsidR="00BD0710"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</w:t>
      </w:r>
      <w:r>
        <w:rPr>
          <w:rFonts w:eastAsia="SimSun"/>
          <w:b/>
          <w:bCs/>
          <w:color w:val="FF0000"/>
          <w:sz w:val="22"/>
        </w:rPr>
        <w:t>s</w:t>
      </w:r>
      <w:r w:rsidRPr="008E6D5D">
        <w:rPr>
          <w:rFonts w:eastAsia="SimSun"/>
          <w:b/>
          <w:bCs/>
          <w:color w:val="FF0000"/>
          <w:sz w:val="22"/>
        </w:rPr>
        <w:t xml:space="preserve"> for question</w:t>
      </w:r>
      <w:r>
        <w:rPr>
          <w:rFonts w:eastAsia="SimSun"/>
          <w:b/>
          <w:bCs/>
          <w:color w:val="FF0000"/>
          <w:sz w:val="22"/>
        </w:rPr>
        <w:t xml:space="preserve">s </w:t>
      </w:r>
      <w:r w:rsidR="00BD0710">
        <w:rPr>
          <w:rFonts w:eastAsia="SimSun"/>
          <w:b/>
          <w:bCs/>
          <w:color w:val="FF0000"/>
          <w:sz w:val="22"/>
        </w:rPr>
        <w:t>3</w:t>
      </w:r>
      <w:r w:rsidR="001A2190">
        <w:rPr>
          <w:rFonts w:eastAsia="SimSun"/>
          <w:b/>
          <w:bCs/>
          <w:color w:val="FF0000"/>
          <w:sz w:val="22"/>
        </w:rPr>
        <w:t>-</w:t>
      </w:r>
      <w:r w:rsidR="00BD0710">
        <w:rPr>
          <w:rFonts w:eastAsia="SimSun"/>
          <w:b/>
          <w:bCs/>
          <w:color w:val="FF0000"/>
          <w:sz w:val="22"/>
        </w:rPr>
        <w:t>5</w:t>
      </w:r>
      <w:r w:rsidRPr="008E6D5D">
        <w:rPr>
          <w:rFonts w:eastAsia="SimSun"/>
          <w:b/>
          <w:bCs/>
          <w:color w:val="FF0000"/>
          <w:sz w:val="22"/>
        </w:rPr>
        <w:t>. Leave the quiz open while you complete the rest of the lab sheet.</w:t>
      </w:r>
    </w:p>
    <w:p w14:paraId="447D931F" w14:textId="77777777" w:rsidR="00592DAC" w:rsidRDefault="00592DAC" w:rsidP="00CF4BFE">
      <w:pPr>
        <w:pStyle w:val="BodyTextL50"/>
        <w:ind w:left="360"/>
      </w:pPr>
    </w:p>
    <w:p w14:paraId="5EEC0D43" w14:textId="3D73B93D" w:rsidR="00926DA2" w:rsidRPr="00744BF3" w:rsidRDefault="00926DA2" w:rsidP="00B32216">
      <w:pPr>
        <w:pStyle w:val="StepHead"/>
      </w:pPr>
      <w:r>
        <w:t xml:space="preserve">From </w:t>
      </w:r>
      <w:r w:rsidR="0025757D">
        <w:t>Outside_PC</w:t>
      </w:r>
      <w:r>
        <w:t>, e</w:t>
      </w:r>
      <w:r w:rsidRPr="00744BF3">
        <w:t xml:space="preserve">xit the </w:t>
      </w:r>
      <w:r w:rsidR="0025757D">
        <w:t>FTP</w:t>
      </w:r>
      <w:r w:rsidRPr="00744BF3">
        <w:t xml:space="preserve"> session</w:t>
      </w:r>
      <w:r>
        <w:t xml:space="preserve"> </w:t>
      </w:r>
      <w:r w:rsidR="0025757D">
        <w:t>by entering quit and</w:t>
      </w:r>
      <w:r>
        <w:t xml:space="preserve"> close the </w:t>
      </w:r>
      <w:r w:rsidR="008A02D9">
        <w:t>c</w:t>
      </w:r>
      <w:r>
        <w:t xml:space="preserve">ommand </w:t>
      </w:r>
      <w:r w:rsidR="008A02D9">
        <w:t>p</w:t>
      </w:r>
      <w:r>
        <w:t>rompt window</w:t>
      </w:r>
      <w:r w:rsidRPr="00744BF3">
        <w:t>.</w:t>
      </w:r>
    </w:p>
    <w:p w14:paraId="20C5ADF7" w14:textId="6F7747E4" w:rsidR="00926DA2" w:rsidRPr="00744BF3" w:rsidRDefault="00926DA2" w:rsidP="00B32216">
      <w:pPr>
        <w:pStyle w:val="StepHead"/>
      </w:pPr>
      <w:r w:rsidRPr="00744BF3">
        <w:t xml:space="preserve">From </w:t>
      </w:r>
      <w:r w:rsidR="0025757D">
        <w:t>Outside_PC</w:t>
      </w:r>
      <w:r w:rsidRPr="00744BF3">
        <w:t xml:space="preserve">, open a web browser to the </w:t>
      </w:r>
      <w:r w:rsidR="00AC5A45">
        <w:t>Web</w:t>
      </w:r>
      <w:r w:rsidRPr="00744BF3">
        <w:t xml:space="preserve"> server web page.</w:t>
      </w:r>
    </w:p>
    <w:p w14:paraId="5AAFA26A" w14:textId="0201C25B" w:rsidR="00926DA2" w:rsidRDefault="00926DA2" w:rsidP="00B32216">
      <w:pPr>
        <w:pStyle w:val="BodyTextL25"/>
      </w:pPr>
      <w:r w:rsidRPr="00744BF3">
        <w:t xml:space="preserve">Enter </w:t>
      </w:r>
      <w:r w:rsidR="00AC5A45" w:rsidRPr="00AC5A45">
        <w:rPr>
          <w:b/>
        </w:rPr>
        <w:t>netseclab3.ie</w:t>
      </w:r>
      <w:r w:rsidR="00AC5A45">
        <w:t xml:space="preserve"> </w:t>
      </w:r>
      <w:r w:rsidRPr="00744BF3">
        <w:t>in the browser</w:t>
      </w:r>
      <w:r>
        <w:t xml:space="preserve"> URL field</w:t>
      </w:r>
      <w:r w:rsidR="00285F35">
        <w:t>,</w:t>
      </w:r>
      <w:r>
        <w:t xml:space="preserve"> and click </w:t>
      </w:r>
      <w:r w:rsidRPr="007F2414">
        <w:rPr>
          <w:b/>
        </w:rPr>
        <w:t>Go</w:t>
      </w:r>
      <w:r>
        <w:t>.</w:t>
      </w:r>
      <w:r w:rsidRPr="00744BF3">
        <w:t xml:space="preserve"> The HTTP session should succeed. While the HTTP session is active, issue the command </w:t>
      </w:r>
      <w:r w:rsidRPr="00744BF3">
        <w:rPr>
          <w:rFonts w:cs="Arial"/>
          <w:b/>
        </w:rPr>
        <w:t>show policy-map type inspect zone-pair session</w:t>
      </w:r>
      <w:r>
        <w:rPr>
          <w:rFonts w:cs="Arial"/>
          <w:b/>
        </w:rPr>
        <w:t>s</w:t>
      </w:r>
      <w:r w:rsidRPr="00744BF3">
        <w:rPr>
          <w:rFonts w:cs="Arial"/>
        </w:rPr>
        <w:t xml:space="preserve"> </w:t>
      </w:r>
      <w:r w:rsidRPr="00744BF3">
        <w:t xml:space="preserve">on </w:t>
      </w:r>
      <w:r w:rsidR="008641B4">
        <w:rPr>
          <w:b/>
        </w:rPr>
        <w:t>ZPF</w:t>
      </w:r>
      <w:r w:rsidRPr="00744BF3">
        <w:t xml:space="preserve"> </w:t>
      </w:r>
      <w:r>
        <w:t xml:space="preserve">to view </w:t>
      </w:r>
      <w:r w:rsidRPr="00744BF3">
        <w:t>established sessions.</w:t>
      </w:r>
    </w:p>
    <w:p w14:paraId="1EF69380" w14:textId="45283A2A" w:rsidR="006129FA" w:rsidRDefault="00926DA2">
      <w:pPr>
        <w:pStyle w:val="BodyTextL25"/>
      </w:pPr>
      <w:r>
        <w:rPr>
          <w:b/>
        </w:rPr>
        <w:t>No</w:t>
      </w:r>
      <w:r w:rsidRPr="002F723B">
        <w:rPr>
          <w:b/>
        </w:rPr>
        <w:t>te</w:t>
      </w:r>
      <w:r w:rsidR="00A93353" w:rsidRPr="00A93353">
        <w:t>:</w:t>
      </w:r>
      <w:r>
        <w:t xml:space="preserve"> If the HTTP ses</w:t>
      </w:r>
      <w:r w:rsidRPr="002F723B">
        <w:t xml:space="preserve">sion times out before you execute the command on </w:t>
      </w:r>
      <w:r w:rsidR="008641B4">
        <w:rPr>
          <w:b/>
        </w:rPr>
        <w:t>ZPF</w:t>
      </w:r>
      <w:r w:rsidRPr="002F723B">
        <w:t xml:space="preserve">, you will have to click the </w:t>
      </w:r>
      <w:r w:rsidRPr="008859D2">
        <w:rPr>
          <w:b/>
        </w:rPr>
        <w:t>Go</w:t>
      </w:r>
      <w:r w:rsidR="00A93353" w:rsidRPr="00A93353">
        <w:t xml:space="preserve"> </w:t>
      </w:r>
      <w:r>
        <w:t xml:space="preserve">button on </w:t>
      </w:r>
      <w:r w:rsidR="00AC5A45" w:rsidRPr="00AC5A45">
        <w:rPr>
          <w:b/>
        </w:rPr>
        <w:t>Outside_PC</w:t>
      </w:r>
      <w:r>
        <w:t xml:space="preserve"> to generate a ses</w:t>
      </w:r>
      <w:r w:rsidRPr="002F723B">
        <w:t xml:space="preserve">sion between </w:t>
      </w:r>
      <w:r w:rsidR="00AC5A45" w:rsidRPr="00AC5A45">
        <w:rPr>
          <w:b/>
        </w:rPr>
        <w:t xml:space="preserve">Outside_PC </w:t>
      </w:r>
      <w:r w:rsidRPr="002F723B">
        <w:t xml:space="preserve">and </w:t>
      </w:r>
      <w:r w:rsidR="00AC5A45">
        <w:rPr>
          <w:b/>
        </w:rPr>
        <w:t>Web</w:t>
      </w:r>
      <w:r w:rsidRPr="002F723B">
        <w:t>.</w:t>
      </w:r>
    </w:p>
    <w:p w14:paraId="74856AEA" w14:textId="6587EF29" w:rsidR="001A2190" w:rsidRDefault="001A2190" w:rsidP="001A2190">
      <w:pPr>
        <w:pStyle w:val="SubStepAlpha"/>
        <w:numPr>
          <w:ilvl w:val="0"/>
          <w:numId w:val="0"/>
        </w:numPr>
        <w:ind w:left="360"/>
        <w:rPr>
          <w:rFonts w:eastAsia="SimSun"/>
        </w:rPr>
      </w:pPr>
      <w:r w:rsidRPr="008E6D5D">
        <w:rPr>
          <w:rFonts w:eastAsia="SimSun"/>
          <w:b/>
          <w:color w:val="FF0000"/>
        </w:rPr>
        <w:t xml:space="preserve">QUESTION </w:t>
      </w:r>
      <w:r w:rsidR="00AC5A45">
        <w:rPr>
          <w:rFonts w:eastAsia="SimSun"/>
          <w:b/>
          <w:color w:val="FF0000"/>
        </w:rPr>
        <w:t>6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 xml:space="preserve">What is the source IP address? </w:t>
      </w:r>
    </w:p>
    <w:p w14:paraId="3D6395E8" w14:textId="2850403F" w:rsidR="001A2190" w:rsidRDefault="001A2190" w:rsidP="001A2190">
      <w:pPr>
        <w:pStyle w:val="SubStepAlpha"/>
        <w:numPr>
          <w:ilvl w:val="0"/>
          <w:numId w:val="0"/>
        </w:numPr>
        <w:ind w:left="360"/>
        <w:rPr>
          <w:rFonts w:eastAsia="SimSun"/>
        </w:rPr>
      </w:pPr>
      <w:r w:rsidRPr="008E6D5D">
        <w:rPr>
          <w:rFonts w:eastAsia="SimSun"/>
          <w:b/>
          <w:color w:val="FF0000"/>
        </w:rPr>
        <w:t xml:space="preserve">QUESTION </w:t>
      </w:r>
      <w:r w:rsidR="00AC5A45">
        <w:rPr>
          <w:rFonts w:eastAsia="SimSun"/>
          <w:b/>
          <w:color w:val="FF0000"/>
        </w:rPr>
        <w:t>7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 xml:space="preserve">What is the destination IP address? </w:t>
      </w:r>
    </w:p>
    <w:p w14:paraId="307ACBB6" w14:textId="2B59A8DD" w:rsidR="001A2190" w:rsidRDefault="001A2190" w:rsidP="001A2190">
      <w:pPr>
        <w:pStyle w:val="SubStepAlpha"/>
        <w:numPr>
          <w:ilvl w:val="0"/>
          <w:numId w:val="0"/>
        </w:numPr>
        <w:ind w:left="360"/>
        <w:rPr>
          <w:rFonts w:eastAsia="SimSun"/>
        </w:rPr>
      </w:pPr>
      <w:r w:rsidRPr="008E6D5D">
        <w:rPr>
          <w:rFonts w:eastAsia="SimSun"/>
          <w:b/>
          <w:color w:val="FF0000"/>
        </w:rPr>
        <w:t xml:space="preserve">QUESTION </w:t>
      </w:r>
      <w:r w:rsidR="00AC5A45">
        <w:rPr>
          <w:rFonts w:eastAsia="SimSun"/>
          <w:b/>
          <w:color w:val="FF0000"/>
        </w:rPr>
        <w:t>8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 xml:space="preserve">What is the destination port number? </w:t>
      </w:r>
    </w:p>
    <w:p w14:paraId="71E5C434" w14:textId="1426A753" w:rsidR="00285F35" w:rsidRDefault="001A2190" w:rsidP="001A2190">
      <w:pPr>
        <w:pStyle w:val="BodyTextL25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t xml:space="preserve">Before proceeding, </w:t>
      </w:r>
      <w:r>
        <w:rPr>
          <w:rFonts w:eastAsia="SimSun"/>
          <w:b/>
          <w:bCs/>
          <w:color w:val="FF0000"/>
          <w:sz w:val="22"/>
        </w:rPr>
        <w:t xml:space="preserve">return to the </w:t>
      </w:r>
      <w:r w:rsidRPr="008E6D5D">
        <w:rPr>
          <w:rFonts w:eastAsia="SimSun"/>
          <w:b/>
          <w:bCs/>
          <w:color w:val="FF0000"/>
          <w:sz w:val="22"/>
        </w:rPr>
        <w:t xml:space="preserve">quiz on the </w:t>
      </w:r>
      <w:r w:rsidR="00AC5A45"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</w:t>
      </w:r>
      <w:r>
        <w:rPr>
          <w:rFonts w:eastAsia="SimSun"/>
          <w:b/>
          <w:bCs/>
          <w:color w:val="FF0000"/>
          <w:sz w:val="22"/>
        </w:rPr>
        <w:t>s</w:t>
      </w:r>
      <w:r w:rsidRPr="008E6D5D">
        <w:rPr>
          <w:rFonts w:eastAsia="SimSun"/>
          <w:b/>
          <w:bCs/>
          <w:color w:val="FF0000"/>
          <w:sz w:val="22"/>
        </w:rPr>
        <w:t xml:space="preserve"> for question</w:t>
      </w:r>
      <w:r>
        <w:rPr>
          <w:rFonts w:eastAsia="SimSun"/>
          <w:b/>
          <w:bCs/>
          <w:color w:val="FF0000"/>
          <w:sz w:val="22"/>
        </w:rPr>
        <w:t xml:space="preserve">s </w:t>
      </w:r>
      <w:r w:rsidR="00AC5A45">
        <w:rPr>
          <w:rFonts w:eastAsia="SimSun"/>
          <w:b/>
          <w:bCs/>
          <w:color w:val="FF0000"/>
          <w:sz w:val="22"/>
        </w:rPr>
        <w:t>6-8</w:t>
      </w:r>
      <w:r w:rsidRPr="008E6D5D">
        <w:rPr>
          <w:rFonts w:eastAsia="SimSun"/>
          <w:b/>
          <w:bCs/>
          <w:color w:val="FF0000"/>
          <w:sz w:val="22"/>
        </w:rPr>
        <w:t>. Leave the quiz open while you complete the rest of the lab sheet.</w:t>
      </w:r>
    </w:p>
    <w:p w14:paraId="29EDD2FA" w14:textId="77777777" w:rsidR="00592DAC" w:rsidRDefault="00592DAC" w:rsidP="001A2190">
      <w:pPr>
        <w:pStyle w:val="BodyTextL25"/>
      </w:pPr>
    </w:p>
    <w:p w14:paraId="16A4FCD9" w14:textId="02BC6022" w:rsidR="00926DA2" w:rsidRDefault="00926DA2" w:rsidP="00B32216">
      <w:pPr>
        <w:pStyle w:val="StepHead"/>
      </w:pPr>
      <w:r>
        <w:t xml:space="preserve">Close the </w:t>
      </w:r>
      <w:r w:rsidR="003B71AF">
        <w:t>b</w:t>
      </w:r>
      <w:r w:rsidRPr="00744BF3">
        <w:t xml:space="preserve">rowser on </w:t>
      </w:r>
      <w:r w:rsidR="003E6A6D">
        <w:t>Outside_PC</w:t>
      </w:r>
      <w:r w:rsidRPr="00744BF3">
        <w:t>.</w:t>
      </w:r>
    </w:p>
    <w:p w14:paraId="0FC0A4F0" w14:textId="77777777" w:rsidR="00CB6D3B" w:rsidRPr="00CB6D3B" w:rsidRDefault="00CB6D3B" w:rsidP="00CB6D3B">
      <w:pPr>
        <w:pStyle w:val="BodyTextL25"/>
      </w:pPr>
    </w:p>
    <w:p w14:paraId="5284D158" w14:textId="36A3E089" w:rsidR="00926DA2" w:rsidRPr="00744BF3" w:rsidRDefault="00926DA2" w:rsidP="00926DA2">
      <w:pPr>
        <w:pStyle w:val="PartHead"/>
        <w:rPr>
          <w:color w:val="000000"/>
        </w:rPr>
      </w:pPr>
      <w:r w:rsidRPr="00744BF3">
        <w:t>Test Firewall Functio</w:t>
      </w:r>
      <w:r>
        <w:t xml:space="preserve">nality </w:t>
      </w:r>
      <w:r w:rsidR="00237F0D">
        <w:t>Between Other Zones</w:t>
      </w:r>
    </w:p>
    <w:p w14:paraId="4C6005DE" w14:textId="441DE7D0" w:rsidR="00926DA2" w:rsidRPr="00744BF3" w:rsidRDefault="005F7A8B" w:rsidP="00B32216">
      <w:pPr>
        <w:pStyle w:val="BodyTextL25"/>
      </w:pPr>
      <w:r>
        <w:t>In this part you will v</w:t>
      </w:r>
      <w:r w:rsidR="00926DA2" w:rsidRPr="00744BF3">
        <w:t xml:space="preserve">erify that external hosts </w:t>
      </w:r>
      <w:r>
        <w:t>cannot</w:t>
      </w:r>
      <w:r w:rsidR="00926DA2" w:rsidRPr="00744BF3">
        <w:t xml:space="preserve"> access internal resources after configuring the </w:t>
      </w:r>
      <w:r w:rsidR="003B71AF">
        <w:t>ZPF</w:t>
      </w:r>
      <w:r w:rsidR="00926DA2" w:rsidRPr="00744BF3">
        <w:t>.</w:t>
      </w:r>
      <w:r w:rsidR="00237F0D">
        <w:t xml:space="preserve"> Also, </w:t>
      </w:r>
      <w:r>
        <w:t xml:space="preserve">you will </w:t>
      </w:r>
      <w:r w:rsidR="00237F0D">
        <w:t>check if internal hosts can access the DMZ.</w:t>
      </w:r>
    </w:p>
    <w:p w14:paraId="1ACDFAE1" w14:textId="24613CFE" w:rsidR="00926DA2" w:rsidRPr="00744BF3" w:rsidRDefault="00926DA2" w:rsidP="00B32216">
      <w:pPr>
        <w:pStyle w:val="StepHead"/>
      </w:pPr>
      <w:r w:rsidRPr="00744BF3">
        <w:t xml:space="preserve">From </w:t>
      </w:r>
      <w:r w:rsidR="00586C37">
        <w:t>Outside_PC</w:t>
      </w:r>
      <w:r w:rsidR="00CB6D3B">
        <w:t>’s</w:t>
      </w:r>
      <w:r w:rsidRPr="00744BF3">
        <w:t xml:space="preserve"> command prompt, ping </w:t>
      </w:r>
      <w:r w:rsidR="00586C37">
        <w:t>Inside_PC1</w:t>
      </w:r>
      <w:r w:rsidRPr="00744BF3">
        <w:t>.</w:t>
      </w:r>
    </w:p>
    <w:p w14:paraId="6B1E4C6C" w14:textId="24F995DC" w:rsidR="00926DA2" w:rsidRDefault="00926DA2" w:rsidP="00B32216">
      <w:pPr>
        <w:pStyle w:val="BodyTextL25"/>
      </w:pPr>
      <w:r>
        <w:t xml:space="preserve">From the </w:t>
      </w:r>
      <w:r w:rsidR="00586C37">
        <w:rPr>
          <w:b/>
        </w:rPr>
        <w:t>Outside_PC</w:t>
      </w:r>
      <w:r>
        <w:t xml:space="preserve"> </w:t>
      </w:r>
      <w:r w:rsidR="000A6F58">
        <w:t>c</w:t>
      </w:r>
      <w:r>
        <w:t xml:space="preserve">ommand </w:t>
      </w:r>
      <w:r w:rsidR="000A6F58">
        <w:t>p</w:t>
      </w:r>
      <w:r>
        <w:t xml:space="preserve">rompt, ping </w:t>
      </w:r>
      <w:r w:rsidR="00586C37">
        <w:rPr>
          <w:b/>
        </w:rPr>
        <w:t>Inside_PC1</w:t>
      </w:r>
      <w:r w:rsidR="00EA62AC">
        <w:t xml:space="preserve"> at 172.16.10.10</w:t>
      </w:r>
      <w:r>
        <w:t xml:space="preserve">. </w:t>
      </w:r>
      <w:r w:rsidRPr="00744BF3">
        <w:t>The ping should fail.</w:t>
      </w:r>
    </w:p>
    <w:p w14:paraId="092F017F" w14:textId="60025305" w:rsidR="00EA62AC" w:rsidRDefault="00EA62AC" w:rsidP="00B32216">
      <w:pPr>
        <w:pStyle w:val="BodyTextL25"/>
        <w:rPr>
          <w:rFonts w:eastAsia="SimSun"/>
        </w:rPr>
      </w:pPr>
      <w:r w:rsidRPr="008E6D5D">
        <w:rPr>
          <w:rFonts w:eastAsia="SimSun"/>
          <w:b/>
          <w:color w:val="FF0000"/>
        </w:rPr>
        <w:t xml:space="preserve">QUESTION </w:t>
      </w:r>
      <w:r>
        <w:rPr>
          <w:rFonts w:eastAsia="SimSun"/>
          <w:b/>
          <w:color w:val="FF0000"/>
        </w:rPr>
        <w:t>9</w:t>
      </w:r>
      <w:r w:rsidRPr="008E6D5D">
        <w:rPr>
          <w:rFonts w:eastAsia="SimSun"/>
        </w:rPr>
        <w:t xml:space="preserve"> </w:t>
      </w:r>
      <w:r w:rsidR="00592DAC">
        <w:rPr>
          <w:rFonts w:eastAsia="SimSun"/>
        </w:rPr>
        <w:t>Why was the ping unsuccessful?</w:t>
      </w:r>
    </w:p>
    <w:p w14:paraId="40FA36D2" w14:textId="6AD1D394" w:rsidR="00924EAB" w:rsidRDefault="00924EAB" w:rsidP="00924EAB">
      <w:pPr>
        <w:pStyle w:val="BodyTextL25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lastRenderedPageBreak/>
        <w:t xml:space="preserve">Before proceeding, </w:t>
      </w:r>
      <w:r>
        <w:rPr>
          <w:rFonts w:eastAsia="SimSun"/>
          <w:b/>
          <w:bCs/>
          <w:color w:val="FF0000"/>
          <w:sz w:val="22"/>
        </w:rPr>
        <w:t xml:space="preserve">return to the </w:t>
      </w:r>
      <w:r w:rsidRPr="008E6D5D">
        <w:rPr>
          <w:rFonts w:eastAsia="SimSun"/>
          <w:b/>
          <w:bCs/>
          <w:color w:val="FF0000"/>
          <w:sz w:val="22"/>
        </w:rPr>
        <w:t xml:space="preserve">quiz on the </w:t>
      </w:r>
      <w:r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 for question</w:t>
      </w:r>
      <w:r>
        <w:rPr>
          <w:rFonts w:eastAsia="SimSun"/>
          <w:b/>
          <w:bCs/>
          <w:color w:val="FF0000"/>
          <w:sz w:val="22"/>
        </w:rPr>
        <w:t xml:space="preserve"> </w:t>
      </w:r>
      <w:r>
        <w:rPr>
          <w:rFonts w:eastAsia="SimSun"/>
          <w:b/>
          <w:bCs/>
          <w:color w:val="FF0000"/>
          <w:sz w:val="22"/>
        </w:rPr>
        <w:t>9</w:t>
      </w:r>
      <w:r>
        <w:rPr>
          <w:rFonts w:eastAsia="SimSun"/>
          <w:b/>
          <w:bCs/>
          <w:color w:val="FF0000"/>
          <w:sz w:val="22"/>
        </w:rPr>
        <w:t xml:space="preserve">. </w:t>
      </w:r>
      <w:r w:rsidRPr="008E6D5D">
        <w:rPr>
          <w:rFonts w:eastAsia="SimSun"/>
          <w:b/>
          <w:bCs/>
          <w:color w:val="FF0000"/>
          <w:sz w:val="22"/>
        </w:rPr>
        <w:t>Leave the quiz open while you complete the rest of the lab sheet.</w:t>
      </w:r>
    </w:p>
    <w:p w14:paraId="5437DF73" w14:textId="77777777" w:rsidR="00924EAB" w:rsidRPr="00744BF3" w:rsidRDefault="00924EAB" w:rsidP="00B32216">
      <w:pPr>
        <w:pStyle w:val="BodyTextL25"/>
      </w:pPr>
      <w:bookmarkStart w:id="0" w:name="_GoBack"/>
      <w:bookmarkEnd w:id="0"/>
    </w:p>
    <w:p w14:paraId="26B0C85C" w14:textId="3D44DA97" w:rsidR="00237F0D" w:rsidRPr="00744BF3" w:rsidRDefault="00237F0D" w:rsidP="00237F0D">
      <w:pPr>
        <w:pStyle w:val="StepHead"/>
      </w:pPr>
      <w:r w:rsidRPr="00744BF3">
        <w:t xml:space="preserve">From </w:t>
      </w:r>
      <w:r w:rsidR="00586C37">
        <w:t>Inside_PC1</w:t>
      </w:r>
      <w:r w:rsidRPr="00744BF3">
        <w:t xml:space="preserve">, open a web browser to the </w:t>
      </w:r>
      <w:r>
        <w:t>Web</w:t>
      </w:r>
      <w:r w:rsidRPr="00744BF3">
        <w:t xml:space="preserve"> server web page.</w:t>
      </w:r>
    </w:p>
    <w:p w14:paraId="680072CC" w14:textId="515E97E1" w:rsidR="005F7A8B" w:rsidRDefault="00237F0D" w:rsidP="00237F0D">
      <w:pPr>
        <w:pStyle w:val="BodyTextL25"/>
      </w:pPr>
      <w:r w:rsidRPr="00744BF3">
        <w:t xml:space="preserve">Enter </w:t>
      </w:r>
      <w:r w:rsidRPr="00AC5A45">
        <w:rPr>
          <w:b/>
        </w:rPr>
        <w:t>netseclab3.ie</w:t>
      </w:r>
      <w:r>
        <w:t xml:space="preserve"> </w:t>
      </w:r>
      <w:r w:rsidRPr="00744BF3">
        <w:t>in the browser</w:t>
      </w:r>
      <w:r>
        <w:t xml:space="preserve"> URL field</w:t>
      </w:r>
      <w:r w:rsidR="005F7A8B">
        <w:t xml:space="preserve"> of </w:t>
      </w:r>
      <w:r w:rsidR="00586C37">
        <w:t>Inside_PC1</w:t>
      </w:r>
      <w:r>
        <w:t xml:space="preserve">, and click </w:t>
      </w:r>
      <w:r w:rsidRPr="007F2414">
        <w:rPr>
          <w:b/>
        </w:rPr>
        <w:t>Go</w:t>
      </w:r>
      <w:r>
        <w:t>.</w:t>
      </w:r>
      <w:r w:rsidRPr="00744BF3">
        <w:t xml:space="preserve"> </w:t>
      </w:r>
      <w:r w:rsidR="005F7A8B">
        <w:t>The HTTP session should fail.</w:t>
      </w:r>
      <w:r w:rsidRPr="00744BF3">
        <w:t xml:space="preserve"> </w:t>
      </w:r>
    </w:p>
    <w:p w14:paraId="3C146322" w14:textId="32443AE4" w:rsidR="00EC200E" w:rsidRDefault="00EC200E" w:rsidP="00EC200E">
      <w:pPr>
        <w:pStyle w:val="BodyTextL25"/>
        <w:rPr>
          <w:rFonts w:eastAsia="SimSun"/>
          <w:b/>
          <w:bCs/>
          <w:color w:val="FF0000"/>
          <w:sz w:val="22"/>
        </w:rPr>
      </w:pPr>
    </w:p>
    <w:p w14:paraId="0E7798FF" w14:textId="4F5CAF0E" w:rsidR="00052BD1" w:rsidRDefault="00052BD1" w:rsidP="00052BD1">
      <w:pPr>
        <w:pStyle w:val="PartHead"/>
      </w:pPr>
      <w:r>
        <w:t>Create a Zone Pair Between INSIDE and DMZ Using the Existing</w:t>
      </w:r>
      <w:r w:rsidR="00C729C9">
        <w:t xml:space="preserve"> Firewall Policy</w:t>
      </w:r>
    </w:p>
    <w:p w14:paraId="1D3538AB" w14:textId="1BF796A7" w:rsidR="00052BD1" w:rsidRDefault="00C729C9" w:rsidP="00052BD1">
      <w:pPr>
        <w:pStyle w:val="BodyTextL25"/>
      </w:pPr>
      <w:r>
        <w:t xml:space="preserve">One of the advantages of ZPFs is that class maps and policy maps can be reused between different zone pairs as needed. </w:t>
      </w:r>
      <w:r w:rsidR="00052BD1">
        <w:t>In this part you will define a</w:t>
      </w:r>
      <w:r>
        <w:t xml:space="preserve"> new</w:t>
      </w:r>
      <w:r w:rsidR="00052BD1">
        <w:t xml:space="preserve"> zone pair between the </w:t>
      </w:r>
      <w:r>
        <w:t>INSIDE</w:t>
      </w:r>
      <w:r w:rsidR="00052BD1">
        <w:t xml:space="preserve"> zone and the DMZ zone and associate it </w:t>
      </w:r>
      <w:r>
        <w:t>with the policy map you already created</w:t>
      </w:r>
      <w:r w:rsidR="00052BD1">
        <w:t>. You will then assign the</w:t>
      </w:r>
      <w:r w:rsidR="00DD25DC">
        <w:t xml:space="preserve"> INSIDE zone</w:t>
      </w:r>
      <w:r w:rsidR="00052BD1">
        <w:t xml:space="preserve"> to </w:t>
      </w:r>
      <w:r w:rsidR="00DD25DC">
        <w:t>its applicable interface.</w:t>
      </w:r>
    </w:p>
    <w:p w14:paraId="1DCBBD48" w14:textId="3C9F0D11" w:rsidR="00052BD1" w:rsidRPr="00F4209C" w:rsidRDefault="00052BD1" w:rsidP="00052BD1">
      <w:pPr>
        <w:pStyle w:val="BodyTextL25"/>
      </w:pPr>
      <w:r>
        <w:t xml:space="preserve">This will </w:t>
      </w:r>
      <w:r w:rsidR="00DD25DC">
        <w:t xml:space="preserve">also </w:t>
      </w:r>
      <w:r>
        <w:t>apply the action of inspect (as specified in our policy map) to any traffic type defined in our class</w:t>
      </w:r>
      <w:r w:rsidR="00DD25DC">
        <w:t xml:space="preserve"> map when going from the INSIDE</w:t>
      </w:r>
      <w:r>
        <w:t xml:space="preserve"> to the DMZ</w:t>
      </w:r>
    </w:p>
    <w:p w14:paraId="2C293FBC" w14:textId="77777777" w:rsidR="00052BD1" w:rsidRPr="00744BF3" w:rsidRDefault="00052BD1" w:rsidP="00052BD1">
      <w:pPr>
        <w:pStyle w:val="StepHead"/>
      </w:pPr>
      <w:r w:rsidRPr="00744BF3">
        <w:t>Create a pair of zones.</w:t>
      </w:r>
    </w:p>
    <w:p w14:paraId="457EDB33" w14:textId="2BC7F650" w:rsidR="00052BD1" w:rsidRPr="00744BF3" w:rsidRDefault="00052BD1" w:rsidP="00052BD1">
      <w:pPr>
        <w:pStyle w:val="BodyTextL25"/>
      </w:pPr>
      <w:r>
        <w:t>C</w:t>
      </w:r>
      <w:r w:rsidRPr="00744BF3">
        <w:t xml:space="preserve">reate a zone pair named </w:t>
      </w:r>
      <w:r w:rsidR="00DD25DC">
        <w:rPr>
          <w:b/>
        </w:rPr>
        <w:t>IN</w:t>
      </w:r>
      <w:r>
        <w:rPr>
          <w:b/>
        </w:rPr>
        <w:t>-</w:t>
      </w:r>
      <w:r w:rsidRPr="00744BF3">
        <w:rPr>
          <w:b/>
        </w:rPr>
        <w:t>2-</w:t>
      </w:r>
      <w:r>
        <w:rPr>
          <w:b/>
        </w:rPr>
        <w:t>DMZ</w:t>
      </w:r>
      <w:r w:rsidRPr="00744BF3">
        <w:rPr>
          <w:b/>
        </w:rPr>
        <w:t>-ZPAIR</w:t>
      </w:r>
      <w:r>
        <w:t>.</w:t>
      </w:r>
      <w:r w:rsidRPr="00744BF3">
        <w:t xml:space="preserve"> Specify the source </w:t>
      </w:r>
      <w:r>
        <w:t xml:space="preserve">as the </w:t>
      </w:r>
      <w:r w:rsidR="00DD25DC">
        <w:rPr>
          <w:b/>
        </w:rPr>
        <w:t>INSIDE</w:t>
      </w:r>
      <w:r>
        <w:t xml:space="preserve"> zone and the</w:t>
      </w:r>
      <w:r w:rsidRPr="00744BF3">
        <w:t xml:space="preserve"> destination</w:t>
      </w:r>
      <w:r>
        <w:t xml:space="preserve"> as the </w:t>
      </w:r>
      <w:r w:rsidRPr="00472465">
        <w:rPr>
          <w:b/>
        </w:rPr>
        <w:t>DMZ</w:t>
      </w:r>
      <w:r w:rsidRPr="00744BF3">
        <w:t xml:space="preserve"> zone.</w:t>
      </w:r>
    </w:p>
    <w:p w14:paraId="198C80B2" w14:textId="77777777" w:rsidR="00052BD1" w:rsidRPr="00744BF3" w:rsidRDefault="00052BD1" w:rsidP="00052BD1">
      <w:pPr>
        <w:pStyle w:val="StepHead"/>
      </w:pPr>
      <w:r w:rsidRPr="00744BF3">
        <w:t>Specify the policy map for handling the traffic between the two zones.</w:t>
      </w:r>
    </w:p>
    <w:p w14:paraId="3E31DB92" w14:textId="1AE9B50B" w:rsidR="00052BD1" w:rsidRPr="00744BF3" w:rsidRDefault="00052BD1" w:rsidP="00052BD1">
      <w:pPr>
        <w:pStyle w:val="BodyTextL25"/>
      </w:pPr>
      <w:r w:rsidRPr="00744BF3">
        <w:t xml:space="preserve">Attach </w:t>
      </w:r>
      <w:r w:rsidR="00DD25DC" w:rsidRPr="00744BF3">
        <w:t xml:space="preserve">the policy map previously created, </w:t>
      </w:r>
      <w:r w:rsidR="00DD25DC">
        <w:rPr>
          <w:b/>
        </w:rPr>
        <w:t>OUT</w:t>
      </w:r>
      <w:r w:rsidR="00DD25DC" w:rsidRPr="00744BF3">
        <w:rPr>
          <w:b/>
        </w:rPr>
        <w:t>-2-</w:t>
      </w:r>
      <w:r w:rsidR="00DD25DC">
        <w:rPr>
          <w:b/>
        </w:rPr>
        <w:t>DMZ</w:t>
      </w:r>
      <w:r w:rsidR="00DD25DC" w:rsidRPr="00744BF3">
        <w:rPr>
          <w:b/>
        </w:rPr>
        <w:t>-PMAP</w:t>
      </w:r>
      <w:r w:rsidR="00DD25DC">
        <w:t>,</w:t>
      </w:r>
      <w:r w:rsidRPr="00744BF3">
        <w:t xml:space="preserve"> to the zone pair</w:t>
      </w:r>
      <w:r w:rsidR="00DD25DC">
        <w:t xml:space="preserve">. </w:t>
      </w:r>
    </w:p>
    <w:p w14:paraId="41B83503" w14:textId="79857EDC" w:rsidR="00DD25DC" w:rsidRPr="00744BF3" w:rsidRDefault="00DD25DC" w:rsidP="00DD25DC">
      <w:pPr>
        <w:pStyle w:val="StepHead"/>
      </w:pPr>
      <w:r w:rsidRPr="00744BF3">
        <w:t>Assign</w:t>
      </w:r>
      <w:r>
        <w:t xml:space="preserve"> the G0/1 interface</w:t>
      </w:r>
      <w:r w:rsidRPr="00744BF3">
        <w:t xml:space="preserve"> t</w:t>
      </w:r>
      <w:r>
        <w:t>o the INSIDE zone</w:t>
      </w:r>
      <w:r w:rsidRPr="00744BF3">
        <w:t>.</w:t>
      </w:r>
    </w:p>
    <w:p w14:paraId="0D931459" w14:textId="77777777" w:rsidR="00586C37" w:rsidRDefault="00586C37" w:rsidP="00DD25DC">
      <w:pPr>
        <w:pStyle w:val="BodyTextL25"/>
      </w:pPr>
      <w:r>
        <w:t>A</w:t>
      </w:r>
      <w:r w:rsidR="00DD25DC">
        <w:t xml:space="preserve">ssign </w:t>
      </w:r>
      <w:r>
        <w:t>G0/1</w:t>
      </w:r>
      <w:r w:rsidR="00DD25DC" w:rsidRPr="00744BF3">
        <w:t xml:space="preserve"> to </w:t>
      </w:r>
      <w:r>
        <w:t xml:space="preserve">the </w:t>
      </w:r>
      <w:r>
        <w:rPr>
          <w:b/>
        </w:rPr>
        <w:t xml:space="preserve">INSIDE </w:t>
      </w:r>
      <w:r>
        <w:t xml:space="preserve">zone. </w:t>
      </w:r>
    </w:p>
    <w:p w14:paraId="52D67B45" w14:textId="338EEFD2" w:rsidR="00DD25DC" w:rsidRPr="00586C37" w:rsidRDefault="00586C37" w:rsidP="00DD25DC">
      <w:pPr>
        <w:pStyle w:val="BodyTextL25"/>
      </w:pPr>
      <w:r w:rsidRPr="00586C37">
        <w:rPr>
          <w:i/>
        </w:rPr>
        <w:t xml:space="preserve">Note: We already assigned </w:t>
      </w:r>
      <w:r w:rsidR="00DD25DC" w:rsidRPr="00586C37">
        <w:rPr>
          <w:i/>
        </w:rPr>
        <w:t>G0/0 to</w:t>
      </w:r>
      <w:r w:rsidRPr="00586C37">
        <w:rPr>
          <w:i/>
        </w:rPr>
        <w:t xml:space="preserve"> the</w:t>
      </w:r>
      <w:r w:rsidR="00DD25DC" w:rsidRPr="00586C37">
        <w:rPr>
          <w:i/>
        </w:rPr>
        <w:t xml:space="preserve"> </w:t>
      </w:r>
      <w:r w:rsidR="00DD25DC" w:rsidRPr="00586C37">
        <w:rPr>
          <w:b/>
          <w:i/>
        </w:rPr>
        <w:t>DMZ</w:t>
      </w:r>
      <w:r w:rsidRPr="00586C37">
        <w:rPr>
          <w:b/>
          <w:i/>
        </w:rPr>
        <w:t xml:space="preserve"> </w:t>
      </w:r>
      <w:r w:rsidRPr="00586C37">
        <w:rPr>
          <w:i/>
        </w:rPr>
        <w:t>zone so no need to do so again.</w:t>
      </w:r>
    </w:p>
    <w:p w14:paraId="7CA6270A" w14:textId="217CB483" w:rsidR="00651BE8" w:rsidRPr="00744BF3" w:rsidRDefault="00651BE8" w:rsidP="00651BE8">
      <w:pPr>
        <w:pStyle w:val="StepHead"/>
      </w:pPr>
      <w:r>
        <w:t>Test f</w:t>
      </w:r>
      <w:r w:rsidRPr="00651BE8">
        <w:t xml:space="preserve">irewall </w:t>
      </w:r>
      <w:r>
        <w:t>functionality from INSIDE</w:t>
      </w:r>
      <w:r w:rsidRPr="00651BE8">
        <w:t xml:space="preserve"> to DMZ</w:t>
      </w:r>
      <w:r w:rsidRPr="00744BF3">
        <w:t>.</w:t>
      </w:r>
    </w:p>
    <w:p w14:paraId="0D349CE7" w14:textId="05B92F81" w:rsidR="00651BE8" w:rsidRDefault="00651BE8" w:rsidP="00651BE8">
      <w:pPr>
        <w:pStyle w:val="SubStepAlpha"/>
      </w:pPr>
      <w:r>
        <w:t xml:space="preserve">From </w:t>
      </w:r>
      <w:r w:rsidRPr="00651BE8">
        <w:rPr>
          <w:b/>
        </w:rPr>
        <w:t>Inside_PC1</w:t>
      </w:r>
      <w:r w:rsidRPr="00651BE8">
        <w:t xml:space="preserve">, FTP to the </w:t>
      </w:r>
      <w:r w:rsidRPr="00651BE8">
        <w:rPr>
          <w:b/>
        </w:rPr>
        <w:t>FTP</w:t>
      </w:r>
      <w:r w:rsidRPr="00651BE8">
        <w:t xml:space="preserve"> server in the DMZ</w:t>
      </w:r>
      <w:r>
        <w:t>.</w:t>
      </w:r>
    </w:p>
    <w:p w14:paraId="5BD78115" w14:textId="344A6CD5" w:rsidR="00651BE8" w:rsidRDefault="00651BE8" w:rsidP="00651BE8">
      <w:pPr>
        <w:pStyle w:val="SubStepAlpha"/>
      </w:pPr>
      <w:r>
        <w:t xml:space="preserve">From </w:t>
      </w:r>
      <w:r w:rsidRPr="005D26EA">
        <w:rPr>
          <w:b/>
        </w:rPr>
        <w:t>Inside_PC1</w:t>
      </w:r>
      <w:r w:rsidRPr="00651BE8">
        <w:t xml:space="preserve">, </w:t>
      </w:r>
      <w:r w:rsidR="00E5318F">
        <w:t xml:space="preserve">test connectivity to the </w:t>
      </w:r>
      <w:r w:rsidR="00E5318F" w:rsidRPr="00E5318F">
        <w:rPr>
          <w:b/>
        </w:rPr>
        <w:t>Web</w:t>
      </w:r>
      <w:r w:rsidR="00E5318F">
        <w:t xml:space="preserve"> server by </w:t>
      </w:r>
      <w:r w:rsidRPr="00E5318F">
        <w:t>open</w:t>
      </w:r>
      <w:r w:rsidR="00E5318F">
        <w:t>ing</w:t>
      </w:r>
      <w:r w:rsidRPr="00651BE8">
        <w:t xml:space="preserve"> </w:t>
      </w:r>
      <w:r w:rsidR="00E5318F">
        <w:t>the</w:t>
      </w:r>
      <w:r w:rsidRPr="00651BE8">
        <w:t xml:space="preserve"> web browser</w:t>
      </w:r>
      <w:r w:rsidR="00E5318F">
        <w:t>, e</w:t>
      </w:r>
      <w:r w:rsidR="00E5318F" w:rsidRPr="00744BF3">
        <w:t>nter</w:t>
      </w:r>
      <w:r w:rsidR="00E5318F">
        <w:t>ing</w:t>
      </w:r>
      <w:r w:rsidR="00E5318F" w:rsidRPr="00744BF3">
        <w:t xml:space="preserve"> </w:t>
      </w:r>
      <w:r w:rsidR="00E5318F" w:rsidRPr="00AC5A45">
        <w:rPr>
          <w:b/>
        </w:rPr>
        <w:t>netseclab3.ie</w:t>
      </w:r>
      <w:r w:rsidR="00E5318F">
        <w:t xml:space="preserve"> </w:t>
      </w:r>
      <w:r w:rsidR="00E5318F" w:rsidRPr="00744BF3">
        <w:t>in the browser</w:t>
      </w:r>
      <w:r w:rsidR="00E5318F">
        <w:t xml:space="preserve"> URL field, and clicking </w:t>
      </w:r>
      <w:r w:rsidR="00E5318F" w:rsidRPr="007F2414">
        <w:rPr>
          <w:b/>
        </w:rPr>
        <w:t>Go</w:t>
      </w:r>
      <w:r w:rsidR="00E5318F">
        <w:t>.</w:t>
      </w:r>
    </w:p>
    <w:p w14:paraId="263E0724" w14:textId="0FBD36EE" w:rsidR="00E5318F" w:rsidRDefault="00E5318F" w:rsidP="00E5318F">
      <w:pPr>
        <w:pStyle w:val="SubStepAlpha"/>
      </w:pPr>
      <w:r>
        <w:t xml:space="preserve">From </w:t>
      </w:r>
      <w:r w:rsidRPr="005D26EA">
        <w:rPr>
          <w:b/>
        </w:rPr>
        <w:t>Inside_PC1</w:t>
      </w:r>
      <w:r w:rsidRPr="00651BE8">
        <w:t xml:space="preserve">, </w:t>
      </w:r>
      <w:r>
        <w:t xml:space="preserve">test connectivity to the </w:t>
      </w:r>
      <w:r w:rsidRPr="00E5318F">
        <w:rPr>
          <w:b/>
        </w:rPr>
        <w:t>Web</w:t>
      </w:r>
      <w:r>
        <w:t xml:space="preserve"> server by </w:t>
      </w:r>
      <w:r w:rsidRPr="00E5318F">
        <w:t>open</w:t>
      </w:r>
      <w:r>
        <w:t>ing</w:t>
      </w:r>
      <w:r w:rsidRPr="00651BE8">
        <w:t xml:space="preserve"> </w:t>
      </w:r>
      <w:r>
        <w:t>the</w:t>
      </w:r>
      <w:r w:rsidRPr="00651BE8">
        <w:t xml:space="preserve"> web browser</w:t>
      </w:r>
      <w:r>
        <w:t>, e</w:t>
      </w:r>
      <w:r w:rsidRPr="00744BF3">
        <w:t>nter</w:t>
      </w:r>
      <w:r>
        <w:t>ing</w:t>
      </w:r>
      <w:r w:rsidRPr="00744BF3">
        <w:t xml:space="preserve"> </w:t>
      </w:r>
      <w:r>
        <w:rPr>
          <w:b/>
        </w:rPr>
        <w:t>10.1.10.100</w:t>
      </w:r>
      <w:r>
        <w:t xml:space="preserve"> </w:t>
      </w:r>
      <w:r w:rsidRPr="00744BF3">
        <w:t>in the browser</w:t>
      </w:r>
      <w:r>
        <w:t xml:space="preserve"> URL field, and clicking </w:t>
      </w:r>
      <w:r w:rsidRPr="007F2414">
        <w:rPr>
          <w:b/>
        </w:rPr>
        <w:t>Go</w:t>
      </w:r>
      <w:r>
        <w:t>.</w:t>
      </w:r>
    </w:p>
    <w:p w14:paraId="468D906A" w14:textId="37C0F983" w:rsidR="007C0E3A" w:rsidRPr="00744BF3" w:rsidRDefault="007C0E3A" w:rsidP="007C0E3A">
      <w:pPr>
        <w:pStyle w:val="BodyTextL25"/>
      </w:pPr>
      <w:r w:rsidRPr="008E6D5D">
        <w:rPr>
          <w:rFonts w:eastAsia="SimSun"/>
          <w:b/>
          <w:color w:val="FF0000"/>
        </w:rPr>
        <w:t xml:space="preserve">QUESTION </w:t>
      </w:r>
      <w:r>
        <w:rPr>
          <w:rFonts w:eastAsia="SimSun"/>
          <w:b/>
          <w:color w:val="FF0000"/>
        </w:rPr>
        <w:t>1</w:t>
      </w:r>
      <w:r w:rsidR="00924EAB">
        <w:rPr>
          <w:rFonts w:eastAsia="SimSun"/>
          <w:b/>
          <w:color w:val="FF0000"/>
        </w:rPr>
        <w:t>0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>Which, if any, of the connection tests from Inside_PC1</w:t>
      </w:r>
      <w:r w:rsidR="002660D0">
        <w:rPr>
          <w:rFonts w:eastAsia="SimSun"/>
        </w:rPr>
        <w:t xml:space="preserve"> to the DMZ zone were successful</w:t>
      </w:r>
      <w:r>
        <w:rPr>
          <w:rFonts w:eastAsia="SimSun"/>
        </w:rPr>
        <w:t xml:space="preserve">? </w:t>
      </w:r>
    </w:p>
    <w:p w14:paraId="5CA3A4B7" w14:textId="5EA8FFFA" w:rsidR="00DD25DC" w:rsidRDefault="007C0E3A" w:rsidP="007C0E3A">
      <w:pPr>
        <w:pStyle w:val="BodyTextL25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t xml:space="preserve">Before proceeding, </w:t>
      </w:r>
      <w:r>
        <w:rPr>
          <w:rFonts w:eastAsia="SimSun"/>
          <w:b/>
          <w:bCs/>
          <w:color w:val="FF0000"/>
          <w:sz w:val="22"/>
        </w:rPr>
        <w:t xml:space="preserve">return to the </w:t>
      </w:r>
      <w:r w:rsidRPr="008E6D5D">
        <w:rPr>
          <w:rFonts w:eastAsia="SimSun"/>
          <w:b/>
          <w:bCs/>
          <w:color w:val="FF0000"/>
          <w:sz w:val="22"/>
        </w:rPr>
        <w:t xml:space="preserve">quiz on the </w:t>
      </w:r>
      <w:r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 for question</w:t>
      </w:r>
      <w:r>
        <w:rPr>
          <w:rFonts w:eastAsia="SimSun"/>
          <w:b/>
          <w:bCs/>
          <w:color w:val="FF0000"/>
          <w:sz w:val="22"/>
        </w:rPr>
        <w:t xml:space="preserve"> </w:t>
      </w:r>
      <w:r w:rsidR="002660D0">
        <w:rPr>
          <w:rFonts w:eastAsia="SimSun"/>
          <w:b/>
          <w:bCs/>
          <w:color w:val="FF0000"/>
          <w:sz w:val="22"/>
        </w:rPr>
        <w:t>1</w:t>
      </w:r>
      <w:r w:rsidR="00924EAB">
        <w:rPr>
          <w:rFonts w:eastAsia="SimSun"/>
          <w:b/>
          <w:bCs/>
          <w:color w:val="FF0000"/>
          <w:sz w:val="22"/>
        </w:rPr>
        <w:t>0</w:t>
      </w:r>
      <w:r>
        <w:rPr>
          <w:rFonts w:eastAsia="SimSun"/>
          <w:b/>
          <w:bCs/>
          <w:color w:val="FF0000"/>
          <w:sz w:val="22"/>
        </w:rPr>
        <w:t>.</w:t>
      </w:r>
      <w:r w:rsidR="00AE71FE">
        <w:rPr>
          <w:rFonts w:eastAsia="SimSun"/>
          <w:b/>
          <w:bCs/>
          <w:color w:val="FF0000"/>
          <w:sz w:val="22"/>
        </w:rPr>
        <w:t xml:space="preserve"> </w:t>
      </w:r>
      <w:r w:rsidR="00AE71FE" w:rsidRPr="008E6D5D">
        <w:rPr>
          <w:rFonts w:eastAsia="SimSun"/>
          <w:b/>
          <w:bCs/>
          <w:color w:val="FF0000"/>
          <w:sz w:val="22"/>
        </w:rPr>
        <w:t>Leave the quiz open while you complete the rest of the lab sheet.</w:t>
      </w:r>
    </w:p>
    <w:p w14:paraId="6C238F6C" w14:textId="51FC8E30" w:rsidR="002660D0" w:rsidRDefault="002660D0" w:rsidP="007C0E3A">
      <w:pPr>
        <w:pStyle w:val="BodyTextL25"/>
        <w:rPr>
          <w:rFonts w:eastAsia="SimSun"/>
          <w:b/>
          <w:bCs/>
          <w:color w:val="FF0000"/>
          <w:sz w:val="22"/>
        </w:rPr>
      </w:pPr>
    </w:p>
    <w:p w14:paraId="2507A24C" w14:textId="19849D9D" w:rsidR="00D02EC7" w:rsidRDefault="00D02EC7" w:rsidP="00D02EC7">
      <w:pPr>
        <w:pStyle w:val="PartHead"/>
      </w:pPr>
      <w:r>
        <w:t>Implement a Policy for Traffic Between the INSIDE and OUTSIDE</w:t>
      </w:r>
    </w:p>
    <w:p w14:paraId="0F9F4277" w14:textId="083ABE84" w:rsidR="00D02EC7" w:rsidRDefault="00D02EC7" w:rsidP="00D02EC7">
      <w:pPr>
        <w:pStyle w:val="BodyTextL25"/>
      </w:pPr>
      <w:r>
        <w:t xml:space="preserve">While we have already created policies for traffic going to the DMZ zone from both the INSIDE and OUTSIDE zones, we have not yet created a policy to allow traffic to go from the INSIDE zone to the OUTSIDE zone. As the DNS server is currently in the OUTSIDE zone, in this part we will create a policy to allow DNS requests </w:t>
      </w:r>
      <w:r>
        <w:lastRenderedPageBreak/>
        <w:t>out of our internal network to the DNS server on the Internet. We will also</w:t>
      </w:r>
      <w:r w:rsidR="006A40F8">
        <w:t xml:space="preserve"> allow ICMP traffic for diagnostic purposes.</w:t>
      </w:r>
    </w:p>
    <w:p w14:paraId="50AB85ED" w14:textId="5660CEA4" w:rsidR="0053611F" w:rsidRDefault="0053611F" w:rsidP="00D02EC7">
      <w:pPr>
        <w:pStyle w:val="BodyTextL25"/>
      </w:pPr>
      <w:r>
        <w:rPr>
          <w:i/>
        </w:rPr>
        <w:t>Hint: For help with the commands for this part, look back over what we did previously in Parts 3-5 (and/or lecture 3).</w:t>
      </w:r>
    </w:p>
    <w:p w14:paraId="05EA3F80" w14:textId="3DE585FB" w:rsidR="006A40F8" w:rsidRPr="00744BF3" w:rsidRDefault="006A40F8" w:rsidP="006A40F8">
      <w:pPr>
        <w:pStyle w:val="StepHead"/>
      </w:pPr>
      <w:r w:rsidRPr="006A40F8">
        <w:t xml:space="preserve">Identify </w:t>
      </w:r>
      <w:r>
        <w:t>t</w:t>
      </w:r>
      <w:r w:rsidRPr="006A40F8">
        <w:t>raffic</w:t>
      </w:r>
      <w:r>
        <w:t xml:space="preserve"> allowed from INSIDE to OUTSIDE u</w:t>
      </w:r>
      <w:r w:rsidRPr="006A40F8">
        <w:t>sing a Class-Map</w:t>
      </w:r>
      <w:r w:rsidRPr="00744BF3">
        <w:t>.</w:t>
      </w:r>
    </w:p>
    <w:p w14:paraId="645D1C11" w14:textId="3F4EFB11" w:rsidR="006A40F8" w:rsidRPr="00744BF3" w:rsidRDefault="006A40F8" w:rsidP="006A40F8">
      <w:pPr>
        <w:pStyle w:val="BodyTextL25"/>
      </w:pPr>
      <w:r>
        <w:t>C</w:t>
      </w:r>
      <w:r w:rsidRPr="00744BF3">
        <w:t xml:space="preserve">reate a class map named </w:t>
      </w:r>
      <w:r>
        <w:rPr>
          <w:b/>
        </w:rPr>
        <w:t xml:space="preserve">OUTGOING-TRAFFIC </w:t>
      </w:r>
      <w:r>
        <w:t xml:space="preserve">which will match any of the </w:t>
      </w:r>
      <w:r>
        <w:rPr>
          <w:b/>
        </w:rPr>
        <w:t xml:space="preserve">ICMP </w:t>
      </w:r>
      <w:r>
        <w:t xml:space="preserve">or </w:t>
      </w:r>
      <w:r>
        <w:rPr>
          <w:b/>
        </w:rPr>
        <w:t>DNS</w:t>
      </w:r>
      <w:r>
        <w:t xml:space="preserve"> protocols.</w:t>
      </w:r>
    </w:p>
    <w:p w14:paraId="6C0F71E5" w14:textId="10C67A15" w:rsidR="0085103F" w:rsidRPr="00744BF3" w:rsidRDefault="0085103F" w:rsidP="0085103F">
      <w:pPr>
        <w:pStyle w:val="StepHead"/>
      </w:pPr>
      <w:r w:rsidRPr="0085103F">
        <w:t>Create a policy map to determine what to do with matched traffic</w:t>
      </w:r>
      <w:r>
        <w:t xml:space="preserve"> b</w:t>
      </w:r>
      <w:r w:rsidRPr="0085103F">
        <w:t xml:space="preserve">etween the </w:t>
      </w:r>
      <w:r>
        <w:t>INSIDE and OUTSIDE</w:t>
      </w:r>
      <w:r w:rsidRPr="00744BF3">
        <w:t>.</w:t>
      </w:r>
    </w:p>
    <w:p w14:paraId="13110DD9" w14:textId="005F6B0F" w:rsidR="0085103F" w:rsidRPr="00744BF3" w:rsidRDefault="0085103F" w:rsidP="0085103F">
      <w:pPr>
        <w:pStyle w:val="BodyTextL25"/>
      </w:pPr>
      <w:r>
        <w:t>C</w:t>
      </w:r>
      <w:r w:rsidRPr="00744BF3">
        <w:t xml:space="preserve">reate a policy map named </w:t>
      </w:r>
      <w:r w:rsidR="009A5379">
        <w:rPr>
          <w:b/>
        </w:rPr>
        <w:t>IN-2-OUT</w:t>
      </w:r>
      <w:r w:rsidRPr="00744BF3">
        <w:rPr>
          <w:b/>
        </w:rPr>
        <w:t>-PMAP</w:t>
      </w:r>
      <w:r>
        <w:t xml:space="preserve"> </w:t>
      </w:r>
      <w:r w:rsidR="009A5379">
        <w:t>and</w:t>
      </w:r>
      <w:r w:rsidR="009A5379" w:rsidRPr="009A5379">
        <w:t xml:space="preserve"> </w:t>
      </w:r>
      <w:r w:rsidR="009A5379">
        <w:t>c</w:t>
      </w:r>
      <w:r w:rsidR="009A5379" w:rsidRPr="009A5379">
        <w:t>onfigure</w:t>
      </w:r>
      <w:r w:rsidR="009A5379">
        <w:t xml:space="preserve"> it to </w:t>
      </w:r>
      <w:r w:rsidR="009A5379" w:rsidRPr="009A5379">
        <w:rPr>
          <w:b/>
        </w:rPr>
        <w:t>inspect</w:t>
      </w:r>
      <w:r w:rsidR="009A5379" w:rsidRPr="009A5379">
        <w:t xml:space="preserve"> traffic</w:t>
      </w:r>
      <w:r w:rsidR="009A5379">
        <w:t xml:space="preserve"> </w:t>
      </w:r>
      <w:r w:rsidR="009A5379" w:rsidRPr="009A5379">
        <w:t xml:space="preserve">defined in the </w:t>
      </w:r>
      <w:r w:rsidR="009A5379" w:rsidRPr="009A5379">
        <w:rPr>
          <w:b/>
        </w:rPr>
        <w:t>OUTGOING</w:t>
      </w:r>
      <w:r w:rsidR="009A5379">
        <w:rPr>
          <w:b/>
        </w:rPr>
        <w:t>-TRAFFIC</w:t>
      </w:r>
      <w:r w:rsidR="009A5379" w:rsidRPr="009A5379">
        <w:t xml:space="preserve"> class map</w:t>
      </w:r>
      <w:r w:rsidR="009A5379" w:rsidRPr="009A5379">
        <w:rPr>
          <w:b/>
        </w:rPr>
        <w:t xml:space="preserve"> </w:t>
      </w:r>
      <w:r w:rsidR="009A5379">
        <w:t>created</w:t>
      </w:r>
      <w:r w:rsidR="009A5379" w:rsidRPr="005905E4">
        <w:t xml:space="preserve"> in</w:t>
      </w:r>
      <w:r w:rsidR="009A5379">
        <w:t xml:space="preserve"> the previous step.</w:t>
      </w:r>
    </w:p>
    <w:p w14:paraId="04BD5971" w14:textId="328BF466" w:rsidR="0085103F" w:rsidRPr="00744BF3" w:rsidRDefault="0085103F" w:rsidP="0085103F">
      <w:pPr>
        <w:pStyle w:val="StepHead"/>
      </w:pPr>
      <w:r w:rsidRPr="00744BF3">
        <w:t>Create a pair of zones</w:t>
      </w:r>
      <w:r w:rsidR="00351FE4">
        <w:t xml:space="preserve"> and attach the policy map to it</w:t>
      </w:r>
      <w:r w:rsidRPr="00744BF3">
        <w:t>.</w:t>
      </w:r>
    </w:p>
    <w:p w14:paraId="6F1CF893" w14:textId="57970B10" w:rsidR="0085103F" w:rsidRPr="00744BF3" w:rsidRDefault="0085103F" w:rsidP="0085103F">
      <w:pPr>
        <w:pStyle w:val="BodyTextL25"/>
      </w:pPr>
      <w:r>
        <w:t>C</w:t>
      </w:r>
      <w:r w:rsidRPr="00744BF3">
        <w:t xml:space="preserve">reate a zone pair named </w:t>
      </w:r>
      <w:r w:rsidR="0053611F">
        <w:rPr>
          <w:b/>
        </w:rPr>
        <w:t>IN</w:t>
      </w:r>
      <w:r>
        <w:rPr>
          <w:b/>
        </w:rPr>
        <w:t>-</w:t>
      </w:r>
      <w:r w:rsidRPr="00744BF3">
        <w:rPr>
          <w:b/>
        </w:rPr>
        <w:t>2-</w:t>
      </w:r>
      <w:r w:rsidR="0053611F">
        <w:rPr>
          <w:b/>
        </w:rPr>
        <w:t>OUT</w:t>
      </w:r>
      <w:r w:rsidRPr="00744BF3">
        <w:rPr>
          <w:b/>
        </w:rPr>
        <w:t>-ZPAIR</w:t>
      </w:r>
      <w:r w:rsidRPr="00472465">
        <w:t xml:space="preserve"> </w:t>
      </w:r>
      <w:r w:rsidR="0053611F">
        <w:t>s</w:t>
      </w:r>
      <w:r w:rsidRPr="00744BF3">
        <w:t>pecify</w:t>
      </w:r>
      <w:r w:rsidR="0053611F">
        <w:t>ing</w:t>
      </w:r>
      <w:r w:rsidRPr="00744BF3">
        <w:t xml:space="preserve"> the source </w:t>
      </w:r>
      <w:r>
        <w:t xml:space="preserve">as the </w:t>
      </w:r>
      <w:r w:rsidR="0053611F" w:rsidRPr="0053611F">
        <w:rPr>
          <w:b/>
        </w:rPr>
        <w:t>INSIDE</w:t>
      </w:r>
      <w:r>
        <w:t xml:space="preserve"> zone and the</w:t>
      </w:r>
      <w:r w:rsidRPr="00744BF3">
        <w:t xml:space="preserve"> destination</w:t>
      </w:r>
      <w:r>
        <w:t xml:space="preserve"> as the </w:t>
      </w:r>
      <w:r w:rsidR="0053611F">
        <w:rPr>
          <w:b/>
        </w:rPr>
        <w:t>OUTSIDE</w:t>
      </w:r>
      <w:r w:rsidRPr="00744BF3">
        <w:t xml:space="preserve"> zone</w:t>
      </w:r>
      <w:r w:rsidR="0053611F" w:rsidRPr="0053611F">
        <w:rPr>
          <w:szCs w:val="20"/>
        </w:rPr>
        <w:t xml:space="preserve">. </w:t>
      </w:r>
      <w:r w:rsidR="0053611F" w:rsidRPr="0053611F">
        <w:rPr>
          <w:rFonts w:eastAsia="Times New Roman" w:cs="Arial"/>
          <w:color w:val="000000"/>
          <w:szCs w:val="20"/>
          <w:lang w:eastAsia="en-IE"/>
        </w:rPr>
        <w:t>Attach the </w:t>
      </w:r>
      <w:r w:rsidR="0053611F">
        <w:rPr>
          <w:b/>
        </w:rPr>
        <w:t>IN-2-OUT</w:t>
      </w:r>
      <w:r w:rsidR="0053611F" w:rsidRPr="00744BF3">
        <w:rPr>
          <w:b/>
        </w:rPr>
        <w:t>-PMAP</w:t>
      </w:r>
      <w:r w:rsidR="0053611F" w:rsidRPr="0053611F">
        <w:rPr>
          <w:rFonts w:eastAsia="Times New Roman" w:cs="Arial"/>
          <w:color w:val="000000"/>
          <w:szCs w:val="20"/>
          <w:lang w:eastAsia="en-IE"/>
        </w:rPr>
        <w:t> policy map to the zone pair.</w:t>
      </w:r>
    </w:p>
    <w:p w14:paraId="005F4578" w14:textId="77C7C606" w:rsidR="00351FE4" w:rsidRPr="00744BF3" w:rsidRDefault="00351FE4" w:rsidP="00351FE4">
      <w:pPr>
        <w:pStyle w:val="StepHead"/>
      </w:pPr>
      <w:r>
        <w:t>Test f</w:t>
      </w:r>
      <w:r w:rsidRPr="00651BE8">
        <w:t xml:space="preserve">irewall </w:t>
      </w:r>
      <w:r>
        <w:t>functionality from INSIDE</w:t>
      </w:r>
      <w:r w:rsidRPr="00651BE8">
        <w:t xml:space="preserve"> to </w:t>
      </w:r>
      <w:r>
        <w:t>OUTSIDE</w:t>
      </w:r>
      <w:r w:rsidRPr="00744BF3">
        <w:t>.</w:t>
      </w:r>
    </w:p>
    <w:p w14:paraId="61F8CB3B" w14:textId="2863E1D6" w:rsidR="00351FE4" w:rsidRDefault="00351FE4" w:rsidP="00351FE4">
      <w:pPr>
        <w:pStyle w:val="SubStepAlpha"/>
      </w:pPr>
      <w:r>
        <w:t xml:space="preserve">From </w:t>
      </w:r>
      <w:r w:rsidRPr="00651BE8">
        <w:rPr>
          <w:b/>
        </w:rPr>
        <w:t>Inside_PC1</w:t>
      </w:r>
      <w:r w:rsidRPr="00651BE8">
        <w:t xml:space="preserve">, </w:t>
      </w:r>
      <w:r>
        <w:t xml:space="preserve">ping </w:t>
      </w:r>
      <w:r w:rsidRPr="00AE71FE">
        <w:rPr>
          <w:b/>
        </w:rPr>
        <w:t>Outside_PC</w:t>
      </w:r>
      <w:r>
        <w:t>.</w:t>
      </w:r>
    </w:p>
    <w:p w14:paraId="1F5977A4" w14:textId="34CFD50D" w:rsidR="00AE71FE" w:rsidRDefault="00AE71FE" w:rsidP="00AE71FE">
      <w:pPr>
        <w:pStyle w:val="SubStepAlpha"/>
      </w:pPr>
      <w:r>
        <w:t xml:space="preserve">From </w:t>
      </w:r>
      <w:r>
        <w:rPr>
          <w:b/>
        </w:rPr>
        <w:t>Outside</w:t>
      </w:r>
      <w:r w:rsidRPr="00651BE8">
        <w:rPr>
          <w:b/>
        </w:rPr>
        <w:t>_PC</w:t>
      </w:r>
      <w:r w:rsidRPr="00651BE8">
        <w:t xml:space="preserve">, </w:t>
      </w:r>
      <w:r>
        <w:t xml:space="preserve">ping </w:t>
      </w:r>
      <w:r>
        <w:rPr>
          <w:b/>
        </w:rPr>
        <w:t>Inside</w:t>
      </w:r>
      <w:r w:rsidRPr="00AE71FE">
        <w:rPr>
          <w:b/>
        </w:rPr>
        <w:t>_PC</w:t>
      </w:r>
      <w:r>
        <w:t>.</w:t>
      </w:r>
    </w:p>
    <w:p w14:paraId="209990F2" w14:textId="77777777" w:rsidR="00351FE4" w:rsidRDefault="00351FE4" w:rsidP="00351FE4">
      <w:pPr>
        <w:pStyle w:val="SubStepAlpha"/>
      </w:pPr>
      <w:r>
        <w:t xml:space="preserve">From </w:t>
      </w:r>
      <w:r w:rsidRPr="005D26EA">
        <w:rPr>
          <w:b/>
        </w:rPr>
        <w:t>Inside_PC1</w:t>
      </w:r>
      <w:r w:rsidRPr="00651BE8">
        <w:t xml:space="preserve">, </w:t>
      </w:r>
      <w:r>
        <w:t xml:space="preserve">test connectivity to the </w:t>
      </w:r>
      <w:r w:rsidRPr="00E5318F">
        <w:rPr>
          <w:b/>
        </w:rPr>
        <w:t>Web</w:t>
      </w:r>
      <w:r>
        <w:t xml:space="preserve"> server by </w:t>
      </w:r>
      <w:r w:rsidRPr="00E5318F">
        <w:t>open</w:t>
      </w:r>
      <w:r>
        <w:t>ing</w:t>
      </w:r>
      <w:r w:rsidRPr="00651BE8">
        <w:t xml:space="preserve"> </w:t>
      </w:r>
      <w:r>
        <w:t>the</w:t>
      </w:r>
      <w:r w:rsidRPr="00651BE8">
        <w:t xml:space="preserve"> web browser</w:t>
      </w:r>
      <w:r>
        <w:t>, e</w:t>
      </w:r>
      <w:r w:rsidRPr="00744BF3">
        <w:t>nter</w:t>
      </w:r>
      <w:r>
        <w:t>ing</w:t>
      </w:r>
      <w:r w:rsidRPr="00744BF3">
        <w:t xml:space="preserve"> </w:t>
      </w:r>
      <w:r w:rsidRPr="00AC5A45">
        <w:rPr>
          <w:b/>
        </w:rPr>
        <w:t>netseclab3.ie</w:t>
      </w:r>
      <w:r>
        <w:t xml:space="preserve"> </w:t>
      </w:r>
      <w:r w:rsidRPr="00744BF3">
        <w:t>in the browser</w:t>
      </w:r>
      <w:r>
        <w:t xml:space="preserve"> URL field, and clicking </w:t>
      </w:r>
      <w:r w:rsidRPr="007F2414">
        <w:rPr>
          <w:b/>
        </w:rPr>
        <w:t>Go</w:t>
      </w:r>
      <w:r>
        <w:t>.</w:t>
      </w:r>
    </w:p>
    <w:p w14:paraId="2A7FA156" w14:textId="29ACC857" w:rsidR="00351FE4" w:rsidRPr="00744BF3" w:rsidRDefault="00351FE4" w:rsidP="00351FE4">
      <w:pPr>
        <w:pStyle w:val="BodyTextL25"/>
      </w:pPr>
      <w:r w:rsidRPr="008E6D5D">
        <w:rPr>
          <w:rFonts w:eastAsia="SimSun"/>
          <w:b/>
          <w:color w:val="FF0000"/>
        </w:rPr>
        <w:t xml:space="preserve">QUESTION </w:t>
      </w:r>
      <w:r w:rsidR="00AE71FE">
        <w:rPr>
          <w:rFonts w:eastAsia="SimSun"/>
          <w:b/>
          <w:color w:val="FF0000"/>
        </w:rPr>
        <w:t>1</w:t>
      </w:r>
      <w:r w:rsidR="00924EAB">
        <w:rPr>
          <w:rFonts w:eastAsia="SimSun"/>
          <w:b/>
          <w:color w:val="FF0000"/>
        </w:rPr>
        <w:t>1</w:t>
      </w:r>
      <w:r w:rsidRPr="008E6D5D">
        <w:rPr>
          <w:rFonts w:eastAsia="SimSun"/>
        </w:rPr>
        <w:t xml:space="preserve"> </w:t>
      </w:r>
      <w:r>
        <w:rPr>
          <w:rFonts w:eastAsia="SimSun"/>
        </w:rPr>
        <w:t xml:space="preserve">Which, if any, of the connection tests </w:t>
      </w:r>
      <w:r w:rsidR="00AE71FE">
        <w:rPr>
          <w:rFonts w:eastAsia="SimSun"/>
        </w:rPr>
        <w:t>involving the INSIDE</w:t>
      </w:r>
      <w:r>
        <w:rPr>
          <w:rFonts w:eastAsia="SimSun"/>
        </w:rPr>
        <w:t xml:space="preserve"> zone were successful</w:t>
      </w:r>
      <w:r w:rsidR="00AE71FE">
        <w:rPr>
          <w:rFonts w:eastAsia="SimSun"/>
        </w:rPr>
        <w:t xml:space="preserve"> this time</w:t>
      </w:r>
      <w:r>
        <w:rPr>
          <w:rFonts w:eastAsia="SimSun"/>
        </w:rPr>
        <w:t>?</w:t>
      </w:r>
    </w:p>
    <w:p w14:paraId="7D5D2061" w14:textId="758EFB37" w:rsidR="00351FE4" w:rsidRDefault="00351FE4" w:rsidP="00351FE4">
      <w:pPr>
        <w:pStyle w:val="BodyTextL25"/>
        <w:rPr>
          <w:rFonts w:eastAsia="SimSun"/>
          <w:b/>
          <w:bCs/>
          <w:color w:val="FF0000"/>
          <w:sz w:val="22"/>
        </w:rPr>
      </w:pPr>
      <w:r w:rsidRPr="008E6D5D">
        <w:rPr>
          <w:rFonts w:eastAsia="SimSun"/>
          <w:b/>
          <w:bCs/>
          <w:color w:val="FF0000"/>
          <w:sz w:val="22"/>
        </w:rPr>
        <w:t xml:space="preserve">Before proceeding, </w:t>
      </w:r>
      <w:r>
        <w:rPr>
          <w:rFonts w:eastAsia="SimSun"/>
          <w:b/>
          <w:bCs/>
          <w:color w:val="FF0000"/>
          <w:sz w:val="22"/>
        </w:rPr>
        <w:t xml:space="preserve">return to the </w:t>
      </w:r>
      <w:r w:rsidRPr="008E6D5D">
        <w:rPr>
          <w:rFonts w:eastAsia="SimSun"/>
          <w:b/>
          <w:bCs/>
          <w:color w:val="FF0000"/>
          <w:sz w:val="22"/>
        </w:rPr>
        <w:t xml:space="preserve">quiz on the </w:t>
      </w:r>
      <w:r>
        <w:rPr>
          <w:rFonts w:eastAsia="SimSun"/>
          <w:b/>
          <w:bCs/>
          <w:color w:val="FF0000"/>
          <w:sz w:val="22"/>
        </w:rPr>
        <w:t>Brightspace</w:t>
      </w:r>
      <w:r w:rsidRPr="008E6D5D">
        <w:rPr>
          <w:rFonts w:eastAsia="SimSun"/>
          <w:b/>
          <w:bCs/>
          <w:color w:val="FF0000"/>
          <w:sz w:val="22"/>
        </w:rPr>
        <w:t xml:space="preserve"> page and enter your answer for question</w:t>
      </w:r>
      <w:r>
        <w:rPr>
          <w:rFonts w:eastAsia="SimSun"/>
          <w:b/>
          <w:bCs/>
          <w:color w:val="FF0000"/>
          <w:sz w:val="22"/>
        </w:rPr>
        <w:t xml:space="preserve"> </w:t>
      </w:r>
      <w:r w:rsidR="00AE71FE">
        <w:rPr>
          <w:rFonts w:eastAsia="SimSun"/>
          <w:b/>
          <w:bCs/>
          <w:color w:val="FF0000"/>
          <w:sz w:val="22"/>
        </w:rPr>
        <w:t>1</w:t>
      </w:r>
      <w:r w:rsidR="00924EAB">
        <w:rPr>
          <w:rFonts w:eastAsia="SimSun"/>
          <w:b/>
          <w:bCs/>
          <w:color w:val="FF0000"/>
          <w:sz w:val="22"/>
        </w:rPr>
        <w:t>1</w:t>
      </w:r>
      <w:r>
        <w:rPr>
          <w:rFonts w:eastAsia="SimSun"/>
          <w:b/>
          <w:bCs/>
          <w:color w:val="FF0000"/>
          <w:sz w:val="22"/>
        </w:rPr>
        <w:t>.</w:t>
      </w:r>
    </w:p>
    <w:p w14:paraId="2EDEF033" w14:textId="30B6EB57" w:rsidR="0085103F" w:rsidRPr="00351FE4" w:rsidRDefault="0085103F" w:rsidP="00351FE4">
      <w:pPr>
        <w:pStyle w:val="CMD"/>
        <w:rPr>
          <w:highlight w:val="lightGray"/>
        </w:rPr>
      </w:pPr>
    </w:p>
    <w:p w14:paraId="752BE956" w14:textId="75FD49BC" w:rsidR="00C53404" w:rsidRPr="00C20A72" w:rsidRDefault="00C53404" w:rsidP="00C53404">
      <w:pPr>
        <w:pStyle w:val="BodyTextL25Bold"/>
        <w:rPr>
          <w:color w:val="FF0000"/>
          <w:sz w:val="22"/>
        </w:rPr>
      </w:pPr>
      <w:r w:rsidRPr="00C20A72">
        <w:rPr>
          <w:color w:val="FF0000"/>
          <w:sz w:val="22"/>
        </w:rPr>
        <w:t xml:space="preserve">If you have correctly configured all parts of the lab your activity score should now be showing as 100%. If so, click on “check results” in the activity window. Return to the </w:t>
      </w:r>
      <w:r w:rsidR="007265E6" w:rsidRPr="007265E6">
        <w:rPr>
          <w:color w:val="FF0000"/>
          <w:sz w:val="22"/>
        </w:rPr>
        <w:t xml:space="preserve">Brightspace </w:t>
      </w:r>
      <w:r w:rsidRPr="00C20A72">
        <w:rPr>
          <w:color w:val="FF0000"/>
          <w:sz w:val="22"/>
        </w:rPr>
        <w:t>quiz one last time and enter the code into the appropriate question box (Q</w:t>
      </w:r>
      <w:r>
        <w:rPr>
          <w:color w:val="FF0000"/>
          <w:sz w:val="22"/>
        </w:rPr>
        <w:t>1</w:t>
      </w:r>
      <w:r w:rsidR="00924EAB">
        <w:rPr>
          <w:color w:val="FF0000"/>
          <w:sz w:val="22"/>
        </w:rPr>
        <w:t>2</w:t>
      </w:r>
      <w:r w:rsidRPr="00C20A72">
        <w:rPr>
          <w:color w:val="FF0000"/>
          <w:sz w:val="22"/>
        </w:rPr>
        <w:t xml:space="preserve">) of the quiz. </w:t>
      </w:r>
    </w:p>
    <w:p w14:paraId="30A38E37" w14:textId="77777777" w:rsidR="00C53404" w:rsidRPr="00C53404" w:rsidRDefault="00C53404" w:rsidP="00C53404">
      <w:pPr>
        <w:pStyle w:val="BodyTextL25"/>
        <w:rPr>
          <w:rFonts w:eastAsia="SimSun"/>
          <w:b/>
          <w:bCs/>
          <w:color w:val="FF0000"/>
          <w:sz w:val="22"/>
        </w:rPr>
      </w:pPr>
      <w:r w:rsidRPr="00C53404">
        <w:rPr>
          <w:b/>
          <w:color w:val="FF0000"/>
          <w:sz w:val="22"/>
        </w:rPr>
        <w:t xml:space="preserve">You have completed the lab – please submit the </w:t>
      </w:r>
      <w:r w:rsidR="007265E6">
        <w:rPr>
          <w:rFonts w:eastAsia="SimSun"/>
          <w:b/>
          <w:bCs/>
          <w:color w:val="FF0000"/>
          <w:sz w:val="22"/>
        </w:rPr>
        <w:t>Brightspace</w:t>
      </w:r>
      <w:r w:rsidRPr="00C53404">
        <w:rPr>
          <w:b/>
          <w:color w:val="FF0000"/>
          <w:sz w:val="22"/>
        </w:rPr>
        <w:t xml:space="preserve"> quiz.</w:t>
      </w:r>
    </w:p>
    <w:sectPr w:rsidR="00C53404" w:rsidRPr="00C53404" w:rsidSect="008C4307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51C38D" w14:textId="77777777" w:rsidR="00052BD1" w:rsidRDefault="00052BD1" w:rsidP="0090659A">
      <w:pPr>
        <w:spacing w:after="0" w:line="240" w:lineRule="auto"/>
      </w:pPr>
      <w:r>
        <w:separator/>
      </w:r>
    </w:p>
    <w:p w14:paraId="5BC7AB53" w14:textId="77777777" w:rsidR="00052BD1" w:rsidRDefault="00052BD1"/>
    <w:p w14:paraId="1604645A" w14:textId="77777777" w:rsidR="00052BD1" w:rsidRDefault="00052BD1"/>
    <w:p w14:paraId="418A805A" w14:textId="77777777" w:rsidR="00052BD1" w:rsidRDefault="00052BD1"/>
    <w:p w14:paraId="796AC440" w14:textId="77777777" w:rsidR="00052BD1" w:rsidRDefault="00052BD1"/>
    <w:p w14:paraId="0FF7B700" w14:textId="77777777" w:rsidR="00052BD1" w:rsidRDefault="00052BD1"/>
    <w:p w14:paraId="2D343645" w14:textId="77777777" w:rsidR="00052BD1" w:rsidRDefault="00052BD1"/>
  </w:endnote>
  <w:endnote w:type="continuationSeparator" w:id="0">
    <w:p w14:paraId="4712C28B" w14:textId="77777777" w:rsidR="00052BD1" w:rsidRDefault="00052BD1" w:rsidP="0090659A">
      <w:pPr>
        <w:spacing w:after="0" w:line="240" w:lineRule="auto"/>
      </w:pPr>
      <w:r>
        <w:continuationSeparator/>
      </w:r>
    </w:p>
    <w:p w14:paraId="35BE214B" w14:textId="77777777" w:rsidR="00052BD1" w:rsidRDefault="00052BD1"/>
    <w:p w14:paraId="5A100912" w14:textId="77777777" w:rsidR="00052BD1" w:rsidRDefault="00052BD1"/>
    <w:p w14:paraId="3438D4AD" w14:textId="77777777" w:rsidR="00052BD1" w:rsidRDefault="00052BD1"/>
    <w:p w14:paraId="0343C239" w14:textId="77777777" w:rsidR="00052BD1" w:rsidRDefault="00052BD1"/>
    <w:p w14:paraId="597EC239" w14:textId="77777777" w:rsidR="00052BD1" w:rsidRDefault="00052BD1"/>
    <w:p w14:paraId="6EEDE36B" w14:textId="77777777" w:rsidR="00052BD1" w:rsidRDefault="00052B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5D5942" w14:textId="432FB7E8" w:rsidR="00052BD1" w:rsidRPr="00127112" w:rsidRDefault="00052BD1" w:rsidP="00CF4BE1">
    <w:pPr>
      <w:pStyle w:val="Footer"/>
      <w:rPr>
        <w:szCs w:val="16"/>
      </w:rPr>
    </w:pP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24EAB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24EA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A99DF" w14:textId="2FCF9B35" w:rsidR="00052BD1" w:rsidRPr="0073569B" w:rsidRDefault="00052BD1" w:rsidP="00CF4BE1">
    <w:pPr>
      <w:pStyle w:val="Footer"/>
    </w:pPr>
    <w:r w:rsidRPr="0090659A">
      <w:t xml:space="preserve">Page </w:t>
    </w:r>
    <w:r w:rsidRPr="0090659A">
      <w:fldChar w:fldCharType="begin"/>
    </w:r>
    <w:r w:rsidRPr="0090659A">
      <w:instrText xml:space="preserve"> PAGE </w:instrText>
    </w:r>
    <w:r w:rsidRPr="0090659A">
      <w:fldChar w:fldCharType="separate"/>
    </w:r>
    <w:r w:rsidR="00924EAB">
      <w:rPr>
        <w:noProof/>
      </w:rPr>
      <w:t>1</w:t>
    </w:r>
    <w:r w:rsidRPr="0090659A">
      <w:fldChar w:fldCharType="end"/>
    </w:r>
    <w:r w:rsidRPr="0090659A">
      <w:t xml:space="preserve"> of </w:t>
    </w:r>
    <w:r w:rsidR="00924EAB">
      <w:fldChar w:fldCharType="begin"/>
    </w:r>
    <w:r w:rsidR="00924EAB">
      <w:instrText xml:space="preserve"> NUMPAGES  </w:instrText>
    </w:r>
    <w:r w:rsidR="00924EAB">
      <w:fldChar w:fldCharType="separate"/>
    </w:r>
    <w:r w:rsidR="00924EAB">
      <w:rPr>
        <w:noProof/>
      </w:rPr>
      <w:t>7</w:t>
    </w:r>
    <w:r w:rsidR="00924EAB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DB19E" w14:textId="77777777" w:rsidR="00052BD1" w:rsidRDefault="00052BD1" w:rsidP="0090659A">
      <w:pPr>
        <w:spacing w:after="0" w:line="240" w:lineRule="auto"/>
      </w:pPr>
      <w:r>
        <w:separator/>
      </w:r>
    </w:p>
    <w:p w14:paraId="4303B751" w14:textId="77777777" w:rsidR="00052BD1" w:rsidRDefault="00052BD1"/>
    <w:p w14:paraId="009C6BC2" w14:textId="77777777" w:rsidR="00052BD1" w:rsidRDefault="00052BD1"/>
    <w:p w14:paraId="0BDE8FFA" w14:textId="77777777" w:rsidR="00052BD1" w:rsidRDefault="00052BD1"/>
    <w:p w14:paraId="74461A86" w14:textId="77777777" w:rsidR="00052BD1" w:rsidRDefault="00052BD1"/>
    <w:p w14:paraId="40746E91" w14:textId="77777777" w:rsidR="00052BD1" w:rsidRDefault="00052BD1"/>
    <w:p w14:paraId="4DC297DA" w14:textId="77777777" w:rsidR="00052BD1" w:rsidRDefault="00052BD1"/>
  </w:footnote>
  <w:footnote w:type="continuationSeparator" w:id="0">
    <w:p w14:paraId="3D48649B" w14:textId="77777777" w:rsidR="00052BD1" w:rsidRDefault="00052BD1" w:rsidP="0090659A">
      <w:pPr>
        <w:spacing w:after="0" w:line="240" w:lineRule="auto"/>
      </w:pPr>
      <w:r>
        <w:continuationSeparator/>
      </w:r>
    </w:p>
    <w:p w14:paraId="1D48630E" w14:textId="77777777" w:rsidR="00052BD1" w:rsidRDefault="00052BD1"/>
    <w:p w14:paraId="7D0CD444" w14:textId="77777777" w:rsidR="00052BD1" w:rsidRDefault="00052BD1"/>
    <w:p w14:paraId="70384024" w14:textId="77777777" w:rsidR="00052BD1" w:rsidRDefault="00052BD1"/>
    <w:p w14:paraId="3901A6A1" w14:textId="77777777" w:rsidR="00052BD1" w:rsidRDefault="00052BD1"/>
    <w:p w14:paraId="0F624A94" w14:textId="77777777" w:rsidR="00052BD1" w:rsidRDefault="00052BD1"/>
    <w:p w14:paraId="48D3CC4F" w14:textId="77777777" w:rsidR="00052BD1" w:rsidRDefault="00052B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32B1F6" w14:textId="6BB8E857" w:rsidR="00052BD1" w:rsidRPr="00CF4BE1" w:rsidRDefault="00052BD1" w:rsidP="00CF4BE1">
    <w:pPr>
      <w:pStyle w:val="Header"/>
    </w:pPr>
    <w:r w:rsidRPr="003955AC">
      <w:rPr>
        <w:b/>
        <w:sz w:val="20"/>
      </w:rPr>
      <w:t>Lab 3 Part 1</w:t>
    </w:r>
    <w:r w:rsidRPr="00CF4BE1">
      <w:rPr>
        <w:b/>
        <w:sz w:val="20"/>
      </w:rPr>
      <w:t xml:space="preserve"> - Configuring a Zone-Based Policy Firewall (ZPF)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663129" w14:textId="77777777" w:rsidR="00052BD1" w:rsidRDefault="00052BD1" w:rsidP="00307F0D">
    <w:pPr>
      <w:jc w:val="right"/>
    </w:pPr>
    <w:r>
      <w:rPr>
        <w:noProof/>
        <w:lang w:val="en-IE" w:eastAsia="en-IE"/>
      </w:rPr>
      <w:drawing>
        <wp:inline distT="0" distB="0" distL="0" distR="0" wp14:anchorId="2C409347" wp14:editId="445EE42F">
          <wp:extent cx="1152525" cy="633255"/>
          <wp:effectExtent l="0" t="0" r="0" b="0"/>
          <wp:docPr id="3" name="x_x_Picture 1" descr="http://www.dit.ie/media/tudublin/images/TUDublin-Email-182x1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_x_Picture 1" descr="http://www.dit.ie/media/tudublin/images/TUDublin-Email-182x1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2341" cy="6441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820335"/>
    <w:multiLevelType w:val="hybridMultilevel"/>
    <w:tmpl w:val="8024643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BBD5D1E"/>
    <w:multiLevelType w:val="hybridMultilevel"/>
    <w:tmpl w:val="CE728AA0"/>
    <w:lvl w:ilvl="0" w:tplc="C23E7B46">
      <w:start w:val="1"/>
      <w:numFmt w:val="decimal"/>
      <w:lvlText w:val="Step 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796360"/>
    <w:multiLevelType w:val="multilevel"/>
    <w:tmpl w:val="8B2A5C5E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792" w:hanging="792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E21039"/>
    <w:multiLevelType w:val="hybridMultilevel"/>
    <w:tmpl w:val="06124828"/>
    <w:lvl w:ilvl="0" w:tplc="F6222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716D8E"/>
    <w:multiLevelType w:val="hybridMultilevel"/>
    <w:tmpl w:val="6F08092A"/>
    <w:lvl w:ilvl="0" w:tplc="F176BBE0">
      <w:start w:val="1"/>
      <w:numFmt w:val="none"/>
      <w:lvlText w:val="Note:"/>
      <w:lvlJc w:val="left"/>
      <w:pPr>
        <w:tabs>
          <w:tab w:val="num" w:pos="1332"/>
        </w:tabs>
        <w:ind w:left="180" w:firstLine="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F23836"/>
    <w:multiLevelType w:val="multilevel"/>
    <w:tmpl w:val="BD8AECF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29F570C"/>
    <w:multiLevelType w:val="hybridMultilevel"/>
    <w:tmpl w:val="F23A355A"/>
    <w:lvl w:ilvl="0" w:tplc="36581B5A">
      <w:start w:val="1"/>
      <w:numFmt w:val="decimal"/>
      <w:lvlText w:val="Task %1: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5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 w:numId="9">
    <w:abstractNumId w:val="7"/>
  </w:num>
  <w:num w:numId="10">
    <w:abstractNumId w:val="4"/>
  </w:num>
  <w:num w:numId="11">
    <w:abstractNumId w:val="9"/>
  </w:num>
  <w:num w:numId="12">
    <w:abstractNumId w:val="5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</w:num>
  <w:num w:numId="1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n-IE" w:vendorID="64" w:dllVersion="131078" w:nlCheck="1" w:checkStyle="1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A0BkITI0tLYzMDMyUdpeDU4uLM/DyQAvNaACHFcNAsAAAA"/>
  </w:docVars>
  <w:rsids>
    <w:rsidRoot w:val="00D3731A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548"/>
    <w:rsid w:val="00052BD1"/>
    <w:rsid w:val="0005422D"/>
    <w:rsid w:val="00060696"/>
    <w:rsid w:val="00067A67"/>
    <w:rsid w:val="000769CF"/>
    <w:rsid w:val="00080186"/>
    <w:rsid w:val="000815D8"/>
    <w:rsid w:val="00084C99"/>
    <w:rsid w:val="00085CC6"/>
    <w:rsid w:val="00090C07"/>
    <w:rsid w:val="0009147A"/>
    <w:rsid w:val="00091E8D"/>
    <w:rsid w:val="0009378D"/>
    <w:rsid w:val="000953BC"/>
    <w:rsid w:val="00097163"/>
    <w:rsid w:val="000A22C8"/>
    <w:rsid w:val="000A6F58"/>
    <w:rsid w:val="000B2344"/>
    <w:rsid w:val="000B2B03"/>
    <w:rsid w:val="000B7DE5"/>
    <w:rsid w:val="000C2118"/>
    <w:rsid w:val="000C6E6E"/>
    <w:rsid w:val="000C715A"/>
    <w:rsid w:val="000D55B4"/>
    <w:rsid w:val="000E65F0"/>
    <w:rsid w:val="000E734A"/>
    <w:rsid w:val="000F072C"/>
    <w:rsid w:val="000F1E2D"/>
    <w:rsid w:val="000F5041"/>
    <w:rsid w:val="000F6743"/>
    <w:rsid w:val="001006C2"/>
    <w:rsid w:val="00101BE8"/>
    <w:rsid w:val="001023E5"/>
    <w:rsid w:val="00107B2B"/>
    <w:rsid w:val="0011034B"/>
    <w:rsid w:val="00112AC5"/>
    <w:rsid w:val="001133DD"/>
    <w:rsid w:val="001157A0"/>
    <w:rsid w:val="00120CBE"/>
    <w:rsid w:val="00121BAE"/>
    <w:rsid w:val="001261C4"/>
    <w:rsid w:val="00127112"/>
    <w:rsid w:val="001314FB"/>
    <w:rsid w:val="001366EC"/>
    <w:rsid w:val="00140281"/>
    <w:rsid w:val="0014219C"/>
    <w:rsid w:val="001425ED"/>
    <w:rsid w:val="00143450"/>
    <w:rsid w:val="00144997"/>
    <w:rsid w:val="001523C0"/>
    <w:rsid w:val="0015328D"/>
    <w:rsid w:val="001535FE"/>
    <w:rsid w:val="00154E3A"/>
    <w:rsid w:val="00157902"/>
    <w:rsid w:val="00162EEA"/>
    <w:rsid w:val="00163164"/>
    <w:rsid w:val="00166253"/>
    <w:rsid w:val="001704B7"/>
    <w:rsid w:val="001710C0"/>
    <w:rsid w:val="00172AFB"/>
    <w:rsid w:val="00176BB2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190"/>
    <w:rsid w:val="001A2694"/>
    <w:rsid w:val="001A3CC7"/>
    <w:rsid w:val="001A67A4"/>
    <w:rsid w:val="001A69AC"/>
    <w:rsid w:val="001B36E4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F0171"/>
    <w:rsid w:val="001F02BA"/>
    <w:rsid w:val="001F0D77"/>
    <w:rsid w:val="001F395B"/>
    <w:rsid w:val="001F7DD8"/>
    <w:rsid w:val="00201928"/>
    <w:rsid w:val="00203E26"/>
    <w:rsid w:val="0020449C"/>
    <w:rsid w:val="002113B8"/>
    <w:rsid w:val="00215665"/>
    <w:rsid w:val="002163BB"/>
    <w:rsid w:val="0021792C"/>
    <w:rsid w:val="00222F5E"/>
    <w:rsid w:val="002240AB"/>
    <w:rsid w:val="00225E37"/>
    <w:rsid w:val="00231DCA"/>
    <w:rsid w:val="00237F0D"/>
    <w:rsid w:val="00242E3A"/>
    <w:rsid w:val="002506CF"/>
    <w:rsid w:val="0025107F"/>
    <w:rsid w:val="0025757D"/>
    <w:rsid w:val="00260CD4"/>
    <w:rsid w:val="002639D8"/>
    <w:rsid w:val="00265F77"/>
    <w:rsid w:val="002660D0"/>
    <w:rsid w:val="00266C83"/>
    <w:rsid w:val="002676D9"/>
    <w:rsid w:val="002768DC"/>
    <w:rsid w:val="00276EF9"/>
    <w:rsid w:val="00285F35"/>
    <w:rsid w:val="00294C8F"/>
    <w:rsid w:val="002A44EB"/>
    <w:rsid w:val="002A6C56"/>
    <w:rsid w:val="002C090C"/>
    <w:rsid w:val="002C1243"/>
    <w:rsid w:val="002C14D9"/>
    <w:rsid w:val="002C1815"/>
    <w:rsid w:val="002C475E"/>
    <w:rsid w:val="002C6AD6"/>
    <w:rsid w:val="002D6C2A"/>
    <w:rsid w:val="002D7A79"/>
    <w:rsid w:val="002D7A86"/>
    <w:rsid w:val="002E1A9B"/>
    <w:rsid w:val="002F45FF"/>
    <w:rsid w:val="002F6D17"/>
    <w:rsid w:val="00302887"/>
    <w:rsid w:val="003056EB"/>
    <w:rsid w:val="003071FF"/>
    <w:rsid w:val="00307CF4"/>
    <w:rsid w:val="00307F0D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087D"/>
    <w:rsid w:val="00351FE4"/>
    <w:rsid w:val="0035469B"/>
    <w:rsid w:val="003550F8"/>
    <w:rsid w:val="003559CC"/>
    <w:rsid w:val="003569D7"/>
    <w:rsid w:val="003608AC"/>
    <w:rsid w:val="00362973"/>
    <w:rsid w:val="00363A23"/>
    <w:rsid w:val="0036465A"/>
    <w:rsid w:val="00372CB3"/>
    <w:rsid w:val="00377C75"/>
    <w:rsid w:val="00390C38"/>
    <w:rsid w:val="00392748"/>
    <w:rsid w:val="00392C65"/>
    <w:rsid w:val="00392ED5"/>
    <w:rsid w:val="003955AC"/>
    <w:rsid w:val="00397FA3"/>
    <w:rsid w:val="003A19DC"/>
    <w:rsid w:val="003A1B45"/>
    <w:rsid w:val="003A220C"/>
    <w:rsid w:val="003A2913"/>
    <w:rsid w:val="003B46FC"/>
    <w:rsid w:val="003B5767"/>
    <w:rsid w:val="003B71AF"/>
    <w:rsid w:val="003B7605"/>
    <w:rsid w:val="003C08AA"/>
    <w:rsid w:val="003C2A7B"/>
    <w:rsid w:val="003C49EF"/>
    <w:rsid w:val="003C6BCA"/>
    <w:rsid w:val="003C7902"/>
    <w:rsid w:val="003D0BFF"/>
    <w:rsid w:val="003D6EF1"/>
    <w:rsid w:val="003E2EC7"/>
    <w:rsid w:val="003E3314"/>
    <w:rsid w:val="003E5BE5"/>
    <w:rsid w:val="003E6A6D"/>
    <w:rsid w:val="003F18D1"/>
    <w:rsid w:val="003F20EC"/>
    <w:rsid w:val="003F4F0E"/>
    <w:rsid w:val="003F6096"/>
    <w:rsid w:val="003F6E06"/>
    <w:rsid w:val="00402BEF"/>
    <w:rsid w:val="00403C7A"/>
    <w:rsid w:val="00404D5D"/>
    <w:rsid w:val="004057A6"/>
    <w:rsid w:val="00406554"/>
    <w:rsid w:val="00413164"/>
    <w:rsid w:val="004131B0"/>
    <w:rsid w:val="00416C42"/>
    <w:rsid w:val="00422476"/>
    <w:rsid w:val="0042385C"/>
    <w:rsid w:val="00431654"/>
    <w:rsid w:val="00434926"/>
    <w:rsid w:val="004434BC"/>
    <w:rsid w:val="00443ACE"/>
    <w:rsid w:val="00444217"/>
    <w:rsid w:val="004478F4"/>
    <w:rsid w:val="00450F7A"/>
    <w:rsid w:val="00452C6D"/>
    <w:rsid w:val="00455E0B"/>
    <w:rsid w:val="0046248A"/>
    <w:rsid w:val="00462B9F"/>
    <w:rsid w:val="004659EE"/>
    <w:rsid w:val="00472465"/>
    <w:rsid w:val="00473E34"/>
    <w:rsid w:val="00476BA9"/>
    <w:rsid w:val="00485B17"/>
    <w:rsid w:val="004936C2"/>
    <w:rsid w:val="0049379C"/>
    <w:rsid w:val="00497754"/>
    <w:rsid w:val="004A1CA0"/>
    <w:rsid w:val="004A22E9"/>
    <w:rsid w:val="004A4ACD"/>
    <w:rsid w:val="004A56AE"/>
    <w:rsid w:val="004A5BC5"/>
    <w:rsid w:val="004B023D"/>
    <w:rsid w:val="004C0909"/>
    <w:rsid w:val="004C188B"/>
    <w:rsid w:val="004C3F97"/>
    <w:rsid w:val="004C7EF1"/>
    <w:rsid w:val="004D01F2"/>
    <w:rsid w:val="004D3339"/>
    <w:rsid w:val="004D353F"/>
    <w:rsid w:val="004D36D7"/>
    <w:rsid w:val="004D682B"/>
    <w:rsid w:val="004D68E7"/>
    <w:rsid w:val="004E6152"/>
    <w:rsid w:val="004E6AE7"/>
    <w:rsid w:val="004F115F"/>
    <w:rsid w:val="004F344A"/>
    <w:rsid w:val="00504ED4"/>
    <w:rsid w:val="00510639"/>
    <w:rsid w:val="00513324"/>
    <w:rsid w:val="00516142"/>
    <w:rsid w:val="00520027"/>
    <w:rsid w:val="0052093C"/>
    <w:rsid w:val="00521B31"/>
    <w:rsid w:val="00522469"/>
    <w:rsid w:val="0052400A"/>
    <w:rsid w:val="00527508"/>
    <w:rsid w:val="0053611F"/>
    <w:rsid w:val="00536277"/>
    <w:rsid w:val="00536F43"/>
    <w:rsid w:val="00545543"/>
    <w:rsid w:val="005510BA"/>
    <w:rsid w:val="005516F6"/>
    <w:rsid w:val="0055232C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C37"/>
    <w:rsid w:val="005905E4"/>
    <w:rsid w:val="00592DAC"/>
    <w:rsid w:val="00593386"/>
    <w:rsid w:val="005935CB"/>
    <w:rsid w:val="00593F01"/>
    <w:rsid w:val="00596998"/>
    <w:rsid w:val="005A6E62"/>
    <w:rsid w:val="005B2FB3"/>
    <w:rsid w:val="005D26EA"/>
    <w:rsid w:val="005D2B29"/>
    <w:rsid w:val="005D354A"/>
    <w:rsid w:val="005D3E53"/>
    <w:rsid w:val="005D506C"/>
    <w:rsid w:val="005E3235"/>
    <w:rsid w:val="005E4176"/>
    <w:rsid w:val="005E456C"/>
    <w:rsid w:val="005E4876"/>
    <w:rsid w:val="005E65B5"/>
    <w:rsid w:val="005F1420"/>
    <w:rsid w:val="005F3AE9"/>
    <w:rsid w:val="005F7A8B"/>
    <w:rsid w:val="006007BB"/>
    <w:rsid w:val="00601DC0"/>
    <w:rsid w:val="006034CB"/>
    <w:rsid w:val="006129FA"/>
    <w:rsid w:val="006131CE"/>
    <w:rsid w:val="0061336B"/>
    <w:rsid w:val="00617D6E"/>
    <w:rsid w:val="00622D61"/>
    <w:rsid w:val="00624198"/>
    <w:rsid w:val="00636C28"/>
    <w:rsid w:val="006428E5"/>
    <w:rsid w:val="00644958"/>
    <w:rsid w:val="00644A51"/>
    <w:rsid w:val="0064675E"/>
    <w:rsid w:val="00650768"/>
    <w:rsid w:val="00651BE8"/>
    <w:rsid w:val="00652A97"/>
    <w:rsid w:val="00667312"/>
    <w:rsid w:val="00672919"/>
    <w:rsid w:val="00674018"/>
    <w:rsid w:val="00686587"/>
    <w:rsid w:val="006904CF"/>
    <w:rsid w:val="00695EE2"/>
    <w:rsid w:val="0069660B"/>
    <w:rsid w:val="006A1B33"/>
    <w:rsid w:val="006A40F8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CC4"/>
    <w:rsid w:val="006F2A86"/>
    <w:rsid w:val="006F3163"/>
    <w:rsid w:val="00700A5D"/>
    <w:rsid w:val="00705FEC"/>
    <w:rsid w:val="0071147A"/>
    <w:rsid w:val="0071185D"/>
    <w:rsid w:val="00721E01"/>
    <w:rsid w:val="007222AD"/>
    <w:rsid w:val="007236E1"/>
    <w:rsid w:val="007265E6"/>
    <w:rsid w:val="007267CF"/>
    <w:rsid w:val="00731F3F"/>
    <w:rsid w:val="00733BAB"/>
    <w:rsid w:val="0073569B"/>
    <w:rsid w:val="007436BF"/>
    <w:rsid w:val="007443E9"/>
    <w:rsid w:val="00745DCE"/>
    <w:rsid w:val="00753D89"/>
    <w:rsid w:val="00753DDA"/>
    <w:rsid w:val="00754B9F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1380"/>
    <w:rsid w:val="007A1EDE"/>
    <w:rsid w:val="007A287C"/>
    <w:rsid w:val="007A3B2A"/>
    <w:rsid w:val="007B0C9D"/>
    <w:rsid w:val="007B2E87"/>
    <w:rsid w:val="007B5522"/>
    <w:rsid w:val="007C0E3A"/>
    <w:rsid w:val="007C0EE0"/>
    <w:rsid w:val="007C1327"/>
    <w:rsid w:val="007C1B71"/>
    <w:rsid w:val="007C2FBB"/>
    <w:rsid w:val="007C7164"/>
    <w:rsid w:val="007D1984"/>
    <w:rsid w:val="007D2AFE"/>
    <w:rsid w:val="007E3264"/>
    <w:rsid w:val="007E3FEA"/>
    <w:rsid w:val="007F0A0B"/>
    <w:rsid w:val="007F3A60"/>
    <w:rsid w:val="007F3D0B"/>
    <w:rsid w:val="007F7C94"/>
    <w:rsid w:val="00801863"/>
    <w:rsid w:val="00802FFA"/>
    <w:rsid w:val="00810E4B"/>
    <w:rsid w:val="00814450"/>
    <w:rsid w:val="00814BAA"/>
    <w:rsid w:val="00816E53"/>
    <w:rsid w:val="00824295"/>
    <w:rsid w:val="00827A65"/>
    <w:rsid w:val="00830473"/>
    <w:rsid w:val="008313F3"/>
    <w:rsid w:val="008314A1"/>
    <w:rsid w:val="008402F2"/>
    <w:rsid w:val="008405BB"/>
    <w:rsid w:val="0084463F"/>
    <w:rsid w:val="00846494"/>
    <w:rsid w:val="00847B20"/>
    <w:rsid w:val="008509D3"/>
    <w:rsid w:val="0085103F"/>
    <w:rsid w:val="00851F79"/>
    <w:rsid w:val="00853418"/>
    <w:rsid w:val="00857CF6"/>
    <w:rsid w:val="00857F11"/>
    <w:rsid w:val="008610ED"/>
    <w:rsid w:val="00861C6A"/>
    <w:rsid w:val="008641B4"/>
    <w:rsid w:val="00865199"/>
    <w:rsid w:val="00867DCA"/>
    <w:rsid w:val="00867EAF"/>
    <w:rsid w:val="00870763"/>
    <w:rsid w:val="008713EA"/>
    <w:rsid w:val="00873C6B"/>
    <w:rsid w:val="0088426A"/>
    <w:rsid w:val="008852BA"/>
    <w:rsid w:val="00885332"/>
    <w:rsid w:val="00890108"/>
    <w:rsid w:val="00893877"/>
    <w:rsid w:val="0089532C"/>
    <w:rsid w:val="00895991"/>
    <w:rsid w:val="00896165"/>
    <w:rsid w:val="00896681"/>
    <w:rsid w:val="008A02D9"/>
    <w:rsid w:val="008A2749"/>
    <w:rsid w:val="008A3A90"/>
    <w:rsid w:val="008B06D4"/>
    <w:rsid w:val="008B4F20"/>
    <w:rsid w:val="008B7FFD"/>
    <w:rsid w:val="008C09FC"/>
    <w:rsid w:val="008C2920"/>
    <w:rsid w:val="008C4307"/>
    <w:rsid w:val="008D23DF"/>
    <w:rsid w:val="008D73BF"/>
    <w:rsid w:val="008D7F09"/>
    <w:rsid w:val="008E5B64"/>
    <w:rsid w:val="008E7DAA"/>
    <w:rsid w:val="008F0094"/>
    <w:rsid w:val="008F03EF"/>
    <w:rsid w:val="008F2D49"/>
    <w:rsid w:val="008F340F"/>
    <w:rsid w:val="008F605B"/>
    <w:rsid w:val="00903523"/>
    <w:rsid w:val="00906281"/>
    <w:rsid w:val="0090659A"/>
    <w:rsid w:val="00911080"/>
    <w:rsid w:val="0091350B"/>
    <w:rsid w:val="00915986"/>
    <w:rsid w:val="00916AEB"/>
    <w:rsid w:val="00917624"/>
    <w:rsid w:val="00924EAB"/>
    <w:rsid w:val="00926CB2"/>
    <w:rsid w:val="00926DA2"/>
    <w:rsid w:val="00930386"/>
    <w:rsid w:val="009309F5"/>
    <w:rsid w:val="00933237"/>
    <w:rsid w:val="00933F28"/>
    <w:rsid w:val="00934C22"/>
    <w:rsid w:val="009476C0"/>
    <w:rsid w:val="0096116F"/>
    <w:rsid w:val="00963E34"/>
    <w:rsid w:val="00964DFA"/>
    <w:rsid w:val="0098155C"/>
    <w:rsid w:val="00983B77"/>
    <w:rsid w:val="00987084"/>
    <w:rsid w:val="00996053"/>
    <w:rsid w:val="009A0B2F"/>
    <w:rsid w:val="009A1CF4"/>
    <w:rsid w:val="009A299C"/>
    <w:rsid w:val="009A37D7"/>
    <w:rsid w:val="009A4E17"/>
    <w:rsid w:val="009A5379"/>
    <w:rsid w:val="009A6955"/>
    <w:rsid w:val="009A7B0B"/>
    <w:rsid w:val="009B341C"/>
    <w:rsid w:val="009B405A"/>
    <w:rsid w:val="009B5747"/>
    <w:rsid w:val="009D2C27"/>
    <w:rsid w:val="009D365A"/>
    <w:rsid w:val="009E2309"/>
    <w:rsid w:val="009E42B9"/>
    <w:rsid w:val="009E4E17"/>
    <w:rsid w:val="009F4C2E"/>
    <w:rsid w:val="00A014A3"/>
    <w:rsid w:val="00A027CC"/>
    <w:rsid w:val="00A0412D"/>
    <w:rsid w:val="00A21211"/>
    <w:rsid w:val="00A30F8A"/>
    <w:rsid w:val="00A34E7F"/>
    <w:rsid w:val="00A36950"/>
    <w:rsid w:val="00A4530E"/>
    <w:rsid w:val="00A46F0A"/>
    <w:rsid w:val="00A46F25"/>
    <w:rsid w:val="00A47CC2"/>
    <w:rsid w:val="00A502BA"/>
    <w:rsid w:val="00A5458C"/>
    <w:rsid w:val="00A60146"/>
    <w:rsid w:val="00A601A9"/>
    <w:rsid w:val="00A622C4"/>
    <w:rsid w:val="00A6283D"/>
    <w:rsid w:val="00A676FF"/>
    <w:rsid w:val="00A7044C"/>
    <w:rsid w:val="00A71D29"/>
    <w:rsid w:val="00A73EBA"/>
    <w:rsid w:val="00A754B4"/>
    <w:rsid w:val="00A807C1"/>
    <w:rsid w:val="00A81EA0"/>
    <w:rsid w:val="00A82658"/>
    <w:rsid w:val="00A83374"/>
    <w:rsid w:val="00A93353"/>
    <w:rsid w:val="00A9617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5A45"/>
    <w:rsid w:val="00AC66E4"/>
    <w:rsid w:val="00AD04F2"/>
    <w:rsid w:val="00AD4578"/>
    <w:rsid w:val="00AD68E9"/>
    <w:rsid w:val="00AE56C0"/>
    <w:rsid w:val="00AE71FE"/>
    <w:rsid w:val="00B00914"/>
    <w:rsid w:val="00B02A8E"/>
    <w:rsid w:val="00B052EE"/>
    <w:rsid w:val="00B1081F"/>
    <w:rsid w:val="00B1182A"/>
    <w:rsid w:val="00B22DA3"/>
    <w:rsid w:val="00B24755"/>
    <w:rsid w:val="00B2496B"/>
    <w:rsid w:val="00B27499"/>
    <w:rsid w:val="00B3010D"/>
    <w:rsid w:val="00B32216"/>
    <w:rsid w:val="00B35151"/>
    <w:rsid w:val="00B433F2"/>
    <w:rsid w:val="00B458E8"/>
    <w:rsid w:val="00B5397B"/>
    <w:rsid w:val="00B53EE9"/>
    <w:rsid w:val="00B6183E"/>
    <w:rsid w:val="00B62809"/>
    <w:rsid w:val="00B648E5"/>
    <w:rsid w:val="00B7675A"/>
    <w:rsid w:val="00B81898"/>
    <w:rsid w:val="00B82DED"/>
    <w:rsid w:val="00B8606B"/>
    <w:rsid w:val="00B878E7"/>
    <w:rsid w:val="00B879CC"/>
    <w:rsid w:val="00B87E5B"/>
    <w:rsid w:val="00B97278"/>
    <w:rsid w:val="00B97943"/>
    <w:rsid w:val="00BA1D0B"/>
    <w:rsid w:val="00BA6972"/>
    <w:rsid w:val="00BA72EC"/>
    <w:rsid w:val="00BB1E0D"/>
    <w:rsid w:val="00BB26C8"/>
    <w:rsid w:val="00BB4D9B"/>
    <w:rsid w:val="00BB73FF"/>
    <w:rsid w:val="00BB7688"/>
    <w:rsid w:val="00BC7423"/>
    <w:rsid w:val="00BC7CAC"/>
    <w:rsid w:val="00BD0710"/>
    <w:rsid w:val="00BD6D76"/>
    <w:rsid w:val="00BE1277"/>
    <w:rsid w:val="00BE56B3"/>
    <w:rsid w:val="00BE56F9"/>
    <w:rsid w:val="00BE676D"/>
    <w:rsid w:val="00BF04E8"/>
    <w:rsid w:val="00BF16BF"/>
    <w:rsid w:val="00BF2CC7"/>
    <w:rsid w:val="00BF4D1F"/>
    <w:rsid w:val="00BF76BE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0140"/>
    <w:rsid w:val="00C52BA6"/>
    <w:rsid w:val="00C53404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29C9"/>
    <w:rsid w:val="00C73E03"/>
    <w:rsid w:val="00C8718B"/>
    <w:rsid w:val="00C872E4"/>
    <w:rsid w:val="00C90311"/>
    <w:rsid w:val="00C909C5"/>
    <w:rsid w:val="00C91855"/>
    <w:rsid w:val="00C91C26"/>
    <w:rsid w:val="00CA73D5"/>
    <w:rsid w:val="00CB5068"/>
    <w:rsid w:val="00CB6BC6"/>
    <w:rsid w:val="00CB6D3B"/>
    <w:rsid w:val="00CC1C87"/>
    <w:rsid w:val="00CC3000"/>
    <w:rsid w:val="00CC4859"/>
    <w:rsid w:val="00CC7A35"/>
    <w:rsid w:val="00CD072A"/>
    <w:rsid w:val="00CD7F73"/>
    <w:rsid w:val="00CE26AF"/>
    <w:rsid w:val="00CE26C5"/>
    <w:rsid w:val="00CE36AF"/>
    <w:rsid w:val="00CE47F3"/>
    <w:rsid w:val="00CE54DD"/>
    <w:rsid w:val="00CF0DA5"/>
    <w:rsid w:val="00CF4BE1"/>
    <w:rsid w:val="00CF4BFE"/>
    <w:rsid w:val="00CF5D31"/>
    <w:rsid w:val="00CF5F3B"/>
    <w:rsid w:val="00CF791A"/>
    <w:rsid w:val="00D00513"/>
    <w:rsid w:val="00D00D7D"/>
    <w:rsid w:val="00D0254C"/>
    <w:rsid w:val="00D02EC7"/>
    <w:rsid w:val="00D139C8"/>
    <w:rsid w:val="00D17F81"/>
    <w:rsid w:val="00D2758C"/>
    <w:rsid w:val="00D275CA"/>
    <w:rsid w:val="00D2789B"/>
    <w:rsid w:val="00D31531"/>
    <w:rsid w:val="00D345AB"/>
    <w:rsid w:val="00D3731A"/>
    <w:rsid w:val="00D41566"/>
    <w:rsid w:val="00D458EC"/>
    <w:rsid w:val="00D501B0"/>
    <w:rsid w:val="00D52582"/>
    <w:rsid w:val="00D55192"/>
    <w:rsid w:val="00D56A0E"/>
    <w:rsid w:val="00D57AD3"/>
    <w:rsid w:val="00D62F25"/>
    <w:rsid w:val="00D635FE"/>
    <w:rsid w:val="00D66A7B"/>
    <w:rsid w:val="00D729DE"/>
    <w:rsid w:val="00D75B6A"/>
    <w:rsid w:val="00D84BDA"/>
    <w:rsid w:val="00D84FD1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B1C89"/>
    <w:rsid w:val="00DB313C"/>
    <w:rsid w:val="00DB3763"/>
    <w:rsid w:val="00DB4029"/>
    <w:rsid w:val="00DB52D7"/>
    <w:rsid w:val="00DB5F4D"/>
    <w:rsid w:val="00DB66F2"/>
    <w:rsid w:val="00DB6DA5"/>
    <w:rsid w:val="00DC076B"/>
    <w:rsid w:val="00DC186F"/>
    <w:rsid w:val="00DC252F"/>
    <w:rsid w:val="00DC6050"/>
    <w:rsid w:val="00DD25DC"/>
    <w:rsid w:val="00DD43EA"/>
    <w:rsid w:val="00DE6F44"/>
    <w:rsid w:val="00DF1B58"/>
    <w:rsid w:val="00DF49F1"/>
    <w:rsid w:val="00DF6B8E"/>
    <w:rsid w:val="00E009DA"/>
    <w:rsid w:val="00E037D9"/>
    <w:rsid w:val="00E04927"/>
    <w:rsid w:val="00E11A48"/>
    <w:rsid w:val="00E130EB"/>
    <w:rsid w:val="00E162CD"/>
    <w:rsid w:val="00E17FA5"/>
    <w:rsid w:val="00E21BFE"/>
    <w:rsid w:val="00E23348"/>
    <w:rsid w:val="00E26930"/>
    <w:rsid w:val="00E27257"/>
    <w:rsid w:val="00E27F4F"/>
    <w:rsid w:val="00E33D87"/>
    <w:rsid w:val="00E4305D"/>
    <w:rsid w:val="00E449D0"/>
    <w:rsid w:val="00E44A34"/>
    <w:rsid w:val="00E4506A"/>
    <w:rsid w:val="00E5318F"/>
    <w:rsid w:val="00E53F99"/>
    <w:rsid w:val="00E559D1"/>
    <w:rsid w:val="00E56510"/>
    <w:rsid w:val="00E61B76"/>
    <w:rsid w:val="00E62EA8"/>
    <w:rsid w:val="00E67A6E"/>
    <w:rsid w:val="00E71B43"/>
    <w:rsid w:val="00E81612"/>
    <w:rsid w:val="00E83F59"/>
    <w:rsid w:val="00E87D18"/>
    <w:rsid w:val="00E87D62"/>
    <w:rsid w:val="00E97333"/>
    <w:rsid w:val="00EA486E"/>
    <w:rsid w:val="00EA4FA3"/>
    <w:rsid w:val="00EA62AC"/>
    <w:rsid w:val="00EB001B"/>
    <w:rsid w:val="00EB3082"/>
    <w:rsid w:val="00EB6C33"/>
    <w:rsid w:val="00EC200E"/>
    <w:rsid w:val="00EC5C48"/>
    <w:rsid w:val="00ED6019"/>
    <w:rsid w:val="00ED7830"/>
    <w:rsid w:val="00EE3909"/>
    <w:rsid w:val="00EF4205"/>
    <w:rsid w:val="00EF5939"/>
    <w:rsid w:val="00F01714"/>
    <w:rsid w:val="00F01F18"/>
    <w:rsid w:val="00F0258F"/>
    <w:rsid w:val="00F02D06"/>
    <w:rsid w:val="00F056E5"/>
    <w:rsid w:val="00F06FDD"/>
    <w:rsid w:val="00F10819"/>
    <w:rsid w:val="00F11219"/>
    <w:rsid w:val="00F1676E"/>
    <w:rsid w:val="00F16F35"/>
    <w:rsid w:val="00F17559"/>
    <w:rsid w:val="00F2229D"/>
    <w:rsid w:val="00F258F5"/>
    <w:rsid w:val="00F25ABB"/>
    <w:rsid w:val="00F27963"/>
    <w:rsid w:val="00F30103"/>
    <w:rsid w:val="00F30446"/>
    <w:rsid w:val="00F31C27"/>
    <w:rsid w:val="00F4135D"/>
    <w:rsid w:val="00F41F1B"/>
    <w:rsid w:val="00F4209C"/>
    <w:rsid w:val="00F43D6D"/>
    <w:rsid w:val="00F46BD9"/>
    <w:rsid w:val="00F47E47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C6862"/>
    <w:rsid w:val="00FD33AB"/>
    <w:rsid w:val="00FD4724"/>
    <w:rsid w:val="00FD4A68"/>
    <w:rsid w:val="00FD592B"/>
    <w:rsid w:val="00FD68ED"/>
    <w:rsid w:val="00FE2824"/>
    <w:rsid w:val="00FE2F0E"/>
    <w:rsid w:val="00FE3C9A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945D685"/>
  <w15:docId w15:val="{17C1ADBD-654C-4545-B51F-54E05448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B32216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1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596998"/>
    <w:pPr>
      <w:keepNext/>
      <w:numPr>
        <w:numId w:val="3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593F01"/>
    <w:pPr>
      <w:numPr>
        <w:ilvl w:val="2"/>
        <w:numId w:val="5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CF4BE1"/>
    <w:pPr>
      <w:tabs>
        <w:tab w:val="right" w:pos="10080"/>
      </w:tabs>
      <w:spacing w:after="0" w:line="240" w:lineRule="auto"/>
      <w:jc w:val="center"/>
    </w:pPr>
    <w:rPr>
      <w:sz w:val="16"/>
    </w:rPr>
  </w:style>
  <w:style w:type="character" w:customStyle="1" w:styleId="FooterChar">
    <w:name w:val="Footer Char"/>
    <w:link w:val="Footer"/>
    <w:uiPriority w:val="99"/>
    <w:rsid w:val="00CF4BE1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C50140"/>
    <w:pPr>
      <w:numPr>
        <w:numId w:val="7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Heading1"/>
    <w:next w:val="BodyTextL25"/>
    <w:qFormat/>
    <w:rsid w:val="00593F01"/>
    <w:pPr>
      <w:numPr>
        <w:numId w:val="5"/>
      </w:numPr>
      <w:spacing w:before="240"/>
    </w:pPr>
    <w:rPr>
      <w:rFonts w:ascii="Arial" w:hAnsi="Arial"/>
      <w:color w:val="auto"/>
    </w:rPr>
  </w:style>
  <w:style w:type="paragraph" w:customStyle="1" w:styleId="SubStepAlpha">
    <w:name w:val="SubStep Alpha"/>
    <w:basedOn w:val="Normal"/>
    <w:qFormat/>
    <w:rsid w:val="00B32216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B32216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Heading2"/>
    <w:next w:val="BodyTextL25"/>
    <w:rsid w:val="00593F01"/>
    <w:pPr>
      <w:numPr>
        <w:ilvl w:val="1"/>
      </w:numPr>
    </w:pPr>
    <w:rPr>
      <w:rFonts w:ascii="Arial" w:hAnsi="Arial"/>
      <w:color w:val="auto"/>
      <w:sz w:val="24"/>
    </w:rPr>
  </w:style>
  <w:style w:type="character" w:customStyle="1" w:styleId="Heading3Char">
    <w:name w:val="Heading 3 Char"/>
    <w:basedOn w:val="DefaultParagraphFont"/>
    <w:rsid w:val="00231DC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1">
    <w:name w:val="Heading 3 Char1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1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basedOn w:val="DefaultParagraphFont"/>
    <w:rsid w:val="00231DCA"/>
    <w:rPr>
      <w:sz w:val="22"/>
      <w:szCs w:val="22"/>
    </w:rPr>
  </w:style>
  <w:style w:type="character" w:customStyle="1" w:styleId="BodyTextChar1">
    <w:name w:val="Body Text Char1"/>
    <w:link w:val="BodyText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C73E03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1"/>
    <w:link w:val="BodyTextBold"/>
    <w:rsid w:val="00C73E03"/>
    <w:rPr>
      <w:rFonts w:eastAsia="Times New Roman" w:cs="Arial"/>
      <w:b/>
      <w:szCs w:val="24"/>
    </w:rPr>
  </w:style>
  <w:style w:type="paragraph" w:customStyle="1" w:styleId="Figure">
    <w:name w:val="Figure"/>
    <w:basedOn w:val="Normal"/>
    <w:next w:val="Normal"/>
    <w:rsid w:val="00D3731A"/>
    <w:pPr>
      <w:spacing w:before="240" w:after="240" w:line="240" w:lineRule="auto"/>
      <w:jc w:val="center"/>
    </w:pPr>
    <w:rPr>
      <w:rFonts w:eastAsia="SimSun" w:cs="Arial"/>
      <w:sz w:val="20"/>
      <w:szCs w:val="20"/>
      <w:lang w:eastAsia="zh-CN"/>
    </w:rPr>
  </w:style>
  <w:style w:type="character" w:styleId="Hyperlink">
    <w:name w:val="Hyperlink"/>
    <w:unhideWhenUsed/>
    <w:rsid w:val="00926DA2"/>
    <w:rPr>
      <w:color w:val="0000FF"/>
      <w:u w:val="single"/>
    </w:rPr>
  </w:style>
  <w:style w:type="character" w:customStyle="1" w:styleId="EmailStyle113">
    <w:name w:val="EmailStyle113"/>
    <w:semiHidden/>
    <w:rsid w:val="00926DA2"/>
    <w:rPr>
      <w:rFonts w:ascii="Arial" w:hAnsi="Arial" w:cs="Arial"/>
      <w:color w:val="auto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70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3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563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543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083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00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Unicon\Curriculum_Templates\CCNA_Security_PT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186a8af6-524e-48fb-a2b5-8db5625d74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97A5DDE61EC49B38F08F69D7D1C30" ma:contentTypeVersion="20" ma:contentTypeDescription="Create a new document." ma:contentTypeScope="" ma:versionID="95d52e9d7da9d4dcd5527bb5dd9e31d3">
  <xsd:schema xmlns:xsd="http://www.w3.org/2001/XMLSchema" xmlns:xs="http://www.w3.org/2001/XMLSchema" xmlns:p="http://schemas.microsoft.com/office/2006/metadata/properties" xmlns:ns1="http://schemas.microsoft.com/sharepoint/v3" xmlns:ns3="186a8af6-524e-48fb-a2b5-8db5625d742b" xmlns:ns4="8713c86b-11c3-4892-8b22-8e1103c1c89f" targetNamespace="http://schemas.microsoft.com/office/2006/metadata/properties" ma:root="true" ma:fieldsID="385feeb8c4a8ad83d545f50a6578c237" ns1:_="" ns3:_="" ns4:_="">
    <xsd:import namespace="http://schemas.microsoft.com/sharepoint/v3"/>
    <xsd:import namespace="186a8af6-524e-48fb-a2b5-8db5625d742b"/>
    <xsd:import namespace="8713c86b-11c3-4892-8b22-8e1103c1c8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a8af6-524e-48fb-a2b5-8db5625d7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3c86b-11c3-4892-8b22-8e1103c1c89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2390DE-7B39-4807-B83F-A1216FDB91A2}">
  <ds:schemaRefs>
    <ds:schemaRef ds:uri="186a8af6-524e-48fb-a2b5-8db5625d742b"/>
    <ds:schemaRef ds:uri="http://schemas.microsoft.com/office/2006/metadata/properties"/>
    <ds:schemaRef ds:uri="http://schemas.microsoft.com/office/2006/documentManagement/types"/>
    <ds:schemaRef ds:uri="http://purl.org/dc/elements/1.1/"/>
    <ds:schemaRef ds:uri="8713c86b-11c3-4892-8b22-8e1103c1c89f"/>
    <ds:schemaRef ds:uri="http://www.w3.org/XML/1998/namespace"/>
    <ds:schemaRef ds:uri="http://purl.org/dc/terms/"/>
    <ds:schemaRef ds:uri="http://purl.org/dc/dcmitype/"/>
    <ds:schemaRef ds:uri="http://schemas.microsoft.com/sharepoint/v3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C712251F-4F01-442E-9E7B-8820647D5A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3D8941-542A-4969-B540-4884959E2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6a8af6-524e-48fb-a2b5-8db5625d742b"/>
    <ds:schemaRef ds:uri="8713c86b-11c3-4892-8b22-8e1103c1c8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EC8ECF-AB3A-4AFD-9D1A-22B533B4C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CCNA_Security_PT-Template.dotx</Template>
  <TotalTime>5</TotalTime>
  <Pages>7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spennock</dc:creator>
  <cp:lastModifiedBy>Peter Alexander</cp:lastModifiedBy>
  <cp:revision>6</cp:revision>
  <cp:lastPrinted>2014-06-27T01:27:00Z</cp:lastPrinted>
  <dcterms:created xsi:type="dcterms:W3CDTF">2025-02-20T11:59:00Z</dcterms:created>
  <dcterms:modified xsi:type="dcterms:W3CDTF">2025-02-20T20:43:00Z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0x010100CE497A5DDE61EC49B38F08F69D7D1C30</vt:lpwstr>
  </property>
</Properties>
</file>