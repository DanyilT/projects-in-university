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5654B" w14:textId="0D86C78D" w:rsidR="004D36D7" w:rsidRPr="00FD4A68" w:rsidRDefault="008E6D5D" w:rsidP="00FD4A68">
      <w:pPr>
        <w:pStyle w:val="LabTitle"/>
        <w:rPr>
          <w:rStyle w:val="LabTitleInstVersred"/>
          <w:b/>
          <w:color w:val="auto"/>
        </w:rPr>
      </w:pPr>
      <w:r w:rsidRPr="006160AA">
        <w:t xml:space="preserve">Lab </w:t>
      </w:r>
      <w:r>
        <w:t>2 -</w:t>
      </w:r>
      <w:r w:rsidR="002D6C2A" w:rsidRPr="00FD4A68">
        <w:t xml:space="preserve"> </w:t>
      </w:r>
      <w:r w:rsidR="00963B7D">
        <w:t xml:space="preserve">Configure </w:t>
      </w:r>
      <w:r w:rsidR="00094279">
        <w:t>Packet Filter Firewalls</w:t>
      </w:r>
      <w:r w:rsidR="00963B7D">
        <w:t xml:space="preserve"> to Mitigate Attacks</w:t>
      </w:r>
      <w:r w:rsidR="004D36D7" w:rsidRPr="00FD4A68">
        <w:t xml:space="preserve"> </w:t>
      </w:r>
    </w:p>
    <w:p w14:paraId="1585654C" w14:textId="77777777" w:rsidR="003C6BCA" w:rsidRDefault="001E38E0" w:rsidP="0014219C">
      <w:pPr>
        <w:pStyle w:val="LabSection"/>
      </w:pPr>
      <w:r>
        <w:t>Topology</w:t>
      </w:r>
    </w:p>
    <w:p w14:paraId="1585654D" w14:textId="6FF22353" w:rsidR="008C4307" w:rsidRDefault="00B71EF4" w:rsidP="00A6283D">
      <w:pPr>
        <w:pStyle w:val="Visual"/>
      </w:pPr>
      <w:r>
        <w:rPr>
          <w:noProof/>
          <w:lang w:val="en-IE" w:eastAsia="en-IE"/>
        </w:rPr>
        <w:drawing>
          <wp:inline distT="0" distB="0" distL="0" distR="0" wp14:anchorId="37422482" wp14:editId="0378652D">
            <wp:extent cx="6400800" cy="189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654E" w14:textId="77777777" w:rsidR="00AE56C0" w:rsidRPr="00BB73FF" w:rsidRDefault="00AE56C0" w:rsidP="0009147A">
      <w:pPr>
        <w:pStyle w:val="LabSection"/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  <w:gridCol w:w="1800"/>
      </w:tblGrid>
      <w:tr w:rsidR="00F17559" w14:paraId="15856555" w14:textId="77777777" w:rsidTr="00FF187E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5654F" w14:textId="77777777" w:rsidR="00F17559" w:rsidRPr="00E87D62" w:rsidRDefault="00F17559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56550" w14:textId="77777777" w:rsidR="00F17559" w:rsidRPr="00E87D62" w:rsidRDefault="00F17559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56551" w14:textId="77777777" w:rsidR="00F17559" w:rsidRPr="00E87D62" w:rsidRDefault="00F17559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56552" w14:textId="77777777" w:rsidR="00F17559" w:rsidRPr="00E87D62" w:rsidRDefault="00F17559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56553" w14:textId="77777777" w:rsidR="00F17559" w:rsidRPr="00E87D62" w:rsidRDefault="00F17559" w:rsidP="00E87D62">
            <w:pPr>
              <w:pStyle w:val="TableHeading"/>
            </w:pPr>
            <w:r w:rsidRPr="00E87D62">
              <w:t>Default Gateway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56554" w14:textId="77777777" w:rsidR="00F17559" w:rsidRPr="00E87D62" w:rsidRDefault="00F17559" w:rsidP="00FF187E">
            <w:pPr>
              <w:pStyle w:val="TableHeading"/>
            </w:pPr>
            <w:r>
              <w:t>Switch Port</w:t>
            </w:r>
          </w:p>
        </w:tc>
      </w:tr>
      <w:tr w:rsidR="00F17559" w14:paraId="1585655C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15856556" w14:textId="77777777" w:rsidR="00F17559" w:rsidRPr="00E87D62" w:rsidRDefault="00F17559" w:rsidP="00F17559">
            <w:pPr>
              <w:pStyle w:val="TableText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15856557" w14:textId="77777777" w:rsidR="00F17559" w:rsidRPr="00E87D62" w:rsidRDefault="009868F4" w:rsidP="009F4C2E">
            <w:pPr>
              <w:pStyle w:val="TableText"/>
            </w:pPr>
            <w:r>
              <w:t>G</w:t>
            </w:r>
            <w:r w:rsidR="00F17559" w:rsidRPr="00E87D62">
              <w:t>0/1</w:t>
            </w:r>
          </w:p>
        </w:tc>
        <w:tc>
          <w:tcPr>
            <w:tcW w:w="1710" w:type="dxa"/>
            <w:vAlign w:val="bottom"/>
          </w:tcPr>
          <w:p w14:paraId="15856558" w14:textId="77777777" w:rsidR="00F17559" w:rsidRPr="00E87D62" w:rsidRDefault="00F17559" w:rsidP="009F4C2E">
            <w:pPr>
              <w:pStyle w:val="TableText"/>
            </w:pPr>
            <w:r w:rsidRPr="00E87D62">
              <w:t>192.168.1.1</w:t>
            </w:r>
          </w:p>
        </w:tc>
        <w:tc>
          <w:tcPr>
            <w:tcW w:w="1800" w:type="dxa"/>
            <w:vAlign w:val="bottom"/>
          </w:tcPr>
          <w:p w14:paraId="15856559" w14:textId="77777777" w:rsidR="00F17559" w:rsidRPr="00E87D62" w:rsidRDefault="00F17559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585655A" w14:textId="77777777" w:rsidR="00F17559" w:rsidRPr="00E87D62" w:rsidRDefault="00F17559" w:rsidP="009F4C2E">
            <w:pPr>
              <w:pStyle w:val="TableText"/>
            </w:pPr>
            <w:r w:rsidRPr="00E87D62">
              <w:t>N/A</w:t>
            </w:r>
          </w:p>
        </w:tc>
        <w:tc>
          <w:tcPr>
            <w:tcW w:w="1800" w:type="dxa"/>
          </w:tcPr>
          <w:p w14:paraId="1585655B" w14:textId="77777777" w:rsidR="00F17559" w:rsidRPr="00E87D62" w:rsidRDefault="00F17559" w:rsidP="009868F4">
            <w:pPr>
              <w:pStyle w:val="TableText"/>
            </w:pPr>
            <w:r>
              <w:t xml:space="preserve">S1 </w:t>
            </w:r>
            <w:r w:rsidR="009868F4">
              <w:t>F</w:t>
            </w:r>
            <w:r>
              <w:t>0/5</w:t>
            </w:r>
          </w:p>
        </w:tc>
      </w:tr>
      <w:tr w:rsidR="00F17559" w14:paraId="15856563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1585655D" w14:textId="77777777" w:rsidR="00F17559" w:rsidRPr="00E87D62" w:rsidRDefault="00F17559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1585655E" w14:textId="621E0734" w:rsidR="00F17559" w:rsidRPr="00E87D62" w:rsidRDefault="001E1653" w:rsidP="001E1653">
            <w:pPr>
              <w:pStyle w:val="TableText"/>
            </w:pPr>
            <w:r>
              <w:t>S0/0/0</w:t>
            </w:r>
          </w:p>
        </w:tc>
        <w:tc>
          <w:tcPr>
            <w:tcW w:w="1710" w:type="dxa"/>
            <w:vAlign w:val="bottom"/>
          </w:tcPr>
          <w:p w14:paraId="1585655F" w14:textId="77777777" w:rsidR="00F17559" w:rsidRPr="00E87D62" w:rsidRDefault="00F17559" w:rsidP="00E87D62">
            <w:pPr>
              <w:pStyle w:val="TableText"/>
            </w:pPr>
            <w:r w:rsidRPr="00E87D62">
              <w:t>10.1.1.1</w:t>
            </w:r>
          </w:p>
        </w:tc>
        <w:tc>
          <w:tcPr>
            <w:tcW w:w="1800" w:type="dxa"/>
            <w:vAlign w:val="bottom"/>
          </w:tcPr>
          <w:p w14:paraId="15856560" w14:textId="77777777" w:rsidR="00F17559" w:rsidRPr="00E87D62" w:rsidRDefault="00F17559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5856561" w14:textId="77777777" w:rsidR="00F17559" w:rsidRPr="00E87D62" w:rsidRDefault="00F17559" w:rsidP="00E87D62">
            <w:pPr>
              <w:pStyle w:val="TableText"/>
            </w:pPr>
            <w:r w:rsidRPr="00E87D62">
              <w:t>N/A</w:t>
            </w:r>
          </w:p>
        </w:tc>
        <w:tc>
          <w:tcPr>
            <w:tcW w:w="1800" w:type="dxa"/>
          </w:tcPr>
          <w:p w14:paraId="15856562" w14:textId="77777777" w:rsidR="00F17559" w:rsidRPr="00E87D62" w:rsidRDefault="00F17559" w:rsidP="00E87D62">
            <w:pPr>
              <w:pStyle w:val="TableText"/>
            </w:pPr>
            <w:r>
              <w:t>N/A</w:t>
            </w:r>
          </w:p>
        </w:tc>
      </w:tr>
      <w:tr w:rsidR="00F17559" w14:paraId="1585657F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15856579" w14:textId="77777777" w:rsidR="00F17559" w:rsidRPr="00E87D62" w:rsidRDefault="00F17559" w:rsidP="00F17559">
            <w:pPr>
              <w:pStyle w:val="TableText"/>
            </w:pPr>
            <w:r>
              <w:t>R3</w:t>
            </w:r>
          </w:p>
        </w:tc>
        <w:tc>
          <w:tcPr>
            <w:tcW w:w="1620" w:type="dxa"/>
            <w:vAlign w:val="bottom"/>
          </w:tcPr>
          <w:p w14:paraId="1585657A" w14:textId="77777777" w:rsidR="00F17559" w:rsidRPr="00E87D62" w:rsidRDefault="009868F4" w:rsidP="009868F4">
            <w:pPr>
              <w:pStyle w:val="TableText"/>
            </w:pPr>
            <w:r>
              <w:t>G</w:t>
            </w:r>
            <w:r w:rsidR="00F17559" w:rsidRPr="00E87D62">
              <w:t>0/1</w:t>
            </w:r>
          </w:p>
        </w:tc>
        <w:tc>
          <w:tcPr>
            <w:tcW w:w="1710" w:type="dxa"/>
            <w:vAlign w:val="bottom"/>
          </w:tcPr>
          <w:p w14:paraId="1585657B" w14:textId="77777777" w:rsidR="00F17559" w:rsidRPr="00E87D62" w:rsidRDefault="00F17559" w:rsidP="009F4C2E">
            <w:pPr>
              <w:pStyle w:val="TableText"/>
            </w:pPr>
            <w:r w:rsidRPr="00E87D62">
              <w:t>192.168.3.1</w:t>
            </w:r>
          </w:p>
        </w:tc>
        <w:tc>
          <w:tcPr>
            <w:tcW w:w="1800" w:type="dxa"/>
            <w:vAlign w:val="bottom"/>
          </w:tcPr>
          <w:p w14:paraId="1585657C" w14:textId="77777777" w:rsidR="00F17559" w:rsidRPr="00E87D62" w:rsidRDefault="00F17559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585657D" w14:textId="77777777" w:rsidR="00F17559" w:rsidRPr="00E87D62" w:rsidRDefault="00F17559" w:rsidP="009F4C2E">
            <w:pPr>
              <w:pStyle w:val="TableText"/>
            </w:pPr>
            <w:r w:rsidRPr="00E87D62">
              <w:t>N/A</w:t>
            </w:r>
          </w:p>
        </w:tc>
        <w:tc>
          <w:tcPr>
            <w:tcW w:w="1800" w:type="dxa"/>
          </w:tcPr>
          <w:p w14:paraId="1585657E" w14:textId="77777777" w:rsidR="00F17559" w:rsidRPr="00E87D62" w:rsidRDefault="00F17559" w:rsidP="009868F4">
            <w:pPr>
              <w:pStyle w:val="TableText"/>
            </w:pPr>
            <w:r>
              <w:t>S3 F0/5</w:t>
            </w:r>
          </w:p>
        </w:tc>
      </w:tr>
      <w:tr w:rsidR="00F17559" w14:paraId="15856586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15856580" w14:textId="77777777" w:rsidR="00F17559" w:rsidRPr="00E87D62" w:rsidRDefault="00F17559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15856581" w14:textId="77777777" w:rsidR="00F17559" w:rsidRPr="00E87D62" w:rsidRDefault="00F17559" w:rsidP="00E87D62">
            <w:pPr>
              <w:pStyle w:val="TableText"/>
            </w:pPr>
            <w:r>
              <w:t>S0/0/1</w:t>
            </w:r>
          </w:p>
        </w:tc>
        <w:tc>
          <w:tcPr>
            <w:tcW w:w="1710" w:type="dxa"/>
            <w:vAlign w:val="bottom"/>
          </w:tcPr>
          <w:p w14:paraId="15856582" w14:textId="77777777" w:rsidR="00F17559" w:rsidRPr="00E87D62" w:rsidRDefault="00F17559" w:rsidP="00E87D62">
            <w:pPr>
              <w:pStyle w:val="TableText"/>
            </w:pPr>
            <w:r w:rsidRPr="00E87D62">
              <w:t>10.2.2.1</w:t>
            </w:r>
          </w:p>
        </w:tc>
        <w:tc>
          <w:tcPr>
            <w:tcW w:w="1800" w:type="dxa"/>
            <w:vAlign w:val="bottom"/>
          </w:tcPr>
          <w:p w14:paraId="15856583" w14:textId="77777777" w:rsidR="00F17559" w:rsidRPr="00E87D62" w:rsidRDefault="00F17559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5856584" w14:textId="77777777" w:rsidR="00F17559" w:rsidRPr="00E87D62" w:rsidRDefault="00F17559" w:rsidP="00E87D62">
            <w:pPr>
              <w:pStyle w:val="TableText"/>
            </w:pPr>
            <w:r w:rsidRPr="00E87D62">
              <w:t>N/A</w:t>
            </w:r>
          </w:p>
        </w:tc>
        <w:tc>
          <w:tcPr>
            <w:tcW w:w="1800" w:type="dxa"/>
          </w:tcPr>
          <w:p w14:paraId="15856585" w14:textId="77777777" w:rsidR="00F17559" w:rsidRPr="00E87D62" w:rsidRDefault="00F17559" w:rsidP="00E87D62">
            <w:pPr>
              <w:pStyle w:val="TableText"/>
            </w:pPr>
            <w:r>
              <w:t>N/A</w:t>
            </w:r>
          </w:p>
        </w:tc>
      </w:tr>
      <w:tr w:rsidR="00F17559" w14:paraId="1585658D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15856587" w14:textId="7BF75883" w:rsidR="00F17559" w:rsidRPr="00E87D62" w:rsidRDefault="006B4781" w:rsidP="00E87D62">
            <w:pPr>
              <w:pStyle w:val="TableText"/>
            </w:pPr>
            <w:r>
              <w:t>Server1</w:t>
            </w:r>
          </w:p>
        </w:tc>
        <w:tc>
          <w:tcPr>
            <w:tcW w:w="1620" w:type="dxa"/>
            <w:vAlign w:val="bottom"/>
          </w:tcPr>
          <w:p w14:paraId="15856588" w14:textId="77777777" w:rsidR="00F17559" w:rsidRPr="00E87D62" w:rsidRDefault="00F17559" w:rsidP="00E87D62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15856589" w14:textId="77777777" w:rsidR="00F17559" w:rsidRPr="00E87D62" w:rsidRDefault="00F17559" w:rsidP="00E87D62">
            <w:pPr>
              <w:pStyle w:val="TableText"/>
            </w:pPr>
            <w:r w:rsidRPr="00E87D62">
              <w:t>192.168.1.3</w:t>
            </w:r>
          </w:p>
        </w:tc>
        <w:tc>
          <w:tcPr>
            <w:tcW w:w="1800" w:type="dxa"/>
            <w:vAlign w:val="bottom"/>
          </w:tcPr>
          <w:p w14:paraId="1585658A" w14:textId="77777777" w:rsidR="00F17559" w:rsidRPr="00E87D62" w:rsidRDefault="00F17559" w:rsidP="00E87D62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585658B" w14:textId="77777777" w:rsidR="00F17559" w:rsidRPr="00E87D62" w:rsidRDefault="00F17559" w:rsidP="00E87D62">
            <w:pPr>
              <w:pStyle w:val="TableText"/>
            </w:pPr>
            <w:r w:rsidRPr="00E87D62">
              <w:t>192.168.1.1</w:t>
            </w:r>
          </w:p>
        </w:tc>
        <w:tc>
          <w:tcPr>
            <w:tcW w:w="1800" w:type="dxa"/>
          </w:tcPr>
          <w:p w14:paraId="1585658C" w14:textId="77777777" w:rsidR="00F17559" w:rsidRPr="00E87D62" w:rsidRDefault="00F17559" w:rsidP="009868F4">
            <w:pPr>
              <w:pStyle w:val="TableText"/>
            </w:pPr>
            <w:r>
              <w:t>S1 F0/6</w:t>
            </w:r>
          </w:p>
        </w:tc>
      </w:tr>
      <w:tr w:rsidR="00F17559" w14:paraId="15856594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1585658E" w14:textId="016D5257" w:rsidR="00F17559" w:rsidRPr="00E87D62" w:rsidRDefault="00C56B9F" w:rsidP="00E87D62">
            <w:pPr>
              <w:pStyle w:val="TableText"/>
            </w:pPr>
            <w:r>
              <w:t>Admin</w:t>
            </w:r>
          </w:p>
        </w:tc>
        <w:tc>
          <w:tcPr>
            <w:tcW w:w="1620" w:type="dxa"/>
            <w:vAlign w:val="bottom"/>
          </w:tcPr>
          <w:p w14:paraId="1585658F" w14:textId="77777777" w:rsidR="00F17559" w:rsidRPr="00E87D62" w:rsidRDefault="00F17559" w:rsidP="00E87D62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15856590" w14:textId="77777777" w:rsidR="00F17559" w:rsidRPr="00E87D62" w:rsidRDefault="00F17559" w:rsidP="00E87D62">
            <w:pPr>
              <w:pStyle w:val="TableText"/>
            </w:pPr>
            <w:r w:rsidRPr="00E87D62">
              <w:t>192.168.3.3</w:t>
            </w:r>
          </w:p>
        </w:tc>
        <w:tc>
          <w:tcPr>
            <w:tcW w:w="1800" w:type="dxa"/>
            <w:vAlign w:val="bottom"/>
          </w:tcPr>
          <w:p w14:paraId="15856591" w14:textId="77777777" w:rsidR="00F17559" w:rsidRPr="00E87D62" w:rsidRDefault="00F17559" w:rsidP="00E87D62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5856592" w14:textId="77777777" w:rsidR="00F17559" w:rsidRPr="00E87D62" w:rsidRDefault="00F17559" w:rsidP="00E87D62">
            <w:pPr>
              <w:pStyle w:val="TableText"/>
            </w:pPr>
            <w:r w:rsidRPr="00E87D62">
              <w:t>192.168.3.1</w:t>
            </w:r>
          </w:p>
        </w:tc>
        <w:tc>
          <w:tcPr>
            <w:tcW w:w="1800" w:type="dxa"/>
          </w:tcPr>
          <w:p w14:paraId="15856593" w14:textId="77777777" w:rsidR="00F17559" w:rsidRPr="00E87D62" w:rsidRDefault="00F17559" w:rsidP="009868F4">
            <w:pPr>
              <w:pStyle w:val="TableText"/>
            </w:pPr>
            <w:r>
              <w:t>S3 F0/18</w:t>
            </w:r>
          </w:p>
        </w:tc>
      </w:tr>
      <w:tr w:rsidR="00DD7415" w14:paraId="246ED8D9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0B15F3C5" w14:textId="5B0F8AD6" w:rsidR="00DD7415" w:rsidRDefault="00DD7415" w:rsidP="00DD7415">
            <w:pPr>
              <w:pStyle w:val="TableText"/>
            </w:pPr>
            <w:r>
              <w:t>WebServer</w:t>
            </w:r>
          </w:p>
        </w:tc>
        <w:tc>
          <w:tcPr>
            <w:tcW w:w="1620" w:type="dxa"/>
            <w:vAlign w:val="bottom"/>
          </w:tcPr>
          <w:p w14:paraId="64357420" w14:textId="323809DB" w:rsidR="00DD7415" w:rsidRPr="00E87D62" w:rsidRDefault="00DD7415" w:rsidP="00DD7415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71B4EC3A" w14:textId="61131466" w:rsidR="00DD7415" w:rsidRPr="00E87D62" w:rsidRDefault="00DD7415" w:rsidP="00DD7415">
            <w:pPr>
              <w:pStyle w:val="TableText"/>
            </w:pPr>
            <w:r>
              <w:t>192.168.2.3</w:t>
            </w:r>
          </w:p>
        </w:tc>
        <w:tc>
          <w:tcPr>
            <w:tcW w:w="1800" w:type="dxa"/>
            <w:vAlign w:val="bottom"/>
          </w:tcPr>
          <w:p w14:paraId="44D76FE5" w14:textId="41669C84" w:rsidR="00DD7415" w:rsidRPr="00E87D62" w:rsidRDefault="00DD7415" w:rsidP="00DD7415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7EC83BA" w14:textId="0585F066" w:rsidR="00DD7415" w:rsidRPr="00E87D62" w:rsidRDefault="00DD7415" w:rsidP="00DD7415">
            <w:pPr>
              <w:pStyle w:val="TableText"/>
            </w:pPr>
            <w:r>
              <w:t>192.168.2.1</w:t>
            </w:r>
          </w:p>
        </w:tc>
        <w:tc>
          <w:tcPr>
            <w:tcW w:w="1800" w:type="dxa"/>
          </w:tcPr>
          <w:p w14:paraId="678640BF" w14:textId="57E24F8B" w:rsidR="00DD7415" w:rsidRDefault="00DD7415" w:rsidP="00DD7415">
            <w:pPr>
              <w:pStyle w:val="TableText"/>
            </w:pPr>
            <w:r>
              <w:t>N/A</w:t>
            </w:r>
          </w:p>
        </w:tc>
      </w:tr>
    </w:tbl>
    <w:p w14:paraId="15856595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15856596" w14:textId="77777777" w:rsidR="00963B7D" w:rsidRDefault="00963B7D" w:rsidP="00963B7D">
      <w:pPr>
        <w:pStyle w:val="Bulletlevel1"/>
        <w:rPr>
          <w:szCs w:val="20"/>
        </w:rPr>
      </w:pPr>
      <w:r>
        <w:t>Verify connectivity among devices before firewall configuration</w:t>
      </w:r>
      <w:r>
        <w:rPr>
          <w:szCs w:val="20"/>
        </w:rPr>
        <w:t>.</w:t>
      </w:r>
    </w:p>
    <w:p w14:paraId="15856597" w14:textId="016750E4" w:rsidR="00963B7D" w:rsidRPr="004A724D" w:rsidRDefault="00963B7D" w:rsidP="00963B7D">
      <w:pPr>
        <w:pStyle w:val="Bulletlevel1"/>
        <w:rPr>
          <w:szCs w:val="20"/>
        </w:rPr>
      </w:pPr>
      <w:r>
        <w:t xml:space="preserve">Use ACLs to ensure remote access to the routers is available only from </w:t>
      </w:r>
      <w:r w:rsidR="00C56B9F">
        <w:t>the Admin PC</w:t>
      </w:r>
      <w:r>
        <w:t>.</w:t>
      </w:r>
    </w:p>
    <w:p w14:paraId="15856598" w14:textId="77777777" w:rsidR="00963B7D" w:rsidRPr="001E215F" w:rsidRDefault="00963B7D" w:rsidP="00963B7D">
      <w:pPr>
        <w:pStyle w:val="Bulletlevel1"/>
        <w:rPr>
          <w:szCs w:val="20"/>
        </w:rPr>
      </w:pPr>
      <w:r>
        <w:t>Configure ACLs on R1 and R3 to mitigate attacks.</w:t>
      </w:r>
    </w:p>
    <w:p w14:paraId="15856599" w14:textId="77777777" w:rsidR="00963B7D" w:rsidRPr="004A724D" w:rsidRDefault="00963B7D" w:rsidP="00963B7D">
      <w:pPr>
        <w:pStyle w:val="Bulletlevel1"/>
        <w:rPr>
          <w:szCs w:val="20"/>
        </w:rPr>
      </w:pPr>
      <w:r>
        <w:t>Verify ACL functionality</w:t>
      </w:r>
      <w:r>
        <w:rPr>
          <w:szCs w:val="20"/>
        </w:rPr>
        <w:t>.</w:t>
      </w:r>
    </w:p>
    <w:p w14:paraId="1585659A" w14:textId="77777777" w:rsidR="00231DCA" w:rsidRPr="008402F2" w:rsidRDefault="00231DCA" w:rsidP="008402F2">
      <w:pPr>
        <w:pStyle w:val="LabSection"/>
        <w:rPr>
          <w:rFonts w:eastAsia="Arial"/>
        </w:rPr>
      </w:pPr>
      <w:r w:rsidRPr="008402F2">
        <w:rPr>
          <w:rFonts w:eastAsia="Arial"/>
        </w:rPr>
        <w:t>Background</w:t>
      </w:r>
      <w:r w:rsidR="008402F2">
        <w:t>/Scenario</w:t>
      </w:r>
    </w:p>
    <w:p w14:paraId="1585659B" w14:textId="69599188" w:rsidR="00963B7D" w:rsidRDefault="00094279" w:rsidP="00D15032">
      <w:pPr>
        <w:pStyle w:val="BodyTextL25"/>
      </w:pPr>
      <w:r>
        <w:t>Access to routers R1</w:t>
      </w:r>
      <w:r w:rsidR="00963B7D">
        <w:t xml:space="preserve"> and R3 should only be permitted from </w:t>
      </w:r>
      <w:r w:rsidR="00C56B9F">
        <w:t>the Admin PC</w:t>
      </w:r>
      <w:r w:rsidR="00963B7D">
        <w:t xml:space="preserve">. </w:t>
      </w:r>
      <w:r w:rsidR="00C56B9F">
        <w:t>T</w:t>
      </w:r>
      <w:r w:rsidR="00334AD8">
        <w:t>he</w:t>
      </w:r>
      <w:r w:rsidR="00C56B9F">
        <w:t xml:space="preserve"> A</w:t>
      </w:r>
      <w:r w:rsidR="00334AD8">
        <w:t xml:space="preserve">dmin </w:t>
      </w:r>
      <w:r w:rsidR="00C56B9F">
        <w:t>PC</w:t>
      </w:r>
      <w:r w:rsidR="00963B7D">
        <w:t xml:space="preserve"> is also used for connectivity testing to </w:t>
      </w:r>
      <w:r w:rsidR="006B4781">
        <w:t>Server1</w:t>
      </w:r>
      <w:r w:rsidR="00963B7D">
        <w:t xml:space="preserve">, </w:t>
      </w:r>
      <w:r w:rsidR="00F65931">
        <w:t xml:space="preserve">which is </w:t>
      </w:r>
      <w:r w:rsidR="00963B7D">
        <w:t xml:space="preserve">a </w:t>
      </w:r>
      <w:r w:rsidR="006B4781">
        <w:t>Server</w:t>
      </w:r>
      <w:r w:rsidR="00963B7D">
        <w:t xml:space="preserve"> providing </w:t>
      </w:r>
      <w:r w:rsidR="00963B7D" w:rsidRPr="001969EF">
        <w:t>DNS, SMTP, FTP</w:t>
      </w:r>
      <w:r w:rsidR="00963B7D">
        <w:t>, and HTTPS</w:t>
      </w:r>
      <w:r w:rsidR="00963B7D" w:rsidRPr="001969EF">
        <w:t xml:space="preserve"> services</w:t>
      </w:r>
      <w:r w:rsidR="00963B7D">
        <w:t>.</w:t>
      </w:r>
    </w:p>
    <w:p w14:paraId="1585659C" w14:textId="77777777" w:rsidR="00963B7D" w:rsidRDefault="00963B7D" w:rsidP="00D15032">
      <w:pPr>
        <w:pStyle w:val="BodyTextL25"/>
      </w:pPr>
      <w:r>
        <w:t>Standard operating procedure is to apply ACLs on edge routers to mitigate common threats based on source and destination IP address</w:t>
      </w:r>
      <w:r w:rsidRPr="000F11D9">
        <w:t xml:space="preserve">. In this activity, you </w:t>
      </w:r>
      <w:r w:rsidR="00F65931">
        <w:t xml:space="preserve">will </w:t>
      </w:r>
      <w:r>
        <w:t>create ACLs on edge routers R1 and R3 to achieve this goal</w:t>
      </w:r>
      <w:r w:rsidRPr="000F11D9">
        <w:t>. You</w:t>
      </w:r>
      <w:r w:rsidR="00F65931">
        <w:t xml:space="preserve"> will</w:t>
      </w:r>
      <w:r w:rsidRPr="000F11D9">
        <w:t xml:space="preserve"> then verify </w:t>
      </w:r>
      <w:r>
        <w:t xml:space="preserve">ACL functionality </w:t>
      </w:r>
      <w:r w:rsidRPr="000F11D9">
        <w:t>from internal and external hosts.</w:t>
      </w:r>
    </w:p>
    <w:p w14:paraId="1585659D" w14:textId="77777777" w:rsidR="00963B7D" w:rsidRDefault="00963B7D" w:rsidP="00D15032">
      <w:pPr>
        <w:pStyle w:val="BodyTextL25"/>
      </w:pPr>
      <w:r>
        <w:t>The routers have been pre-configured with the following:</w:t>
      </w:r>
    </w:p>
    <w:p w14:paraId="1585659E" w14:textId="77777777" w:rsidR="00963B7D" w:rsidRDefault="00963B7D" w:rsidP="00963B7D">
      <w:pPr>
        <w:pStyle w:val="Bulletlevel2"/>
      </w:pPr>
      <w:r>
        <w:lastRenderedPageBreak/>
        <w:t xml:space="preserve">Enable password: </w:t>
      </w:r>
      <w:r w:rsidRPr="00BE2F29">
        <w:rPr>
          <w:b/>
        </w:rPr>
        <w:t>c</w:t>
      </w:r>
      <w:r>
        <w:rPr>
          <w:b/>
        </w:rPr>
        <w:t>iscoenpa55</w:t>
      </w:r>
    </w:p>
    <w:p w14:paraId="1585659F" w14:textId="77777777" w:rsidR="00963B7D" w:rsidRDefault="00963B7D" w:rsidP="00963B7D">
      <w:pPr>
        <w:pStyle w:val="Bulletlevel2"/>
      </w:pPr>
      <w:r>
        <w:t xml:space="preserve">Password for console: </w:t>
      </w:r>
      <w:r>
        <w:rPr>
          <w:b/>
        </w:rPr>
        <w:t>ciscoconpa55</w:t>
      </w:r>
    </w:p>
    <w:p w14:paraId="158565A0" w14:textId="77777777" w:rsidR="00963B7D" w:rsidRPr="008D2089" w:rsidRDefault="00866881" w:rsidP="00963B7D">
      <w:pPr>
        <w:pStyle w:val="Bulletlevel2"/>
      </w:pPr>
      <w:r>
        <w:t>SSH logon username and password</w:t>
      </w:r>
      <w:r w:rsidR="00963B7D">
        <w:t xml:space="preserve">: </w:t>
      </w:r>
      <w:r w:rsidR="00963B7D">
        <w:rPr>
          <w:b/>
        </w:rPr>
        <w:t>SSHadmin</w:t>
      </w:r>
      <w:r w:rsidRPr="00866881">
        <w:t>/</w:t>
      </w:r>
      <w:r>
        <w:rPr>
          <w:b/>
        </w:rPr>
        <w:t>ciscosshpa55</w:t>
      </w:r>
    </w:p>
    <w:p w14:paraId="158565A1" w14:textId="77777777" w:rsidR="00963B7D" w:rsidRDefault="00963B7D" w:rsidP="00963B7D">
      <w:pPr>
        <w:pStyle w:val="Bulletlevel2"/>
      </w:pPr>
      <w:r>
        <w:t>IP addressing</w:t>
      </w:r>
    </w:p>
    <w:p w14:paraId="158565A2" w14:textId="77777777" w:rsidR="00963B7D" w:rsidRPr="00963B7D" w:rsidRDefault="00963B7D" w:rsidP="00963B7D">
      <w:pPr>
        <w:pStyle w:val="Bulletlevel2"/>
      </w:pPr>
      <w:r>
        <w:t xml:space="preserve">Static </w:t>
      </w:r>
      <w:r w:rsidRPr="00963B7D">
        <w:t>routing</w:t>
      </w:r>
    </w:p>
    <w:p w14:paraId="158565A3" w14:textId="77777777" w:rsidR="000220F1" w:rsidRDefault="000220F1" w:rsidP="000220F1">
      <w:pPr>
        <w:pStyle w:val="PartHead"/>
      </w:pPr>
      <w:r>
        <w:rPr>
          <w:color w:val="000000"/>
        </w:rPr>
        <w:t xml:space="preserve">Verify </w:t>
      </w:r>
      <w:r w:rsidRPr="00EF1FEF">
        <w:t>Basic Network Connectivity</w:t>
      </w:r>
    </w:p>
    <w:p w14:paraId="158565A4" w14:textId="77777777" w:rsidR="000220F1" w:rsidRDefault="000220F1" w:rsidP="00D15032">
      <w:pPr>
        <w:pStyle w:val="BodyTextL25"/>
      </w:pPr>
      <w:r w:rsidRPr="00670C2B">
        <w:t>Verify network connectivity prior to configuring the IP ACLs.</w:t>
      </w:r>
    </w:p>
    <w:p w14:paraId="158565A5" w14:textId="5E54441D" w:rsidR="004720FF" w:rsidRDefault="004720FF" w:rsidP="004720FF">
      <w:pPr>
        <w:pStyle w:val="StepHead"/>
      </w:pPr>
      <w:r>
        <w:t xml:space="preserve">From </w:t>
      </w:r>
      <w:r w:rsidR="00E027BF">
        <w:t>WebServer</w:t>
      </w:r>
      <w:r>
        <w:t xml:space="preserve">, verify connectivity to </w:t>
      </w:r>
      <w:r w:rsidR="00C56B9F">
        <w:t>the Admin PC</w:t>
      </w:r>
      <w:r w:rsidR="00687D80">
        <w:t>, Server</w:t>
      </w:r>
      <w:r w:rsidR="00E027BF">
        <w:t>1</w:t>
      </w:r>
      <w:r>
        <w:t xml:space="preserve"> and R</w:t>
      </w:r>
      <w:r w:rsidR="00E027BF">
        <w:t>1</w:t>
      </w:r>
      <w:r>
        <w:t>.</w:t>
      </w:r>
    </w:p>
    <w:p w14:paraId="158565A6" w14:textId="7EA16602" w:rsidR="004720FF" w:rsidRDefault="004720FF" w:rsidP="004720FF">
      <w:pPr>
        <w:pStyle w:val="SubStepAlpha"/>
      </w:pPr>
      <w:r>
        <w:t xml:space="preserve">From the command prompt, ping </w:t>
      </w:r>
      <w:r w:rsidR="00C56B9F" w:rsidRPr="00334AD8">
        <w:t xml:space="preserve">the </w:t>
      </w:r>
      <w:r w:rsidR="00C56B9F">
        <w:rPr>
          <w:b/>
        </w:rPr>
        <w:t xml:space="preserve">Admin </w:t>
      </w:r>
      <w:r w:rsidR="00C56B9F" w:rsidRPr="00334AD8">
        <w:t>PC</w:t>
      </w:r>
      <w:r w:rsidRPr="00334AD8">
        <w:t xml:space="preserve"> </w:t>
      </w:r>
      <w:r w:rsidR="00687D80">
        <w:t xml:space="preserve">(192.168.3.3) and </w:t>
      </w:r>
      <w:r w:rsidR="00687D80" w:rsidRPr="00687D80">
        <w:rPr>
          <w:b/>
        </w:rPr>
        <w:t>Server</w:t>
      </w:r>
      <w:r w:rsidR="00E027BF">
        <w:rPr>
          <w:b/>
        </w:rPr>
        <w:t>1</w:t>
      </w:r>
      <w:r w:rsidR="00687D80">
        <w:t xml:space="preserve"> (</w:t>
      </w:r>
      <w:r w:rsidR="00E027BF">
        <w:t>192.168.1</w:t>
      </w:r>
      <w:r w:rsidR="00687D80">
        <w:t>.3).</w:t>
      </w:r>
    </w:p>
    <w:p w14:paraId="158565A7" w14:textId="5CCE6B48" w:rsidR="004720FF" w:rsidRPr="006C419A" w:rsidRDefault="004720FF" w:rsidP="004720FF">
      <w:pPr>
        <w:pStyle w:val="SubStepAlpha"/>
      </w:pPr>
      <w:r>
        <w:t xml:space="preserve">From the command prompt, </w:t>
      </w:r>
      <w:r w:rsidR="003E6FEF">
        <w:t>establish a</w:t>
      </w:r>
      <w:r w:rsidR="00F65931">
        <w:t>n</w:t>
      </w:r>
      <w:r w:rsidR="003E6FEF">
        <w:t xml:space="preserve"> SSH session </w:t>
      </w:r>
      <w:r>
        <w:t xml:space="preserve">to </w:t>
      </w:r>
      <w:r w:rsidR="00B436CE" w:rsidRPr="00B436CE">
        <w:rPr>
          <w:b/>
        </w:rPr>
        <w:t>R</w:t>
      </w:r>
      <w:r w:rsidR="00E027BF">
        <w:rPr>
          <w:b/>
        </w:rPr>
        <w:t>1</w:t>
      </w:r>
      <w:r w:rsidR="00687D80">
        <w:rPr>
          <w:b/>
        </w:rPr>
        <w:t>’s</w:t>
      </w:r>
      <w:r>
        <w:t xml:space="preserve"> </w:t>
      </w:r>
      <w:r w:rsidR="00687D80">
        <w:t>LAN</w:t>
      </w:r>
      <w:r>
        <w:t xml:space="preserve"> interface (192.168.</w:t>
      </w:r>
      <w:r w:rsidR="00E027BF">
        <w:t>1</w:t>
      </w:r>
      <w:r>
        <w:t xml:space="preserve">.1) using username </w:t>
      </w:r>
      <w:r w:rsidRPr="00CF1608">
        <w:rPr>
          <w:rStyle w:val="BodyTextBoldChar"/>
          <w:rFonts w:eastAsia="Calibri"/>
        </w:rPr>
        <w:t>SSHadmin</w:t>
      </w:r>
      <w:r>
        <w:t xml:space="preserve"> and </w:t>
      </w:r>
      <w:r w:rsidRPr="006C419A">
        <w:t xml:space="preserve">password </w:t>
      </w:r>
      <w:r w:rsidRPr="006C419A">
        <w:rPr>
          <w:rStyle w:val="BodyTextBoldChar"/>
          <w:rFonts w:eastAsia="Calibri"/>
        </w:rPr>
        <w:t>ciscosshpa55</w:t>
      </w:r>
      <w:r w:rsidRPr="006C419A">
        <w:t>. When finished, exit the SSH session.</w:t>
      </w:r>
    </w:p>
    <w:p w14:paraId="158565A8" w14:textId="1C79D475" w:rsidR="004720FF" w:rsidRDefault="006B4781" w:rsidP="006C419A">
      <w:pPr>
        <w:pStyle w:val="CMD"/>
        <w:rPr>
          <w:rStyle w:val="CMDBoldChar"/>
        </w:rPr>
      </w:pPr>
      <w:r>
        <w:t>SERVER</w:t>
      </w:r>
      <w:r w:rsidR="004720FF" w:rsidRPr="006C419A">
        <w:t xml:space="preserve">&gt; </w:t>
      </w:r>
      <w:r w:rsidR="004720FF" w:rsidRPr="006C419A">
        <w:rPr>
          <w:rStyle w:val="CMDBoldChar"/>
        </w:rPr>
        <w:t>ssh -l SSHadmin 192.168.</w:t>
      </w:r>
      <w:r w:rsidR="00E027BF">
        <w:rPr>
          <w:rStyle w:val="CMDBoldChar"/>
        </w:rPr>
        <w:t>1</w:t>
      </w:r>
      <w:r w:rsidR="004720FF" w:rsidRPr="006C419A">
        <w:rPr>
          <w:rStyle w:val="CMDBoldChar"/>
        </w:rPr>
        <w:t>.1</w:t>
      </w:r>
    </w:p>
    <w:p w14:paraId="61E4EED5" w14:textId="643562CF" w:rsidR="008E6D5D" w:rsidRPr="008E6D5D" w:rsidRDefault="008E6D5D" w:rsidP="008E6D5D">
      <w:pPr>
        <w:spacing w:before="120" w:after="120" w:line="240" w:lineRule="auto"/>
        <w:ind w:left="284"/>
        <w:rPr>
          <w:rFonts w:eastAsia="SimSun"/>
          <w:b/>
          <w:color w:val="FF0000"/>
          <w:sz w:val="20"/>
        </w:rPr>
      </w:pPr>
      <w:r w:rsidRPr="008E6D5D">
        <w:rPr>
          <w:rFonts w:eastAsia="SimSun"/>
          <w:b/>
          <w:color w:val="FF0000"/>
          <w:sz w:val="20"/>
        </w:rPr>
        <w:t>QUESTION 1</w:t>
      </w:r>
      <w:r w:rsidRPr="008E6D5D">
        <w:rPr>
          <w:rFonts w:eastAsia="SimSun"/>
          <w:sz w:val="20"/>
        </w:rPr>
        <w:t xml:space="preserve"> </w:t>
      </w:r>
      <w:r>
        <w:rPr>
          <w:rFonts w:eastAsia="SimSun"/>
          <w:sz w:val="20"/>
        </w:rPr>
        <w:t xml:space="preserve">Was the SSH connection from </w:t>
      </w:r>
      <w:r w:rsidR="00E027BF">
        <w:rPr>
          <w:rFonts w:eastAsia="SimSun"/>
          <w:sz w:val="20"/>
        </w:rPr>
        <w:t>WebServer</w:t>
      </w:r>
      <w:r>
        <w:rPr>
          <w:rFonts w:eastAsia="SimSun"/>
          <w:sz w:val="20"/>
        </w:rPr>
        <w:t xml:space="preserve"> to R</w:t>
      </w:r>
      <w:r w:rsidR="00E027BF">
        <w:rPr>
          <w:rFonts w:eastAsia="SimSun"/>
          <w:sz w:val="20"/>
        </w:rPr>
        <w:t>1</w:t>
      </w:r>
      <w:r w:rsidR="00A85552">
        <w:rPr>
          <w:rFonts w:eastAsia="SimSun"/>
          <w:sz w:val="20"/>
        </w:rPr>
        <w:t xml:space="preserve"> successful?</w:t>
      </w:r>
    </w:p>
    <w:p w14:paraId="4B831E19" w14:textId="77777777" w:rsidR="008E6D5D" w:rsidRPr="008E6D5D" w:rsidRDefault="008E6D5D" w:rsidP="008E6D5D">
      <w:pPr>
        <w:pStyle w:val="CMD"/>
        <w:ind w:left="284"/>
        <w:rPr>
          <w:color w:val="FF0000"/>
        </w:rPr>
      </w:pPr>
    </w:p>
    <w:p w14:paraId="158565A9" w14:textId="03C338BF" w:rsidR="004720FF" w:rsidRDefault="004720FF" w:rsidP="004720FF">
      <w:pPr>
        <w:pStyle w:val="StepHead"/>
      </w:pPr>
      <w:r>
        <w:t xml:space="preserve">From </w:t>
      </w:r>
      <w:r w:rsidR="00C56B9F">
        <w:t>the Admin PC</w:t>
      </w:r>
      <w:r>
        <w:t xml:space="preserve">, verify connectivity to </w:t>
      </w:r>
      <w:r w:rsidR="006B4781">
        <w:t>Server1</w:t>
      </w:r>
      <w:r w:rsidR="00687D80">
        <w:t>, WebServer and R1</w:t>
      </w:r>
      <w:r>
        <w:t>.</w:t>
      </w:r>
    </w:p>
    <w:p w14:paraId="158565AA" w14:textId="43126D8B" w:rsidR="004720FF" w:rsidRDefault="004720FF" w:rsidP="004720FF">
      <w:pPr>
        <w:pStyle w:val="SubStepAlpha"/>
      </w:pPr>
      <w:r>
        <w:t xml:space="preserve">From the command prompt, ping </w:t>
      </w:r>
      <w:r w:rsidR="006B4781">
        <w:rPr>
          <w:b/>
        </w:rPr>
        <w:t>Server1</w:t>
      </w:r>
      <w:r w:rsidR="00687D80">
        <w:t xml:space="preserve"> (192.168.1.3) and </w:t>
      </w:r>
      <w:r w:rsidR="00687D80" w:rsidRPr="00687D80">
        <w:rPr>
          <w:b/>
        </w:rPr>
        <w:t>WebServer</w:t>
      </w:r>
      <w:r w:rsidR="00687D80">
        <w:t xml:space="preserve"> (192.168.2.3).</w:t>
      </w:r>
    </w:p>
    <w:p w14:paraId="158565AB" w14:textId="54C7F7FB" w:rsidR="004720FF" w:rsidRPr="00CF1608" w:rsidRDefault="004720FF" w:rsidP="004720FF">
      <w:pPr>
        <w:pStyle w:val="SubStepAlpha"/>
      </w:pPr>
      <w:r>
        <w:t xml:space="preserve">From the command prompt, </w:t>
      </w:r>
      <w:r w:rsidR="003E6FEF">
        <w:t>establish a</w:t>
      </w:r>
      <w:r w:rsidR="00F65931">
        <w:t>n</w:t>
      </w:r>
      <w:r w:rsidR="003E6FEF">
        <w:t xml:space="preserve"> SSH session </w:t>
      </w:r>
      <w:r>
        <w:t xml:space="preserve">to </w:t>
      </w:r>
      <w:r w:rsidR="00687D80" w:rsidRPr="00B436CE">
        <w:rPr>
          <w:b/>
        </w:rPr>
        <w:t>R</w:t>
      </w:r>
      <w:r w:rsidR="00687D80">
        <w:rPr>
          <w:b/>
        </w:rPr>
        <w:t>1’s</w:t>
      </w:r>
      <w:r w:rsidR="00687D80">
        <w:t xml:space="preserve"> LAN interface </w:t>
      </w:r>
      <w:r>
        <w:t>(192.168.</w:t>
      </w:r>
      <w:r w:rsidR="00687D80">
        <w:t>1</w:t>
      </w:r>
      <w:r>
        <w:t xml:space="preserve">.1) using username </w:t>
      </w:r>
      <w:r w:rsidRPr="00CF1608">
        <w:rPr>
          <w:rStyle w:val="BodyTextBoldChar"/>
          <w:rFonts w:eastAsia="Calibri"/>
        </w:rPr>
        <w:t>SSHadmin</w:t>
      </w:r>
      <w:r>
        <w:t xml:space="preserve"> and password </w:t>
      </w:r>
      <w:r w:rsidRPr="00CF1608">
        <w:rPr>
          <w:rStyle w:val="BodyTextBoldChar"/>
          <w:rFonts w:eastAsia="Calibri"/>
        </w:rPr>
        <w:t>ciscosshpa55</w:t>
      </w:r>
      <w:r>
        <w:t>. Close the SSH session when finished.</w:t>
      </w:r>
    </w:p>
    <w:p w14:paraId="158565AC" w14:textId="7912976F" w:rsidR="004720FF" w:rsidRDefault="004720FF" w:rsidP="004720FF">
      <w:pPr>
        <w:pStyle w:val="SubStepAlpha"/>
      </w:pPr>
      <w:r>
        <w:t>O</w:t>
      </w:r>
      <w:r w:rsidRPr="00F53896">
        <w:t xml:space="preserve">pen a web browser to </w:t>
      </w:r>
      <w:r w:rsidR="006B4781">
        <w:rPr>
          <w:b/>
        </w:rPr>
        <w:t>Server1</w:t>
      </w:r>
      <w:r w:rsidRPr="00F53896">
        <w:t xml:space="preserve"> </w:t>
      </w:r>
      <w:r>
        <w:t>(192.168.1.3)</w:t>
      </w:r>
      <w:r w:rsidRPr="00F53896">
        <w:t xml:space="preserve"> to display the web </w:t>
      </w:r>
      <w:r>
        <w:t xml:space="preserve">page. Close the browser when </w:t>
      </w:r>
      <w:r w:rsidR="00EE5016">
        <w:t>done</w:t>
      </w:r>
      <w:r>
        <w:t>.</w:t>
      </w:r>
    </w:p>
    <w:p w14:paraId="45F9F763" w14:textId="2B3C2268" w:rsidR="006B4781" w:rsidRDefault="006B4781" w:rsidP="006B4781">
      <w:pPr>
        <w:pStyle w:val="SubStepAlpha"/>
        <w:numPr>
          <w:ilvl w:val="0"/>
          <w:numId w:val="0"/>
        </w:numPr>
        <w:ind w:left="360"/>
        <w:rPr>
          <w:rFonts w:eastAsia="SimSun"/>
          <w:color w:val="FF0000"/>
        </w:rPr>
      </w:pPr>
      <w:r w:rsidRPr="008E6D5D">
        <w:rPr>
          <w:rFonts w:eastAsia="SimSun"/>
          <w:b/>
          <w:color w:val="FF0000"/>
        </w:rPr>
        <w:t xml:space="preserve">QUESTION </w:t>
      </w:r>
      <w:r>
        <w:rPr>
          <w:rFonts w:eastAsia="SimSun"/>
          <w:b/>
          <w:color w:val="FF0000"/>
        </w:rPr>
        <w:t>2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 xml:space="preserve">Was </w:t>
      </w:r>
      <w:r w:rsidR="00C56B9F">
        <w:rPr>
          <w:rFonts w:eastAsia="SimSun"/>
        </w:rPr>
        <w:t>the Admin PC</w:t>
      </w:r>
      <w:r>
        <w:rPr>
          <w:rFonts w:eastAsia="SimSun"/>
        </w:rPr>
        <w:t xml:space="preserve"> able to access</w:t>
      </w:r>
      <w:r w:rsidR="00F22B99">
        <w:rPr>
          <w:rFonts w:eastAsia="SimSun"/>
        </w:rPr>
        <w:t xml:space="preserve"> </w:t>
      </w:r>
      <w:r>
        <w:rPr>
          <w:rFonts w:eastAsia="SimSun"/>
        </w:rPr>
        <w:t>the</w:t>
      </w:r>
      <w:r w:rsidR="00F22B99">
        <w:rPr>
          <w:rFonts w:eastAsia="SimSun"/>
        </w:rPr>
        <w:t xml:space="preserve"> web page on Server1</w:t>
      </w:r>
      <w:r>
        <w:rPr>
          <w:rFonts w:eastAsia="SimSun"/>
        </w:rPr>
        <w:t>?</w:t>
      </w:r>
    </w:p>
    <w:p w14:paraId="2607D591" w14:textId="38A28229" w:rsidR="00F22B99" w:rsidRDefault="00F22B99" w:rsidP="006B4781">
      <w:pPr>
        <w:pStyle w:val="SubStepAlpha"/>
        <w:numPr>
          <w:ilvl w:val="0"/>
          <w:numId w:val="0"/>
        </w:numPr>
        <w:ind w:left="360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>Before proceeding, go to the “</w:t>
      </w:r>
      <w:r w:rsidR="00B71EF4" w:rsidRPr="00B71EF4">
        <w:rPr>
          <w:rFonts w:eastAsia="SimSun"/>
          <w:b/>
          <w:bCs/>
          <w:color w:val="FF0000"/>
          <w:sz w:val="22"/>
        </w:rPr>
        <w:t>Lab 2 - Configure Packet Filter Firewal</w:t>
      </w:r>
      <w:r w:rsidR="00B71EF4">
        <w:rPr>
          <w:rFonts w:eastAsia="SimSun"/>
          <w:b/>
          <w:bCs/>
          <w:color w:val="FF0000"/>
          <w:sz w:val="22"/>
        </w:rPr>
        <w:t>ls to Mitigate Attacks</w:t>
      </w:r>
      <w:r w:rsidRPr="008E6D5D">
        <w:rPr>
          <w:rFonts w:eastAsia="SimSun"/>
          <w:b/>
          <w:bCs/>
          <w:color w:val="FF0000"/>
          <w:sz w:val="22"/>
        </w:rPr>
        <w:t xml:space="preserve"> - QUESTIONS” quiz on the </w:t>
      </w:r>
      <w:r w:rsidR="00687D80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</w:t>
      </w:r>
      <w:r w:rsidR="005063F4">
        <w:rPr>
          <w:rFonts w:eastAsia="SimSun"/>
          <w:b/>
          <w:bCs/>
          <w:color w:val="FF0000"/>
          <w:sz w:val="22"/>
        </w:rPr>
        <w:t>s</w:t>
      </w:r>
      <w:r w:rsidRPr="008E6D5D">
        <w:rPr>
          <w:rFonts w:eastAsia="SimSun"/>
          <w:b/>
          <w:bCs/>
          <w:color w:val="FF0000"/>
          <w:sz w:val="22"/>
        </w:rPr>
        <w:t xml:space="preserve"> for question</w:t>
      </w:r>
      <w:r w:rsidR="005063F4">
        <w:rPr>
          <w:rFonts w:eastAsia="SimSun"/>
          <w:b/>
          <w:bCs/>
          <w:color w:val="FF0000"/>
          <w:sz w:val="22"/>
        </w:rPr>
        <w:t>s</w:t>
      </w:r>
      <w:r w:rsidRPr="008E6D5D">
        <w:rPr>
          <w:rFonts w:eastAsia="SimSun"/>
          <w:b/>
          <w:bCs/>
          <w:color w:val="FF0000"/>
          <w:sz w:val="22"/>
        </w:rPr>
        <w:t xml:space="preserve"> 1 and 2. Leave the quiz open while you complete the rest of the lab sheet.</w:t>
      </w:r>
    </w:p>
    <w:p w14:paraId="4DE07261" w14:textId="77777777" w:rsidR="005063F4" w:rsidRPr="004720FF" w:rsidRDefault="005063F4" w:rsidP="006B4781">
      <w:pPr>
        <w:pStyle w:val="SubStepAlpha"/>
        <w:numPr>
          <w:ilvl w:val="0"/>
          <w:numId w:val="0"/>
        </w:numPr>
        <w:ind w:left="360"/>
      </w:pPr>
    </w:p>
    <w:p w14:paraId="158565AD" w14:textId="77777777" w:rsidR="000220F1" w:rsidRDefault="000220F1" w:rsidP="000220F1">
      <w:pPr>
        <w:pStyle w:val="PartHead"/>
      </w:pPr>
      <w:r>
        <w:rPr>
          <w:color w:val="000000"/>
        </w:rPr>
        <w:t xml:space="preserve">Secure </w:t>
      </w:r>
      <w:r>
        <w:t>Access to Routers</w:t>
      </w:r>
    </w:p>
    <w:p w14:paraId="158565AE" w14:textId="1697BED3" w:rsidR="000220F1" w:rsidRPr="00A95FCF" w:rsidRDefault="000220F1" w:rsidP="000220F1">
      <w:pPr>
        <w:pStyle w:val="StepHead"/>
      </w:pPr>
      <w:r>
        <w:t xml:space="preserve">Configure ACL 10 to block all remote access to the routers except from </w:t>
      </w:r>
      <w:r w:rsidR="00C56B9F">
        <w:t>the Admin PC</w:t>
      </w:r>
      <w:r>
        <w:t>.</w:t>
      </w:r>
    </w:p>
    <w:p w14:paraId="1C7CDA75" w14:textId="7B6C8459" w:rsidR="001061A8" w:rsidRDefault="001061A8" w:rsidP="001061A8">
      <w:pPr>
        <w:pStyle w:val="SubStepAlpha"/>
      </w:pPr>
      <w:r>
        <w:t xml:space="preserve">From global configuration mode </w:t>
      </w:r>
      <w:r w:rsidRPr="008002F3">
        <w:t xml:space="preserve">on </w:t>
      </w:r>
      <w:r w:rsidRPr="008002F3">
        <w:rPr>
          <w:b/>
        </w:rPr>
        <w:t>R1</w:t>
      </w:r>
      <w:r w:rsidRPr="008002F3">
        <w:t>, enter the following command to determine the first valid number for an extended access list.</w:t>
      </w:r>
    </w:p>
    <w:p w14:paraId="59697448" w14:textId="77777777" w:rsidR="001061A8" w:rsidRDefault="001061A8" w:rsidP="001061A8">
      <w:pPr>
        <w:pStyle w:val="CMD"/>
        <w:rPr>
          <w:b/>
        </w:rPr>
      </w:pPr>
      <w:r>
        <w:t xml:space="preserve">R1(config)# </w:t>
      </w:r>
      <w:r w:rsidRPr="00C12A68">
        <w:rPr>
          <w:b/>
        </w:rPr>
        <w:t>access-list ?</w:t>
      </w:r>
    </w:p>
    <w:p w14:paraId="34BDB185" w14:textId="7DB2A691" w:rsidR="00AF238C" w:rsidRDefault="00AF238C" w:rsidP="003443F4">
      <w:pPr>
        <w:pStyle w:val="BodyTextL25"/>
        <w:ind w:left="284" w:firstLine="76"/>
        <w:rPr>
          <w:b/>
          <w:color w:val="FF0000"/>
        </w:rPr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3</w:t>
      </w:r>
      <w:r w:rsidRPr="00F15A1D">
        <w:t xml:space="preserve"> </w:t>
      </w:r>
      <w:r>
        <w:t xml:space="preserve">Based on the output, what is the range of valid numbers for a standard ACL? </w:t>
      </w:r>
    </w:p>
    <w:p w14:paraId="0D1E52C8" w14:textId="1D36FFBE" w:rsidR="001061A8" w:rsidRDefault="00AF238C" w:rsidP="00AF238C">
      <w:pPr>
        <w:pStyle w:val="SubStepAlpha"/>
        <w:numPr>
          <w:ilvl w:val="0"/>
          <w:numId w:val="0"/>
        </w:numPr>
        <w:ind w:left="360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 w:rsidR="00687D80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3</w:t>
      </w:r>
      <w:r w:rsidRPr="008E6D5D">
        <w:rPr>
          <w:rFonts w:eastAsia="SimSun"/>
          <w:b/>
          <w:bCs/>
          <w:color w:val="FF0000"/>
          <w:sz w:val="22"/>
        </w:rPr>
        <w:t>. Leave the quiz open while you complete the rest of the lab sheet.</w:t>
      </w:r>
    </w:p>
    <w:p w14:paraId="3E169519" w14:textId="399679E4" w:rsidR="00053EF7" w:rsidRDefault="00053EF7" w:rsidP="00AF238C">
      <w:pPr>
        <w:pStyle w:val="SubStepAlpha"/>
        <w:numPr>
          <w:ilvl w:val="0"/>
          <w:numId w:val="0"/>
        </w:numPr>
        <w:ind w:left="360"/>
      </w:pPr>
    </w:p>
    <w:p w14:paraId="15D1D42A" w14:textId="33BAB2C1" w:rsidR="00053EF7" w:rsidRPr="00053EF7" w:rsidRDefault="00053EF7" w:rsidP="00053EF7">
      <w:pPr>
        <w:pStyle w:val="SubStepAlpha"/>
      </w:pPr>
      <w:r w:rsidRPr="00CE042D">
        <w:t>Use the</w:t>
      </w:r>
      <w:r>
        <w:t xml:space="preserve"> </w:t>
      </w:r>
      <w:r>
        <w:rPr>
          <w:b/>
        </w:rPr>
        <w:t xml:space="preserve">access-list </w:t>
      </w:r>
      <w:r w:rsidRPr="00E1785F">
        <w:t>command</w:t>
      </w:r>
      <w:r>
        <w:t xml:space="preserve"> to create a numbered ACL </w:t>
      </w:r>
      <w:r w:rsidRPr="00053EF7">
        <w:rPr>
          <w:b/>
        </w:rPr>
        <w:t>10</w:t>
      </w:r>
      <w:r>
        <w:t xml:space="preserve"> on </w:t>
      </w:r>
      <w:r w:rsidRPr="00B436CE">
        <w:rPr>
          <w:b/>
        </w:rPr>
        <w:t>R1</w:t>
      </w:r>
      <w:r>
        <w:t xml:space="preserve"> to block all remote access to the router except from </w:t>
      </w:r>
      <w:r w:rsidR="00C56B9F">
        <w:t>the Admin PC</w:t>
      </w:r>
      <w:r>
        <w:t>.</w:t>
      </w:r>
      <w:r>
        <w:br/>
      </w:r>
      <w:r>
        <w:rPr>
          <w:i/>
        </w:rPr>
        <w:t xml:space="preserve">Note: Since the ACL will automatically have an implicit “deny any” rule at the end of it by default, you are </w:t>
      </w:r>
      <w:r>
        <w:rPr>
          <w:i/>
        </w:rPr>
        <w:lastRenderedPageBreak/>
        <w:t>not expected to explicitly add a rule for this ACL to block traffic. In other words, your ACL just needs to define what traffic is allowed and nothing more.</w:t>
      </w:r>
    </w:p>
    <w:p w14:paraId="1F24554C" w14:textId="0A7C9ED4" w:rsidR="00053EF7" w:rsidRDefault="00053EF7" w:rsidP="00053EF7">
      <w:pPr>
        <w:pStyle w:val="SubStepAlpha"/>
      </w:pPr>
      <w:r>
        <w:t xml:space="preserve">Repeat Step 1b. on </w:t>
      </w:r>
      <w:r>
        <w:rPr>
          <w:b/>
        </w:rPr>
        <w:t>R3</w:t>
      </w:r>
      <w:r w:rsidRPr="00053EF7">
        <w:t>.</w:t>
      </w:r>
    </w:p>
    <w:p w14:paraId="158565B0" w14:textId="77777777" w:rsidR="000220F1" w:rsidRPr="00A95FCF" w:rsidRDefault="000220F1" w:rsidP="000220F1">
      <w:pPr>
        <w:pStyle w:val="StepHead"/>
      </w:pPr>
      <w:r>
        <w:t>Apply ACL 10 to ingress traffic on the VTY lines.</w:t>
      </w:r>
    </w:p>
    <w:p w14:paraId="158565B1" w14:textId="4835F7A6" w:rsidR="000220F1" w:rsidRDefault="000220F1" w:rsidP="00D15032">
      <w:pPr>
        <w:pStyle w:val="BodyTextL25"/>
      </w:pPr>
      <w:r w:rsidRPr="00CE042D">
        <w:t>Use the</w:t>
      </w:r>
      <w:r>
        <w:t xml:space="preserve"> </w:t>
      </w:r>
      <w:r>
        <w:rPr>
          <w:b/>
        </w:rPr>
        <w:t xml:space="preserve">access-class </w:t>
      </w:r>
      <w:r w:rsidRPr="00E1785F">
        <w:t>command</w:t>
      </w:r>
      <w:r>
        <w:t xml:space="preserve"> to apply the access list to in</w:t>
      </w:r>
      <w:r w:rsidR="004F0669">
        <w:t>coming traffic on the VTY lines on R1 and R3.</w:t>
      </w:r>
    </w:p>
    <w:p w14:paraId="158565B2" w14:textId="0876C4ED" w:rsidR="000220F1" w:rsidRPr="00A95FCF" w:rsidRDefault="000220F1" w:rsidP="000220F1">
      <w:pPr>
        <w:pStyle w:val="StepHead"/>
      </w:pPr>
      <w:r>
        <w:t xml:space="preserve">Verify exclusive access from </w:t>
      </w:r>
      <w:r w:rsidR="00C56B9F">
        <w:t>the Admin PC</w:t>
      </w:r>
      <w:r>
        <w:t>.</w:t>
      </w:r>
    </w:p>
    <w:p w14:paraId="158565B3" w14:textId="712FF2BE" w:rsidR="00ED29F4" w:rsidRDefault="003E6FEF">
      <w:pPr>
        <w:pStyle w:val="SubStepAlpha"/>
      </w:pPr>
      <w:r>
        <w:t>Establish a</w:t>
      </w:r>
      <w:r w:rsidR="00F65931">
        <w:t>n</w:t>
      </w:r>
      <w:r>
        <w:t xml:space="preserve"> </w:t>
      </w:r>
      <w:r w:rsidR="000220F1">
        <w:t xml:space="preserve">SSH </w:t>
      </w:r>
      <w:r>
        <w:t xml:space="preserve">session </w:t>
      </w:r>
      <w:r w:rsidR="000220F1">
        <w:t>to 192.168.</w:t>
      </w:r>
      <w:r w:rsidR="00C81A50">
        <w:t>1</w:t>
      </w:r>
      <w:r w:rsidR="000220F1">
        <w:t xml:space="preserve">.1 from </w:t>
      </w:r>
      <w:r w:rsidR="00C56B9F" w:rsidRPr="00334AD8">
        <w:t xml:space="preserve">the </w:t>
      </w:r>
      <w:r w:rsidR="00C56B9F">
        <w:rPr>
          <w:b/>
        </w:rPr>
        <w:t xml:space="preserve">Admin </w:t>
      </w:r>
      <w:r w:rsidR="00C56B9F" w:rsidRPr="00334AD8">
        <w:t>PC</w:t>
      </w:r>
      <w:r w:rsidR="003C7458">
        <w:t>.</w:t>
      </w:r>
    </w:p>
    <w:p w14:paraId="158565B4" w14:textId="54DEB747" w:rsidR="00ED29F4" w:rsidRDefault="00E027BF">
      <w:pPr>
        <w:pStyle w:val="SubStepAlpha"/>
      </w:pPr>
      <w:r>
        <w:t xml:space="preserve">Establish an SSH session to 192.168.1.1 from </w:t>
      </w:r>
      <w:r w:rsidRPr="00E027BF">
        <w:rPr>
          <w:b/>
        </w:rPr>
        <w:t>Web</w:t>
      </w:r>
      <w:r w:rsidR="006B4781">
        <w:rPr>
          <w:b/>
        </w:rPr>
        <w:t>Server</w:t>
      </w:r>
      <w:r w:rsidR="00B24DAF">
        <w:t>.</w:t>
      </w:r>
    </w:p>
    <w:p w14:paraId="09C51818" w14:textId="70665A3B" w:rsidR="003443F4" w:rsidRPr="003443F4" w:rsidRDefault="003443F4" w:rsidP="003443F4">
      <w:pPr>
        <w:pStyle w:val="BodyTextL25"/>
        <w:ind w:left="284" w:firstLine="76"/>
        <w:rPr>
          <w:b/>
          <w:color w:val="FF0000"/>
        </w:rPr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4</w:t>
      </w:r>
      <w:r w:rsidRPr="00F15A1D">
        <w:t xml:space="preserve"> </w:t>
      </w:r>
      <w:r>
        <w:t>Which, if any, of the devices are still able to SSH</w:t>
      </w:r>
      <w:r w:rsidR="00E027BF">
        <w:t xml:space="preserve"> to R1</w:t>
      </w:r>
      <w:r w:rsidR="00A85552">
        <w:t>?</w:t>
      </w:r>
    </w:p>
    <w:p w14:paraId="306C04DB" w14:textId="64051107" w:rsidR="003443F4" w:rsidRDefault="003443F4" w:rsidP="003443F4">
      <w:pPr>
        <w:pStyle w:val="SubStepAlpha"/>
        <w:numPr>
          <w:ilvl w:val="0"/>
          <w:numId w:val="0"/>
        </w:numPr>
        <w:ind w:left="360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 w:rsidR="00687D80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</w:t>
      </w:r>
      <w:r w:rsidR="009416FB">
        <w:rPr>
          <w:rFonts w:eastAsia="SimSun"/>
          <w:b/>
          <w:bCs/>
          <w:color w:val="FF0000"/>
          <w:sz w:val="22"/>
        </w:rPr>
        <w:t>4</w:t>
      </w:r>
      <w:r w:rsidRPr="008E6D5D">
        <w:rPr>
          <w:rFonts w:eastAsia="SimSun"/>
          <w:b/>
          <w:bCs/>
          <w:color w:val="FF0000"/>
          <w:sz w:val="22"/>
        </w:rPr>
        <w:t>. Leave the quiz open while you complete the rest of the lab sheet.</w:t>
      </w:r>
    </w:p>
    <w:p w14:paraId="39268EC5" w14:textId="77777777" w:rsidR="003443F4" w:rsidRDefault="003443F4" w:rsidP="003443F4">
      <w:pPr>
        <w:pStyle w:val="SubStepAlpha"/>
        <w:numPr>
          <w:ilvl w:val="0"/>
          <w:numId w:val="0"/>
        </w:numPr>
        <w:ind w:left="360"/>
      </w:pPr>
    </w:p>
    <w:p w14:paraId="158565B5" w14:textId="5ECCD42D" w:rsidR="000220F1" w:rsidRDefault="000220F1" w:rsidP="000220F1">
      <w:pPr>
        <w:pStyle w:val="PartHead"/>
      </w:pPr>
      <w:r>
        <w:t xml:space="preserve">Create a Numbered IP ACL </w:t>
      </w:r>
      <w:r w:rsidR="004D15E5">
        <w:t>105</w:t>
      </w:r>
      <w:r w:rsidR="00020418">
        <w:t xml:space="preserve"> on R1</w:t>
      </w:r>
    </w:p>
    <w:p w14:paraId="158565B6" w14:textId="17E385DD" w:rsidR="00903FC2" w:rsidRDefault="00903FC2" w:rsidP="00D15032">
      <w:pPr>
        <w:pStyle w:val="BodyTextL25"/>
        <w:rPr>
          <w:color w:val="000000"/>
        </w:rPr>
      </w:pPr>
      <w:r>
        <w:rPr>
          <w:color w:val="000000"/>
        </w:rPr>
        <w:t>Creat</w:t>
      </w:r>
      <w:r w:rsidR="003E76D9">
        <w:rPr>
          <w:color w:val="000000"/>
        </w:rPr>
        <w:t xml:space="preserve">e an </w:t>
      </w:r>
      <w:r>
        <w:rPr>
          <w:color w:val="000000"/>
        </w:rPr>
        <w:t xml:space="preserve">IP ACL </w:t>
      </w:r>
      <w:r w:rsidR="003E76D9">
        <w:rPr>
          <w:color w:val="000000"/>
        </w:rPr>
        <w:t xml:space="preserve">numbered </w:t>
      </w:r>
      <w:r w:rsidR="004D15E5">
        <w:rPr>
          <w:color w:val="000000"/>
        </w:rPr>
        <w:t>105</w:t>
      </w:r>
      <w:r>
        <w:rPr>
          <w:color w:val="000000"/>
        </w:rPr>
        <w:t xml:space="preserve"> with the following rules:</w:t>
      </w:r>
    </w:p>
    <w:p w14:paraId="158565B7" w14:textId="5D9D2A4D" w:rsidR="00903FC2" w:rsidRPr="00A32E7B" w:rsidRDefault="000220F1" w:rsidP="00903FC2">
      <w:pPr>
        <w:pStyle w:val="Bulletlevel2"/>
        <w:rPr>
          <w:color w:val="000000"/>
        </w:rPr>
      </w:pPr>
      <w:r>
        <w:rPr>
          <w:color w:val="000000"/>
        </w:rPr>
        <w:t>P</w:t>
      </w:r>
      <w:r w:rsidRPr="009205B6">
        <w:t xml:space="preserve">ermit any outside host to access DNS services on </w:t>
      </w:r>
      <w:r w:rsidR="006B4781">
        <w:rPr>
          <w:b/>
        </w:rPr>
        <w:t>Server1</w:t>
      </w:r>
      <w:r w:rsidR="00F65931">
        <w:rPr>
          <w:b/>
        </w:rPr>
        <w:t>.</w:t>
      </w:r>
    </w:p>
    <w:p w14:paraId="716CBB8A" w14:textId="5080A8DE" w:rsidR="00A32E7B" w:rsidRPr="00A32E7B" w:rsidRDefault="00A32E7B" w:rsidP="00903FC2">
      <w:pPr>
        <w:pStyle w:val="Bulletlevel2"/>
        <w:rPr>
          <w:color w:val="000000"/>
        </w:rPr>
      </w:pPr>
      <w:r>
        <w:rPr>
          <w:color w:val="000000"/>
        </w:rPr>
        <w:t>P</w:t>
      </w:r>
      <w:r w:rsidRPr="009205B6">
        <w:t xml:space="preserve">ermit any outside host to access SMTP services on </w:t>
      </w:r>
      <w:r>
        <w:rPr>
          <w:b/>
        </w:rPr>
        <w:t>Server1.</w:t>
      </w:r>
    </w:p>
    <w:p w14:paraId="7F93CC4F" w14:textId="7CC18DB1" w:rsidR="00A32E7B" w:rsidRPr="00903FC2" w:rsidRDefault="00A32E7B" w:rsidP="00A32E7B">
      <w:pPr>
        <w:pStyle w:val="Bulletlevel2"/>
        <w:rPr>
          <w:color w:val="000000"/>
        </w:rPr>
      </w:pPr>
      <w:r>
        <w:rPr>
          <w:color w:val="000000"/>
        </w:rPr>
        <w:t>P</w:t>
      </w:r>
      <w:r w:rsidRPr="009205B6">
        <w:t xml:space="preserve">ermit any outside host to access FTP services on </w:t>
      </w:r>
      <w:r>
        <w:rPr>
          <w:b/>
        </w:rPr>
        <w:t>Server1.</w:t>
      </w:r>
    </w:p>
    <w:p w14:paraId="158565B8" w14:textId="395C7AE6" w:rsidR="00903FC2" w:rsidRPr="00903FC2" w:rsidRDefault="00903FC2" w:rsidP="00903FC2">
      <w:pPr>
        <w:pStyle w:val="Bulletlevel2"/>
        <w:rPr>
          <w:color w:val="000000"/>
        </w:rPr>
      </w:pPr>
      <w:r>
        <w:t>D</w:t>
      </w:r>
      <w:r w:rsidR="000220F1" w:rsidRPr="009205B6">
        <w:t xml:space="preserve">eny any outside host access to HTTPS services on </w:t>
      </w:r>
      <w:r w:rsidR="006B4781">
        <w:rPr>
          <w:b/>
        </w:rPr>
        <w:t>Server1</w:t>
      </w:r>
      <w:r w:rsidR="00F65931">
        <w:rPr>
          <w:b/>
        </w:rPr>
        <w:t>.</w:t>
      </w:r>
    </w:p>
    <w:p w14:paraId="158565B9" w14:textId="6A71CCA4" w:rsidR="000220F1" w:rsidRPr="00EF13E4" w:rsidRDefault="00903FC2" w:rsidP="00903FC2">
      <w:pPr>
        <w:pStyle w:val="Bulletlevel2"/>
        <w:rPr>
          <w:color w:val="000000"/>
        </w:rPr>
      </w:pPr>
      <w:r>
        <w:t>P</w:t>
      </w:r>
      <w:r w:rsidR="000220F1" w:rsidRPr="009205B6">
        <w:t xml:space="preserve">ermit </w:t>
      </w:r>
      <w:r w:rsidR="00C56B9F" w:rsidRPr="00334AD8">
        <w:t xml:space="preserve">the </w:t>
      </w:r>
      <w:r w:rsidR="00C56B9F">
        <w:rPr>
          <w:b/>
        </w:rPr>
        <w:t xml:space="preserve">Admin </w:t>
      </w:r>
      <w:r w:rsidR="00C56B9F" w:rsidRPr="00334AD8">
        <w:t>PC</w:t>
      </w:r>
      <w:r w:rsidR="000220F1" w:rsidRPr="009205B6">
        <w:t xml:space="preserve"> to access </w:t>
      </w:r>
      <w:r w:rsidR="00B436CE" w:rsidRPr="00B436CE">
        <w:rPr>
          <w:b/>
        </w:rPr>
        <w:t>R1</w:t>
      </w:r>
      <w:r w:rsidR="001E1653">
        <w:rPr>
          <w:b/>
        </w:rPr>
        <w:t>’s</w:t>
      </w:r>
      <w:r>
        <w:t xml:space="preserve"> </w:t>
      </w:r>
      <w:r w:rsidR="001E1653">
        <w:t xml:space="preserve">WAN interface (S0/0/0) </w:t>
      </w:r>
      <w:r>
        <w:t>via SSH</w:t>
      </w:r>
      <w:r w:rsidR="00F65931">
        <w:t>.</w:t>
      </w:r>
    </w:p>
    <w:p w14:paraId="158565BA" w14:textId="2D7EDAC7" w:rsidR="00EF13E4" w:rsidRPr="003C7458" w:rsidRDefault="00EF13E4" w:rsidP="00EF13E4">
      <w:pPr>
        <w:pStyle w:val="BodyTextL25"/>
        <w:rPr>
          <w:b/>
        </w:rPr>
      </w:pPr>
      <w:r w:rsidRPr="003C7458">
        <w:rPr>
          <w:b/>
        </w:rPr>
        <w:t xml:space="preserve">Note: Check Results will not show a correct configuration for </w:t>
      </w:r>
      <w:r w:rsidR="003C7458" w:rsidRPr="003C7458">
        <w:rPr>
          <w:b/>
        </w:rPr>
        <w:t>an ACL</w:t>
      </w:r>
      <w:r w:rsidRPr="003C7458">
        <w:rPr>
          <w:b/>
        </w:rPr>
        <w:t xml:space="preserve"> until you </w:t>
      </w:r>
      <w:r w:rsidR="003C7458" w:rsidRPr="003C7458">
        <w:rPr>
          <w:b/>
        </w:rPr>
        <w:t>have it fully configured correctly (with all of the rules in the correct order)</w:t>
      </w:r>
      <w:r w:rsidRPr="003C7458">
        <w:rPr>
          <w:b/>
        </w:rPr>
        <w:t>.</w:t>
      </w:r>
      <w:r w:rsidR="00FE46DB">
        <w:rPr>
          <w:b/>
        </w:rPr>
        <w:t xml:space="preserve"> See appendix of lab sheet for port numbers.</w:t>
      </w:r>
    </w:p>
    <w:p w14:paraId="158565BB" w14:textId="06ED8F5E" w:rsidR="000220F1" w:rsidRDefault="000220F1" w:rsidP="000220F1">
      <w:pPr>
        <w:pStyle w:val="StepHead"/>
      </w:pPr>
      <w:r>
        <w:t xml:space="preserve">Verify that </w:t>
      </w:r>
      <w:r w:rsidR="00C56B9F">
        <w:t>the Admin PC</w:t>
      </w:r>
      <w:r>
        <w:t xml:space="preserve"> can access the </w:t>
      </w:r>
      <w:r w:rsidR="006B4781">
        <w:t>Server1</w:t>
      </w:r>
      <w:r>
        <w:t xml:space="preserve"> via HTTPS using the web browser.</w:t>
      </w:r>
    </w:p>
    <w:p w14:paraId="158565BC" w14:textId="7BB9C4F0" w:rsidR="000220F1" w:rsidRPr="00CE042D" w:rsidRDefault="000220F1" w:rsidP="00D15032">
      <w:pPr>
        <w:pStyle w:val="BodyTextL25"/>
      </w:pPr>
      <w:r>
        <w:t xml:space="preserve">Be sure to disable HTTP and enable HTTPS on </w:t>
      </w:r>
      <w:r w:rsidR="006B4781">
        <w:rPr>
          <w:b/>
        </w:rPr>
        <w:t>Server1</w:t>
      </w:r>
      <w:r w:rsidR="00E027BF">
        <w:t xml:space="preserve"> if needed.</w:t>
      </w:r>
    </w:p>
    <w:p w14:paraId="158565BD" w14:textId="1560B179" w:rsidR="000220F1" w:rsidRDefault="000220F1" w:rsidP="000220F1">
      <w:pPr>
        <w:pStyle w:val="StepHead"/>
      </w:pPr>
      <w:r>
        <w:t xml:space="preserve">Configure ACL </w:t>
      </w:r>
      <w:r w:rsidR="004D15E5">
        <w:t>105</w:t>
      </w:r>
      <w:r>
        <w:t xml:space="preserve"> to specifically permit and deny the specified traffic.</w:t>
      </w:r>
    </w:p>
    <w:p w14:paraId="158565BE" w14:textId="2B8AAF78" w:rsidR="000220F1" w:rsidRDefault="000220F1" w:rsidP="00D15032">
      <w:pPr>
        <w:pStyle w:val="BodyTextL25"/>
      </w:pPr>
      <w:r w:rsidRPr="00CE042D">
        <w:t xml:space="preserve">Use the </w:t>
      </w:r>
      <w:r>
        <w:rPr>
          <w:b/>
        </w:rPr>
        <w:t xml:space="preserve">access-list </w:t>
      </w:r>
      <w:r>
        <w:t>comm</w:t>
      </w:r>
      <w:r w:rsidR="005F7893">
        <w:t xml:space="preserve">and to create a numbered IP ACL </w:t>
      </w:r>
      <w:r w:rsidR="004D15E5">
        <w:t>105</w:t>
      </w:r>
      <w:r w:rsidR="005F7893">
        <w:t xml:space="preserve"> based on the requirements listed above. See the appendix at the end for a list of the corresponding port numbers.</w:t>
      </w:r>
    </w:p>
    <w:p w14:paraId="158565BF" w14:textId="77777777" w:rsidR="000220F1" w:rsidRDefault="000220F1" w:rsidP="000220F1">
      <w:pPr>
        <w:pStyle w:val="StepHead"/>
      </w:pPr>
      <w:r>
        <w:t>Apply the ACL to interface S0/0/0.</w:t>
      </w:r>
    </w:p>
    <w:p w14:paraId="158565C0" w14:textId="775707FF" w:rsidR="000220F1" w:rsidRDefault="000220F1" w:rsidP="00D15032">
      <w:pPr>
        <w:pStyle w:val="BodyTextL25"/>
      </w:pPr>
      <w:r w:rsidRPr="00E1785F">
        <w:t xml:space="preserve">Use the </w:t>
      </w:r>
      <w:r>
        <w:rPr>
          <w:b/>
        </w:rPr>
        <w:t xml:space="preserve">ip access-group </w:t>
      </w:r>
      <w:r w:rsidRPr="00E1785F">
        <w:t xml:space="preserve">command </w:t>
      </w:r>
      <w:r>
        <w:t xml:space="preserve">to apply the access list </w:t>
      </w:r>
      <w:r w:rsidR="004D15E5">
        <w:t>in the appropriate direction</w:t>
      </w:r>
      <w:r>
        <w:t xml:space="preserve"> on interface S0/0/0.</w:t>
      </w:r>
    </w:p>
    <w:p w14:paraId="158565C1" w14:textId="1F72FC1C" w:rsidR="000220F1" w:rsidRDefault="000220F1" w:rsidP="000220F1">
      <w:pPr>
        <w:pStyle w:val="StepHead"/>
      </w:pPr>
      <w:r>
        <w:t xml:space="preserve">Verify that </w:t>
      </w:r>
      <w:r w:rsidR="00C56B9F">
        <w:t>the Admin PC</w:t>
      </w:r>
      <w:r>
        <w:t xml:space="preserve"> cannot access </w:t>
      </w:r>
      <w:r w:rsidR="006B4781">
        <w:t>Server1</w:t>
      </w:r>
      <w:r>
        <w:t xml:space="preserve"> via HTTPS using the web browser.</w:t>
      </w:r>
    </w:p>
    <w:p w14:paraId="193E76BF" w14:textId="77777777" w:rsidR="00A85552" w:rsidRPr="00A85552" w:rsidRDefault="00A85552" w:rsidP="00A85552">
      <w:pPr>
        <w:pStyle w:val="BodyTextL25"/>
      </w:pPr>
    </w:p>
    <w:p w14:paraId="158565C2" w14:textId="4C77FD70" w:rsidR="000220F1" w:rsidRDefault="00B245AF" w:rsidP="000220F1">
      <w:pPr>
        <w:pStyle w:val="PartHead"/>
      </w:pPr>
      <w:r w:rsidRPr="00540176">
        <w:t>Create a</w:t>
      </w:r>
      <w:r>
        <w:t xml:space="preserve"> Named IP ACL on R1</w:t>
      </w:r>
    </w:p>
    <w:p w14:paraId="158565C4" w14:textId="0499DDE3" w:rsidR="000220F1" w:rsidRDefault="000220F1" w:rsidP="000220F1">
      <w:pPr>
        <w:pStyle w:val="StepHead"/>
      </w:pPr>
      <w:r>
        <w:t xml:space="preserve">Verify that </w:t>
      </w:r>
      <w:r w:rsidR="006B4781">
        <w:t>Server1</w:t>
      </w:r>
      <w:r>
        <w:t xml:space="preserve"> cannot successfully ping the </w:t>
      </w:r>
      <w:r w:rsidR="00DB41C4">
        <w:t>WebServer</w:t>
      </w:r>
      <w:r>
        <w:t>.</w:t>
      </w:r>
    </w:p>
    <w:p w14:paraId="4B97C123" w14:textId="7CDCE827" w:rsidR="00B245AF" w:rsidRPr="003443F4" w:rsidRDefault="00B245AF" w:rsidP="00B245AF">
      <w:pPr>
        <w:pStyle w:val="BodyTextL25"/>
        <w:ind w:left="284" w:firstLine="76"/>
        <w:rPr>
          <w:b/>
          <w:color w:val="FF0000"/>
        </w:rPr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5</w:t>
      </w:r>
      <w:r w:rsidRPr="00F15A1D">
        <w:t xml:space="preserve"> </w:t>
      </w:r>
      <w:r w:rsidR="003C7458">
        <w:t xml:space="preserve">Why can Server1 not ping </w:t>
      </w:r>
      <w:r w:rsidR="00DB41C4">
        <w:t xml:space="preserve">WebServer </w:t>
      </w:r>
      <w:r w:rsidR="003C7458">
        <w:t>currently</w:t>
      </w:r>
      <w:r>
        <w:t>?</w:t>
      </w:r>
    </w:p>
    <w:p w14:paraId="5FF43E5E" w14:textId="5727BD2D" w:rsidR="00B245AF" w:rsidRPr="00B245AF" w:rsidRDefault="00B245AF" w:rsidP="00B245AF">
      <w:pPr>
        <w:pStyle w:val="BodyTextL25"/>
      </w:pPr>
      <w:r w:rsidRPr="008E6D5D">
        <w:rPr>
          <w:rFonts w:eastAsia="SimSun"/>
          <w:b/>
          <w:bCs/>
          <w:color w:val="FF0000"/>
          <w:sz w:val="22"/>
        </w:rPr>
        <w:lastRenderedPageBreak/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 w:rsidR="00687D80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</w:t>
      </w:r>
      <w:r w:rsidR="003C7458">
        <w:rPr>
          <w:rFonts w:eastAsia="SimSun"/>
          <w:b/>
          <w:bCs/>
          <w:color w:val="FF0000"/>
          <w:sz w:val="22"/>
        </w:rPr>
        <w:t>5</w:t>
      </w:r>
      <w:r w:rsidR="00776E1A">
        <w:rPr>
          <w:rFonts w:eastAsia="SimSun"/>
          <w:b/>
          <w:bCs/>
          <w:color w:val="FF0000"/>
          <w:sz w:val="22"/>
        </w:rPr>
        <w:t>.</w:t>
      </w:r>
    </w:p>
    <w:p w14:paraId="158565C5" w14:textId="0D71573E" w:rsidR="000220F1" w:rsidRDefault="00EF3765" w:rsidP="000220F1">
      <w:pPr>
        <w:pStyle w:val="StepHead"/>
      </w:pPr>
      <w:r>
        <w:t xml:space="preserve">Configure a named extended ACL named ICMP_ACL </w:t>
      </w:r>
      <w:r w:rsidR="000220F1">
        <w:t>to permit and deny the specified traffic.</w:t>
      </w:r>
    </w:p>
    <w:p w14:paraId="66011428" w14:textId="77777777" w:rsidR="00B35221" w:rsidRDefault="000220F1" w:rsidP="00D15032">
      <w:pPr>
        <w:pStyle w:val="BodyTextL25"/>
      </w:pPr>
      <w:r w:rsidRPr="00CE042D">
        <w:t xml:space="preserve">Use the </w:t>
      </w:r>
      <w:r w:rsidR="00EF3765" w:rsidRPr="00EF3765">
        <w:rPr>
          <w:b/>
        </w:rPr>
        <w:t>ip</w:t>
      </w:r>
      <w:r w:rsidR="00EF3765">
        <w:t xml:space="preserve"> </w:t>
      </w:r>
      <w:r>
        <w:rPr>
          <w:b/>
        </w:rPr>
        <w:t>access-list</w:t>
      </w:r>
      <w:r w:rsidRPr="003E76D9">
        <w:t xml:space="preserve"> </w:t>
      </w:r>
      <w:r>
        <w:t xml:space="preserve">command to create a </w:t>
      </w:r>
      <w:r w:rsidR="00EF3765" w:rsidRPr="00EF3765">
        <w:t xml:space="preserve">named extended ACL using the name </w:t>
      </w:r>
      <w:r w:rsidR="00EF3765">
        <w:rPr>
          <w:b/>
        </w:rPr>
        <w:t>ICMP_ACL</w:t>
      </w:r>
      <w:r>
        <w:t>.</w:t>
      </w:r>
      <w:r w:rsidR="00EF3765">
        <w:t xml:space="preserve"> The ACL should</w:t>
      </w:r>
      <w:r w:rsidR="00B35221">
        <w:t xml:space="preserve"> do the following (in this order):</w:t>
      </w:r>
    </w:p>
    <w:p w14:paraId="60943048" w14:textId="251D55CE" w:rsidR="00B35221" w:rsidRDefault="00B35221" w:rsidP="00B35221">
      <w:pPr>
        <w:pStyle w:val="BodyTextL25"/>
        <w:numPr>
          <w:ilvl w:val="0"/>
          <w:numId w:val="17"/>
        </w:numPr>
      </w:pPr>
      <w:r>
        <w:t>P</w:t>
      </w:r>
      <w:r w:rsidR="00EF3765" w:rsidRPr="00DA4978">
        <w:t>ermit ICMP echo replies</w:t>
      </w:r>
      <w:r>
        <w:t xml:space="preserve"> from all sources to all destinations</w:t>
      </w:r>
    </w:p>
    <w:p w14:paraId="06FE2B26" w14:textId="77777777" w:rsidR="00B35221" w:rsidRDefault="00B35221" w:rsidP="00B35221">
      <w:pPr>
        <w:pStyle w:val="BodyTextL25"/>
        <w:numPr>
          <w:ilvl w:val="0"/>
          <w:numId w:val="17"/>
        </w:numPr>
      </w:pPr>
      <w:r>
        <w:t xml:space="preserve">Permit </w:t>
      </w:r>
      <w:r w:rsidR="00EF3765" w:rsidRPr="00DA4978">
        <w:t>destination unreachable messages</w:t>
      </w:r>
      <w:r>
        <w:t xml:space="preserve"> from all sources to all destinations</w:t>
      </w:r>
    </w:p>
    <w:p w14:paraId="4EE1DACD" w14:textId="77777777" w:rsidR="00B35221" w:rsidRDefault="00EF3765" w:rsidP="00B35221">
      <w:pPr>
        <w:pStyle w:val="BodyTextL25"/>
        <w:numPr>
          <w:ilvl w:val="0"/>
          <w:numId w:val="17"/>
        </w:numPr>
      </w:pPr>
      <w:r>
        <w:t>D</w:t>
      </w:r>
      <w:r w:rsidRPr="00DA4978">
        <w:t xml:space="preserve">eny </w:t>
      </w:r>
      <w:r>
        <w:t>all other incoming ICMP packets</w:t>
      </w:r>
    </w:p>
    <w:p w14:paraId="158565C6" w14:textId="250EDAD5" w:rsidR="000220F1" w:rsidRDefault="00B35221" w:rsidP="00B35221">
      <w:pPr>
        <w:pStyle w:val="BodyTextL25"/>
        <w:numPr>
          <w:ilvl w:val="0"/>
          <w:numId w:val="17"/>
        </w:numPr>
      </w:pPr>
      <w:r>
        <w:t>P</w:t>
      </w:r>
      <w:r w:rsidR="00EF3765">
        <w:t>ermit all other types of traffic (from all sources to all dest</w:t>
      </w:r>
      <w:r>
        <w:t>inations)</w:t>
      </w:r>
    </w:p>
    <w:p w14:paraId="6317DC86" w14:textId="5484DA16" w:rsidR="00EF3765" w:rsidRPr="00EF3765" w:rsidRDefault="00EF3765" w:rsidP="00D15032">
      <w:pPr>
        <w:pStyle w:val="BodyTextL25"/>
        <w:rPr>
          <w:b/>
          <w:i/>
        </w:rPr>
      </w:pPr>
      <w:r w:rsidRPr="00EF3765">
        <w:rPr>
          <w:b/>
          <w:i/>
        </w:rPr>
        <w:t xml:space="preserve">Hint: Refer to slide </w:t>
      </w:r>
      <w:r w:rsidR="00E027BF">
        <w:rPr>
          <w:b/>
          <w:i/>
        </w:rPr>
        <w:t>48</w:t>
      </w:r>
      <w:r w:rsidRPr="00EF3765">
        <w:rPr>
          <w:b/>
          <w:i/>
        </w:rPr>
        <w:t xml:space="preserve"> of lecture 3</w:t>
      </w:r>
      <w:bookmarkStart w:id="0" w:name="_GoBack"/>
      <w:bookmarkEnd w:id="0"/>
      <w:r w:rsidRPr="00EF3765">
        <w:rPr>
          <w:b/>
          <w:i/>
        </w:rPr>
        <w:t xml:space="preserve"> for help.</w:t>
      </w:r>
    </w:p>
    <w:p w14:paraId="0769C1D2" w14:textId="689A537B" w:rsidR="008926C3" w:rsidRDefault="008926C3" w:rsidP="008926C3">
      <w:pPr>
        <w:pStyle w:val="StepHead"/>
      </w:pPr>
      <w:r>
        <w:t>Apply the ACL to interface G0/1.</w:t>
      </w:r>
    </w:p>
    <w:p w14:paraId="7F3D5ABE" w14:textId="7562BF5D" w:rsidR="008926C3" w:rsidRDefault="008926C3" w:rsidP="008926C3">
      <w:pPr>
        <w:pStyle w:val="BodyTextL25"/>
      </w:pPr>
      <w:r>
        <w:t>Apply the access list in the appropriate direction on interface G0/1.</w:t>
      </w:r>
    </w:p>
    <w:p w14:paraId="68543B02" w14:textId="76CF6BD6" w:rsidR="008926C3" w:rsidRDefault="008926C3" w:rsidP="008926C3">
      <w:pPr>
        <w:pStyle w:val="BodyTextL25"/>
        <w:rPr>
          <w:i/>
        </w:rPr>
      </w:pPr>
      <w:r>
        <w:rPr>
          <w:i/>
        </w:rPr>
        <w:t xml:space="preserve">Note: In most real situations, these ACL rules would be applied to the external interface (i.e. S0/0/0). However, are applying it to the internal interface here for the purposes of this lab. </w:t>
      </w:r>
    </w:p>
    <w:p w14:paraId="0E68F272" w14:textId="77777777" w:rsidR="00A85552" w:rsidRPr="008926C3" w:rsidRDefault="00A85552" w:rsidP="008926C3">
      <w:pPr>
        <w:pStyle w:val="BodyTextL25"/>
        <w:rPr>
          <w:i/>
        </w:rPr>
      </w:pPr>
    </w:p>
    <w:p w14:paraId="158565C8" w14:textId="77777777" w:rsidR="00823320" w:rsidRDefault="00823320" w:rsidP="00823320">
      <w:pPr>
        <w:pStyle w:val="PartHead"/>
      </w:pPr>
      <w:r w:rsidRPr="00540176">
        <w:t>Create a</w:t>
      </w:r>
      <w:r>
        <w:t xml:space="preserve"> Numbered IP ACL 110</w:t>
      </w:r>
      <w:r w:rsidR="00020418">
        <w:t xml:space="preserve"> on R3</w:t>
      </w:r>
    </w:p>
    <w:p w14:paraId="158565C9" w14:textId="3610CD23" w:rsidR="00823320" w:rsidRPr="009205B6" w:rsidRDefault="00BE51FD" w:rsidP="00823320">
      <w:pPr>
        <w:pStyle w:val="BodyTextL25"/>
      </w:pPr>
      <w:r>
        <w:t>Only permit o</w:t>
      </w:r>
      <w:r w:rsidRPr="00BE51FD">
        <w:t xml:space="preserve">utgoing packets </w:t>
      </w:r>
      <w:r>
        <w:t xml:space="preserve">on </w:t>
      </w:r>
      <w:r>
        <w:rPr>
          <w:b/>
        </w:rPr>
        <w:t xml:space="preserve">R3 </w:t>
      </w:r>
      <w:r w:rsidRPr="00BE51FD">
        <w:t>that contain valid source addresses fr</w:t>
      </w:r>
      <w:r>
        <w:t>om inside the network and deny</w:t>
      </w:r>
      <w:r w:rsidRPr="00BE51FD">
        <w:t xml:space="preserve"> all others</w:t>
      </w:r>
      <w:r>
        <w:t>.</w:t>
      </w:r>
    </w:p>
    <w:p w14:paraId="158565CA" w14:textId="6846238A" w:rsidR="00823320" w:rsidRDefault="00823320" w:rsidP="00823320">
      <w:pPr>
        <w:pStyle w:val="StepHead"/>
      </w:pPr>
      <w:r>
        <w:t xml:space="preserve">Configure ACL 110 to permit </w:t>
      </w:r>
      <w:r w:rsidR="00BE51FD">
        <w:t xml:space="preserve">all </w:t>
      </w:r>
      <w:r>
        <w:t>traffic from the inside network</w:t>
      </w:r>
      <w:r w:rsidR="00BE51FD">
        <w:t xml:space="preserve"> only</w:t>
      </w:r>
      <w:r>
        <w:t>.</w:t>
      </w:r>
    </w:p>
    <w:p w14:paraId="401B34F1" w14:textId="4B5F5FA8" w:rsidR="00BE51FD" w:rsidRDefault="00BE51FD" w:rsidP="00BE51FD">
      <w:pPr>
        <w:pStyle w:val="BodyTextL25"/>
      </w:pPr>
      <w:r w:rsidRPr="00EF3765">
        <w:rPr>
          <w:b/>
          <w:i/>
        </w:rPr>
        <w:t xml:space="preserve">Hint: Refer to slide </w:t>
      </w:r>
      <w:r>
        <w:rPr>
          <w:b/>
          <w:i/>
        </w:rPr>
        <w:t>45</w:t>
      </w:r>
      <w:r w:rsidRPr="00EF3765">
        <w:rPr>
          <w:b/>
          <w:i/>
        </w:rPr>
        <w:t xml:space="preserve"> of lecture 3 for help</w:t>
      </w:r>
      <w:r>
        <w:rPr>
          <w:b/>
          <w:i/>
        </w:rPr>
        <w:t xml:space="preserve">. The </w:t>
      </w:r>
      <w:r w:rsidRPr="00BE51FD">
        <w:rPr>
          <w:b/>
          <w:i/>
        </w:rPr>
        <w:t>ACL just needs to define what traf</w:t>
      </w:r>
      <w:r w:rsidR="000721E7">
        <w:rPr>
          <w:b/>
          <w:i/>
        </w:rPr>
        <w:t>fic is allowed and nothing more as all other traffic will be automatically denied by the implicit “deny ip any any” rule.</w:t>
      </w:r>
    </w:p>
    <w:p w14:paraId="158565CC" w14:textId="77777777" w:rsidR="00823320" w:rsidRDefault="009868F4" w:rsidP="00823320">
      <w:pPr>
        <w:pStyle w:val="StepHead"/>
      </w:pPr>
      <w:r>
        <w:t>Apply the ACL to interface G</w:t>
      </w:r>
      <w:r w:rsidR="00823320">
        <w:t>0/1.</w:t>
      </w:r>
    </w:p>
    <w:p w14:paraId="158565CD" w14:textId="6F101ACF" w:rsidR="00823320" w:rsidRDefault="00823320" w:rsidP="00823320">
      <w:pPr>
        <w:pStyle w:val="BodyTextL25"/>
      </w:pPr>
      <w:r w:rsidRPr="00E1785F">
        <w:t xml:space="preserve">Use the </w:t>
      </w:r>
      <w:r>
        <w:rPr>
          <w:b/>
        </w:rPr>
        <w:t xml:space="preserve">ip access-group </w:t>
      </w:r>
      <w:r w:rsidRPr="00E1785F">
        <w:t xml:space="preserve">command </w:t>
      </w:r>
      <w:r>
        <w:t>to apply the access list to</w:t>
      </w:r>
      <w:r w:rsidR="009868F4">
        <w:t xml:space="preserve"> incoming traffic on interface G</w:t>
      </w:r>
      <w:r>
        <w:t>0/1.</w:t>
      </w:r>
    </w:p>
    <w:p w14:paraId="158565CE" w14:textId="77777777" w:rsidR="00823320" w:rsidRDefault="00823320" w:rsidP="00823320">
      <w:pPr>
        <w:pStyle w:val="PartHead"/>
      </w:pPr>
      <w:r w:rsidRPr="00540176">
        <w:t xml:space="preserve">Create </w:t>
      </w:r>
      <w:r>
        <w:t xml:space="preserve">a </w:t>
      </w:r>
      <w:r w:rsidRPr="000220F1">
        <w:t>Numbered</w:t>
      </w:r>
      <w:r w:rsidRPr="00540176">
        <w:t xml:space="preserve"> IP ACL</w:t>
      </w:r>
      <w:r>
        <w:t xml:space="preserve"> 100</w:t>
      </w:r>
      <w:r w:rsidR="00020418">
        <w:t xml:space="preserve"> on R3</w:t>
      </w:r>
    </w:p>
    <w:p w14:paraId="506D81AA" w14:textId="77777777" w:rsidR="002E4970" w:rsidRDefault="00823320" w:rsidP="00823320">
      <w:pPr>
        <w:pStyle w:val="BodyTextL25"/>
      </w:pPr>
      <w:r w:rsidRPr="00286092">
        <w:t xml:space="preserve">On </w:t>
      </w:r>
      <w:r w:rsidR="00B436CE" w:rsidRPr="00B436CE">
        <w:rPr>
          <w:b/>
        </w:rPr>
        <w:t>R3</w:t>
      </w:r>
      <w:r>
        <w:t>,</w:t>
      </w:r>
      <w:r w:rsidR="002E4970">
        <w:t xml:space="preserve"> create the ACL to do the following (in this order):</w:t>
      </w:r>
    </w:p>
    <w:p w14:paraId="6ADB22EA" w14:textId="5C4571AB" w:rsidR="0093404A" w:rsidRDefault="0093404A" w:rsidP="002E4970">
      <w:pPr>
        <w:pStyle w:val="BodyTextL25"/>
        <w:numPr>
          <w:ilvl w:val="0"/>
          <w:numId w:val="14"/>
        </w:numPr>
      </w:pPr>
      <w:r>
        <w:t xml:space="preserve">Permit SSH traffic from </w:t>
      </w:r>
      <w:r w:rsidR="001E1653" w:rsidRPr="00B436CE">
        <w:rPr>
          <w:b/>
        </w:rPr>
        <w:t>R1</w:t>
      </w:r>
      <w:r w:rsidR="001E1653">
        <w:rPr>
          <w:b/>
        </w:rPr>
        <w:t>’s</w:t>
      </w:r>
      <w:r w:rsidR="001E1653">
        <w:t xml:space="preserve"> WAN interface (S0/0/0) </w:t>
      </w:r>
      <w:r>
        <w:t xml:space="preserve">to return to the host </w:t>
      </w:r>
      <w:r w:rsidR="00C56B9F">
        <w:rPr>
          <w:b/>
        </w:rPr>
        <w:t xml:space="preserve">Admin </w:t>
      </w:r>
      <w:r w:rsidR="00C56B9F" w:rsidRPr="00334AD8">
        <w:t>PC</w:t>
      </w:r>
      <w:r>
        <w:t xml:space="preserve">. Note: SSH should be allowed from the </w:t>
      </w:r>
      <w:r>
        <w:rPr>
          <w:u w:val="single"/>
        </w:rPr>
        <w:t>source</w:t>
      </w:r>
      <w:r>
        <w:t xml:space="preserve"> here (since it is returning traffic), not the destination</w:t>
      </w:r>
    </w:p>
    <w:p w14:paraId="72F8FFA2" w14:textId="63EC7688" w:rsidR="002E4970" w:rsidRDefault="002E4970" w:rsidP="002E4970">
      <w:pPr>
        <w:pStyle w:val="BodyTextL25"/>
        <w:numPr>
          <w:ilvl w:val="0"/>
          <w:numId w:val="14"/>
        </w:numPr>
      </w:pPr>
      <w:r>
        <w:t>B</w:t>
      </w:r>
      <w:r w:rsidR="00823320" w:rsidRPr="00286092">
        <w:t xml:space="preserve">lock all packets containing </w:t>
      </w:r>
      <w:r>
        <w:t xml:space="preserve">a </w:t>
      </w:r>
      <w:r w:rsidR="00823320" w:rsidRPr="00286092">
        <w:t xml:space="preserve">source IP address </w:t>
      </w:r>
      <w:r>
        <w:t>which is any of the</w:t>
      </w:r>
      <w:r w:rsidR="000826EC">
        <w:t xml:space="preserve"> three</w:t>
      </w:r>
      <w:r w:rsidR="00823320" w:rsidRPr="00286092">
        <w:t xml:space="preserve"> RFC 1918 private addresses </w:t>
      </w:r>
      <w:r w:rsidR="0093404A">
        <w:t>(in ascending order)</w:t>
      </w:r>
    </w:p>
    <w:p w14:paraId="033C7844" w14:textId="77777777" w:rsidR="002E4970" w:rsidRDefault="002E4970" w:rsidP="002E4970">
      <w:pPr>
        <w:pStyle w:val="BodyTextL25"/>
        <w:numPr>
          <w:ilvl w:val="0"/>
          <w:numId w:val="14"/>
        </w:numPr>
      </w:pPr>
      <w:r>
        <w:t>B</w:t>
      </w:r>
      <w:r w:rsidRPr="00286092">
        <w:t xml:space="preserve">lock all packets containing </w:t>
      </w:r>
      <w:r>
        <w:t xml:space="preserve">a </w:t>
      </w:r>
      <w:r w:rsidRPr="00286092">
        <w:t xml:space="preserve">source IP address </w:t>
      </w:r>
      <w:r>
        <w:t xml:space="preserve">which is </w:t>
      </w:r>
      <w:r w:rsidR="00C028F0" w:rsidRPr="00286092">
        <w:t>127.0.0.0/8</w:t>
      </w:r>
    </w:p>
    <w:p w14:paraId="43992DA6" w14:textId="5995D8C5" w:rsidR="0093404A" w:rsidRDefault="002E4970" w:rsidP="002E4970">
      <w:pPr>
        <w:pStyle w:val="BodyTextL25"/>
        <w:numPr>
          <w:ilvl w:val="0"/>
          <w:numId w:val="14"/>
        </w:numPr>
      </w:pPr>
      <w:r>
        <w:t>B</w:t>
      </w:r>
      <w:r w:rsidRPr="00286092">
        <w:t xml:space="preserve">lock all packets containing </w:t>
      </w:r>
      <w:r>
        <w:t xml:space="preserve">a </w:t>
      </w:r>
      <w:r w:rsidRPr="00286092">
        <w:t xml:space="preserve">source IP address </w:t>
      </w:r>
      <w:r>
        <w:t>which is</w:t>
      </w:r>
      <w:r w:rsidR="00823320" w:rsidRPr="00286092">
        <w:t xml:space="preserve"> </w:t>
      </w:r>
      <w:r w:rsidR="000826EC">
        <w:t>255.255.255.255</w:t>
      </w:r>
    </w:p>
    <w:p w14:paraId="158565CF" w14:textId="24086CEB" w:rsidR="00823320" w:rsidRPr="00C028F0" w:rsidRDefault="0093404A" w:rsidP="002E4970">
      <w:pPr>
        <w:pStyle w:val="BodyTextL25"/>
        <w:numPr>
          <w:ilvl w:val="0"/>
          <w:numId w:val="14"/>
        </w:numPr>
      </w:pPr>
      <w:r>
        <w:t>Permit all other traffic going from all other sources to all other destinations</w:t>
      </w:r>
    </w:p>
    <w:p w14:paraId="158565D0" w14:textId="77777777" w:rsidR="00823320" w:rsidRDefault="00823320" w:rsidP="00823320">
      <w:pPr>
        <w:pStyle w:val="StepHead"/>
      </w:pPr>
      <w:r>
        <w:t>Configure ACL 100 to block all specified traffic from the outside network.</w:t>
      </w:r>
    </w:p>
    <w:p w14:paraId="158565D2" w14:textId="524141EB" w:rsidR="00823320" w:rsidRDefault="00823320" w:rsidP="00823320">
      <w:pPr>
        <w:pStyle w:val="BodyTextL25"/>
      </w:pPr>
      <w:r w:rsidRPr="007A4458">
        <w:t xml:space="preserve">Use the </w:t>
      </w:r>
      <w:r w:rsidRPr="007A4458">
        <w:rPr>
          <w:b/>
        </w:rPr>
        <w:t xml:space="preserve">access-list </w:t>
      </w:r>
      <w:r w:rsidRPr="007A4458">
        <w:t>command to create a numbered IP ACL</w:t>
      </w:r>
      <w:r>
        <w:t>.</w:t>
      </w:r>
    </w:p>
    <w:p w14:paraId="2C8AC331" w14:textId="51D0F8D8" w:rsidR="001E1653" w:rsidRDefault="001E1653" w:rsidP="00823320">
      <w:pPr>
        <w:pStyle w:val="BodyTextL25"/>
      </w:pPr>
      <w:r w:rsidRPr="00EF3765">
        <w:rPr>
          <w:b/>
          <w:i/>
        </w:rPr>
        <w:t xml:space="preserve">Hint: Refer to slide </w:t>
      </w:r>
      <w:r>
        <w:rPr>
          <w:b/>
          <w:i/>
        </w:rPr>
        <w:t>45</w:t>
      </w:r>
      <w:r w:rsidRPr="00EF3765">
        <w:rPr>
          <w:b/>
          <w:i/>
        </w:rPr>
        <w:t xml:space="preserve"> of lecture 3 for help</w:t>
      </w:r>
    </w:p>
    <w:p w14:paraId="543EB3C7" w14:textId="77777777" w:rsidR="00BB0E6F" w:rsidRPr="00E369E0" w:rsidRDefault="00BB0E6F" w:rsidP="00E369E0">
      <w:pPr>
        <w:pStyle w:val="BodyTextL25"/>
        <w:rPr>
          <w:b/>
          <w:color w:val="FF0000"/>
        </w:rPr>
      </w:pPr>
    </w:p>
    <w:p w14:paraId="158565D3" w14:textId="77777777" w:rsidR="00823320" w:rsidRPr="00E1785F" w:rsidRDefault="00823320" w:rsidP="00823320">
      <w:pPr>
        <w:pStyle w:val="StepHead"/>
      </w:pPr>
      <w:r>
        <w:t>Apply the ACL to interface Serial 0/0/1</w:t>
      </w:r>
      <w:r w:rsidRPr="00E1785F">
        <w:t>.</w:t>
      </w:r>
    </w:p>
    <w:p w14:paraId="158565D4" w14:textId="4EFD9634" w:rsidR="00823320" w:rsidRDefault="00823320" w:rsidP="00823320">
      <w:pPr>
        <w:pStyle w:val="BodyTextL25"/>
      </w:pPr>
      <w:r w:rsidRPr="00E1785F">
        <w:t xml:space="preserve">Use the </w:t>
      </w:r>
      <w:r>
        <w:rPr>
          <w:b/>
        </w:rPr>
        <w:t xml:space="preserve">ip access-group </w:t>
      </w:r>
      <w:r w:rsidRPr="00E1785F">
        <w:t xml:space="preserve">command </w:t>
      </w:r>
      <w:r>
        <w:t>to apply the access list to incoming traffic on interface Serial 0/0/1.</w:t>
      </w:r>
    </w:p>
    <w:p w14:paraId="158565D5" w14:textId="77777777" w:rsidR="00823320" w:rsidRPr="00E1785F" w:rsidRDefault="00823320" w:rsidP="00823320">
      <w:pPr>
        <w:pStyle w:val="StepHead"/>
      </w:pPr>
      <w:r>
        <w:t xml:space="preserve">Confirm that the specified traffic entering interface Serial 0/0/1 is </w:t>
      </w:r>
      <w:r w:rsidR="000C4F18">
        <w:t>handled correctly</w:t>
      </w:r>
      <w:r>
        <w:t>.</w:t>
      </w:r>
    </w:p>
    <w:p w14:paraId="158565D6" w14:textId="780D3F53" w:rsidR="000C4F18" w:rsidRDefault="000C4F18" w:rsidP="000C4F18">
      <w:pPr>
        <w:pStyle w:val="SubStepAlpha"/>
      </w:pPr>
      <w:r w:rsidRPr="000C4F18">
        <w:t xml:space="preserve">From the </w:t>
      </w:r>
      <w:r w:rsidR="00C56B9F">
        <w:t>Admin PC</w:t>
      </w:r>
      <w:r w:rsidRPr="000C4F18">
        <w:t xml:space="preserve"> command prompt, ping </w:t>
      </w:r>
      <w:r w:rsidR="00EE3D17">
        <w:t>WebServer</w:t>
      </w:r>
      <w:r w:rsidRPr="000C4F18">
        <w:t>. The ICMP echo replies are blocked by the ACL since they are sourced from the 192.168.0.0/16 address space.</w:t>
      </w:r>
    </w:p>
    <w:p w14:paraId="158565D7" w14:textId="6A08792A" w:rsidR="000C4F18" w:rsidRDefault="000C4F18" w:rsidP="000C4F18">
      <w:pPr>
        <w:pStyle w:val="SubStepAlpha"/>
      </w:pPr>
      <w:r>
        <w:t>Establish a</w:t>
      </w:r>
      <w:r w:rsidR="00F65931">
        <w:t>n</w:t>
      </w:r>
      <w:r>
        <w:t xml:space="preserve"> SSH session to </w:t>
      </w:r>
      <w:r w:rsidR="00D05EBF">
        <w:t>10.1.1.1</w:t>
      </w:r>
      <w:r>
        <w:t xml:space="preserve"> from </w:t>
      </w:r>
      <w:r w:rsidR="00C56B9F" w:rsidRPr="00334AD8">
        <w:t xml:space="preserve">the </w:t>
      </w:r>
      <w:r w:rsidR="00C56B9F">
        <w:rPr>
          <w:b/>
        </w:rPr>
        <w:t xml:space="preserve">Admin </w:t>
      </w:r>
      <w:r w:rsidR="00C56B9F" w:rsidRPr="00334AD8">
        <w:t>PC</w:t>
      </w:r>
      <w:r w:rsidRPr="00334AD8">
        <w:t xml:space="preserve"> </w:t>
      </w:r>
      <w:r>
        <w:t>(should be successful).</w:t>
      </w:r>
    </w:p>
    <w:p w14:paraId="4E2D9437" w14:textId="0286DCD3" w:rsidR="0093404A" w:rsidRPr="00C20A72" w:rsidRDefault="0093404A" w:rsidP="0093404A">
      <w:pPr>
        <w:pStyle w:val="BodyTextL25Bold"/>
        <w:rPr>
          <w:color w:val="FF0000"/>
          <w:sz w:val="22"/>
        </w:rPr>
      </w:pPr>
      <w:r w:rsidRPr="00C20A72">
        <w:rPr>
          <w:color w:val="FF0000"/>
          <w:sz w:val="22"/>
        </w:rPr>
        <w:t xml:space="preserve">If you have correctly configured all parts of the lab your activity score should now be showing as 100%. </w:t>
      </w:r>
      <w:r w:rsidR="00776E1A" w:rsidRPr="00776E1A">
        <w:rPr>
          <w:color w:val="FF0000"/>
          <w:sz w:val="22"/>
        </w:rPr>
        <w:t>Show your activity file to your lab supervisor so they can verify your completion.</w:t>
      </w:r>
      <w:r w:rsidRPr="00C20A72">
        <w:rPr>
          <w:color w:val="FF0000"/>
          <w:sz w:val="22"/>
        </w:rPr>
        <w:t xml:space="preserve"> </w:t>
      </w:r>
    </w:p>
    <w:p w14:paraId="459BEF87" w14:textId="4D3B707F" w:rsidR="0093404A" w:rsidRDefault="0093404A" w:rsidP="0093404A">
      <w:pPr>
        <w:pStyle w:val="BodyTextL25Bold"/>
        <w:rPr>
          <w:color w:val="FF0000"/>
          <w:sz w:val="22"/>
        </w:rPr>
      </w:pPr>
      <w:r w:rsidRPr="00C20A72">
        <w:rPr>
          <w:color w:val="FF0000"/>
          <w:sz w:val="22"/>
        </w:rPr>
        <w:t xml:space="preserve">You have completed the lab – please submit the </w:t>
      </w:r>
      <w:r w:rsidR="00687D80">
        <w:rPr>
          <w:color w:val="FF0000"/>
          <w:sz w:val="22"/>
        </w:rPr>
        <w:t>Brightspace</w:t>
      </w:r>
      <w:r w:rsidRPr="00C20A72">
        <w:rPr>
          <w:color w:val="FF0000"/>
          <w:sz w:val="22"/>
        </w:rPr>
        <w:t xml:space="preserve"> quiz.</w:t>
      </w:r>
    </w:p>
    <w:p w14:paraId="0F2389A1" w14:textId="77777777" w:rsidR="0093404A" w:rsidRPr="00B46CCC" w:rsidRDefault="0093404A" w:rsidP="0093404A">
      <w:pPr>
        <w:pStyle w:val="BodyTextL25Bold"/>
        <w:rPr>
          <w:color w:val="FF0000"/>
          <w:sz w:val="22"/>
        </w:rPr>
      </w:pPr>
    </w:p>
    <w:p w14:paraId="3E79F742" w14:textId="20134963" w:rsidR="005F7893" w:rsidRDefault="005F7893" w:rsidP="005F7893">
      <w:pPr>
        <w:pStyle w:val="Heading3"/>
      </w:pPr>
      <w:r>
        <w:t>Appendix – Port Numbers</w:t>
      </w:r>
    </w:p>
    <w:p w14:paraId="282158F7" w14:textId="77777777" w:rsidR="005F7893" w:rsidRPr="005F7893" w:rsidRDefault="005F7893" w:rsidP="005F7893">
      <w:pPr>
        <w:pStyle w:val="Bulletlevel1"/>
        <w:numPr>
          <w:ilvl w:val="0"/>
          <w:numId w:val="0"/>
        </w:numPr>
        <w:ind w:left="360"/>
        <w:rPr>
          <w:sz w:val="22"/>
        </w:rPr>
      </w:pPr>
      <w:r w:rsidRPr="005F7893">
        <w:rPr>
          <w:sz w:val="22"/>
        </w:rPr>
        <w:t xml:space="preserve">DNS </w:t>
      </w:r>
      <w:r w:rsidRPr="005F7893">
        <w:rPr>
          <w:sz w:val="22"/>
        </w:rPr>
        <w:sym w:font="Wingdings" w:char="F0E0"/>
      </w:r>
      <w:r w:rsidRPr="005F7893">
        <w:rPr>
          <w:sz w:val="22"/>
        </w:rPr>
        <w:t xml:space="preserve"> UDP 53</w:t>
      </w:r>
    </w:p>
    <w:p w14:paraId="225EB3B4" w14:textId="77777777" w:rsidR="005F7893" w:rsidRPr="005F7893" w:rsidRDefault="005F7893" w:rsidP="005F7893">
      <w:pPr>
        <w:pStyle w:val="Bulletlevel1"/>
        <w:numPr>
          <w:ilvl w:val="0"/>
          <w:numId w:val="0"/>
        </w:numPr>
        <w:ind w:left="360"/>
        <w:rPr>
          <w:sz w:val="22"/>
        </w:rPr>
      </w:pPr>
      <w:r w:rsidRPr="005F7893">
        <w:rPr>
          <w:sz w:val="22"/>
        </w:rPr>
        <w:t xml:space="preserve">SMTP </w:t>
      </w:r>
      <w:r w:rsidRPr="005F7893">
        <w:rPr>
          <w:sz w:val="22"/>
        </w:rPr>
        <w:sym w:font="Wingdings" w:char="F0E0"/>
      </w:r>
      <w:r w:rsidRPr="005F7893">
        <w:rPr>
          <w:sz w:val="22"/>
        </w:rPr>
        <w:t xml:space="preserve"> TCP 25</w:t>
      </w:r>
    </w:p>
    <w:p w14:paraId="2620CE2B" w14:textId="77777777" w:rsidR="005F7893" w:rsidRPr="005F7893" w:rsidRDefault="005F7893" w:rsidP="005F7893">
      <w:pPr>
        <w:pStyle w:val="Bulletlevel1"/>
        <w:numPr>
          <w:ilvl w:val="0"/>
          <w:numId w:val="0"/>
        </w:numPr>
        <w:ind w:left="360"/>
        <w:rPr>
          <w:sz w:val="22"/>
        </w:rPr>
      </w:pPr>
      <w:r w:rsidRPr="005F7893">
        <w:rPr>
          <w:sz w:val="22"/>
        </w:rPr>
        <w:t xml:space="preserve">FTP </w:t>
      </w:r>
      <w:r w:rsidRPr="005F7893">
        <w:rPr>
          <w:sz w:val="22"/>
        </w:rPr>
        <w:sym w:font="Wingdings" w:char="F0E0"/>
      </w:r>
      <w:r w:rsidRPr="005F7893">
        <w:rPr>
          <w:sz w:val="22"/>
        </w:rPr>
        <w:t xml:space="preserve"> TCP 21 (no need to include port 20)</w:t>
      </w:r>
    </w:p>
    <w:p w14:paraId="53920FED" w14:textId="77777777" w:rsidR="005F7893" w:rsidRPr="005F7893" w:rsidRDefault="005F7893" w:rsidP="005F7893">
      <w:pPr>
        <w:pStyle w:val="Bulletlevel1"/>
        <w:numPr>
          <w:ilvl w:val="0"/>
          <w:numId w:val="0"/>
        </w:numPr>
        <w:ind w:left="720" w:hanging="360"/>
        <w:rPr>
          <w:sz w:val="22"/>
        </w:rPr>
      </w:pPr>
      <w:r w:rsidRPr="005F7893">
        <w:rPr>
          <w:sz w:val="22"/>
        </w:rPr>
        <w:t xml:space="preserve">HTTPS </w:t>
      </w:r>
      <w:r w:rsidRPr="005F7893">
        <w:rPr>
          <w:sz w:val="22"/>
        </w:rPr>
        <w:sym w:font="Wingdings" w:char="F0E0"/>
      </w:r>
      <w:r w:rsidRPr="005F7893">
        <w:rPr>
          <w:sz w:val="22"/>
        </w:rPr>
        <w:t xml:space="preserve"> TCP 443</w:t>
      </w:r>
    </w:p>
    <w:p w14:paraId="1EF31A22" w14:textId="2579DBCE" w:rsidR="005F7893" w:rsidRPr="005F7893" w:rsidRDefault="005F7893" w:rsidP="005F7893">
      <w:pPr>
        <w:ind w:firstLine="360"/>
      </w:pPr>
      <w:r w:rsidRPr="005F7893">
        <w:t xml:space="preserve">SSH </w:t>
      </w:r>
      <w:r w:rsidRPr="005F7893">
        <w:sym w:font="Wingdings" w:char="F0E0"/>
      </w:r>
      <w:r w:rsidRPr="005F7893">
        <w:t xml:space="preserve"> TCP 22</w:t>
      </w:r>
    </w:p>
    <w:sectPr w:rsidR="005F7893" w:rsidRPr="005F7893" w:rsidSect="008C430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34590" w14:textId="77777777" w:rsidR="0085047E" w:rsidRDefault="0085047E" w:rsidP="0090659A">
      <w:pPr>
        <w:spacing w:after="0" w:line="240" w:lineRule="auto"/>
      </w:pPr>
      <w:r>
        <w:separator/>
      </w:r>
    </w:p>
    <w:p w14:paraId="3E206F1E" w14:textId="77777777" w:rsidR="0085047E" w:rsidRDefault="0085047E"/>
    <w:p w14:paraId="7D53A883" w14:textId="77777777" w:rsidR="0085047E" w:rsidRDefault="0085047E"/>
    <w:p w14:paraId="0D74A8E5" w14:textId="77777777" w:rsidR="0085047E" w:rsidRDefault="0085047E"/>
    <w:p w14:paraId="4F80240B" w14:textId="77777777" w:rsidR="0085047E" w:rsidRDefault="0085047E"/>
    <w:p w14:paraId="01F3A573" w14:textId="77777777" w:rsidR="0085047E" w:rsidRDefault="0085047E"/>
  </w:endnote>
  <w:endnote w:type="continuationSeparator" w:id="0">
    <w:p w14:paraId="6785D234" w14:textId="77777777" w:rsidR="0085047E" w:rsidRDefault="0085047E" w:rsidP="0090659A">
      <w:pPr>
        <w:spacing w:after="0" w:line="240" w:lineRule="auto"/>
      </w:pPr>
      <w:r>
        <w:continuationSeparator/>
      </w:r>
    </w:p>
    <w:p w14:paraId="13DE0583" w14:textId="77777777" w:rsidR="0085047E" w:rsidRDefault="0085047E"/>
    <w:p w14:paraId="4786264A" w14:textId="77777777" w:rsidR="0085047E" w:rsidRDefault="0085047E"/>
    <w:p w14:paraId="0077CB77" w14:textId="77777777" w:rsidR="0085047E" w:rsidRDefault="0085047E"/>
    <w:p w14:paraId="0EC53AE6" w14:textId="77777777" w:rsidR="0085047E" w:rsidRDefault="0085047E"/>
    <w:p w14:paraId="3F71328B" w14:textId="77777777" w:rsidR="0085047E" w:rsidRDefault="008504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565F5" w14:textId="6F03DDA0" w:rsidR="00926CB2" w:rsidRPr="00231DCA" w:rsidRDefault="00926CB2" w:rsidP="008E6D5D">
    <w:pPr>
      <w:pStyle w:val="Footer"/>
      <w:rPr>
        <w:szCs w:val="16"/>
      </w:rPr>
    </w:pPr>
    <w:r w:rsidRPr="0090659A">
      <w:rPr>
        <w:szCs w:val="16"/>
      </w:rPr>
      <w:t xml:space="preserve">Page </w:t>
    </w:r>
    <w:r w:rsidR="00ED29F4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ED29F4" w:rsidRPr="0090659A">
      <w:rPr>
        <w:b/>
        <w:szCs w:val="16"/>
      </w:rPr>
      <w:fldChar w:fldCharType="separate"/>
    </w:r>
    <w:r w:rsidR="00776E1A">
      <w:rPr>
        <w:b/>
        <w:noProof/>
        <w:szCs w:val="16"/>
      </w:rPr>
      <w:t>2</w:t>
    </w:r>
    <w:r w:rsidR="00ED29F4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ED29F4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ED29F4" w:rsidRPr="0090659A">
      <w:rPr>
        <w:b/>
        <w:szCs w:val="16"/>
      </w:rPr>
      <w:fldChar w:fldCharType="separate"/>
    </w:r>
    <w:r w:rsidR="00776E1A">
      <w:rPr>
        <w:b/>
        <w:noProof/>
        <w:szCs w:val="16"/>
      </w:rPr>
      <w:t>5</w:t>
    </w:r>
    <w:r w:rsidR="00ED29F4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565F8" w14:textId="360F287A" w:rsidR="00926CB2" w:rsidRPr="008402F2" w:rsidRDefault="00926CB2" w:rsidP="008E6D5D">
    <w:pPr>
      <w:pStyle w:val="Footer"/>
    </w:pPr>
    <w:r w:rsidRPr="0090659A">
      <w:t xml:space="preserve">Page </w:t>
    </w:r>
    <w:r w:rsidR="00ED29F4" w:rsidRPr="0090659A">
      <w:fldChar w:fldCharType="begin"/>
    </w:r>
    <w:r w:rsidRPr="0090659A">
      <w:instrText xml:space="preserve"> PAGE </w:instrText>
    </w:r>
    <w:r w:rsidR="00ED29F4" w:rsidRPr="0090659A">
      <w:fldChar w:fldCharType="separate"/>
    </w:r>
    <w:r w:rsidR="00776E1A">
      <w:rPr>
        <w:noProof/>
      </w:rPr>
      <w:t>1</w:t>
    </w:r>
    <w:r w:rsidR="00ED29F4" w:rsidRPr="0090659A">
      <w:fldChar w:fldCharType="end"/>
    </w:r>
    <w:r w:rsidRPr="0090659A">
      <w:t xml:space="preserve"> of </w:t>
    </w:r>
    <w:r w:rsidR="00ED29F4" w:rsidRPr="0090659A">
      <w:fldChar w:fldCharType="begin"/>
    </w:r>
    <w:r w:rsidRPr="0090659A">
      <w:instrText xml:space="preserve"> NUMPAGES  </w:instrText>
    </w:r>
    <w:r w:rsidR="00ED29F4" w:rsidRPr="0090659A">
      <w:fldChar w:fldCharType="separate"/>
    </w:r>
    <w:r w:rsidR="00776E1A">
      <w:rPr>
        <w:noProof/>
      </w:rPr>
      <w:t>5</w:t>
    </w:r>
    <w:r w:rsidR="00ED29F4" w:rsidRPr="0090659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09D6B" w14:textId="77777777" w:rsidR="0085047E" w:rsidRDefault="0085047E" w:rsidP="0090659A">
      <w:pPr>
        <w:spacing w:after="0" w:line="240" w:lineRule="auto"/>
      </w:pPr>
      <w:r>
        <w:separator/>
      </w:r>
    </w:p>
    <w:p w14:paraId="1403C294" w14:textId="77777777" w:rsidR="0085047E" w:rsidRDefault="0085047E"/>
    <w:p w14:paraId="6F4C5DC9" w14:textId="77777777" w:rsidR="0085047E" w:rsidRDefault="0085047E"/>
    <w:p w14:paraId="5FB6E6CC" w14:textId="77777777" w:rsidR="0085047E" w:rsidRDefault="0085047E"/>
    <w:p w14:paraId="06C106D7" w14:textId="77777777" w:rsidR="0085047E" w:rsidRDefault="0085047E"/>
    <w:p w14:paraId="36301AB5" w14:textId="77777777" w:rsidR="0085047E" w:rsidRDefault="0085047E"/>
  </w:footnote>
  <w:footnote w:type="continuationSeparator" w:id="0">
    <w:p w14:paraId="59C6D839" w14:textId="77777777" w:rsidR="0085047E" w:rsidRDefault="0085047E" w:rsidP="0090659A">
      <w:pPr>
        <w:spacing w:after="0" w:line="240" w:lineRule="auto"/>
      </w:pPr>
      <w:r>
        <w:continuationSeparator/>
      </w:r>
    </w:p>
    <w:p w14:paraId="3C61D68D" w14:textId="77777777" w:rsidR="0085047E" w:rsidRDefault="0085047E"/>
    <w:p w14:paraId="1070C2E1" w14:textId="77777777" w:rsidR="0085047E" w:rsidRDefault="0085047E"/>
    <w:p w14:paraId="50F0FB8B" w14:textId="77777777" w:rsidR="0085047E" w:rsidRDefault="0085047E"/>
    <w:p w14:paraId="47EEDA1D" w14:textId="77777777" w:rsidR="0085047E" w:rsidRDefault="0085047E"/>
    <w:p w14:paraId="3132637A" w14:textId="77777777" w:rsidR="0085047E" w:rsidRDefault="008504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565F4" w14:textId="0097A92E" w:rsidR="00926CB2" w:rsidRPr="008E6D5D" w:rsidRDefault="008E6D5D" w:rsidP="008E6D5D">
    <w:pPr>
      <w:pStyle w:val="Header"/>
      <w:rPr>
        <w:b/>
        <w:sz w:val="20"/>
      </w:rPr>
    </w:pPr>
    <w:r w:rsidRPr="008E6D5D">
      <w:rPr>
        <w:b/>
        <w:sz w:val="20"/>
      </w:rPr>
      <w:t>Lab 2 Part 1 - Configure IP ACLs to Mitigate Attacks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565F6" w14:textId="393D5F7A" w:rsidR="00926CB2" w:rsidRDefault="008E6D5D" w:rsidP="00552E81">
    <w:pPr>
      <w:jc w:val="right"/>
    </w:pPr>
    <w:r>
      <w:rPr>
        <w:noProof/>
        <w:lang w:val="en-IE" w:eastAsia="en-IE"/>
      </w:rPr>
      <w:drawing>
        <wp:inline distT="0" distB="0" distL="0" distR="0" wp14:anchorId="0284A22B" wp14:editId="354DECBE">
          <wp:extent cx="1152525" cy="633255"/>
          <wp:effectExtent l="0" t="0" r="0" b="0"/>
          <wp:docPr id="1" name="x_x_Picture 1" descr="http://www.dit.ie/media/tudublin/images/TUDublin-Email-182x1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http://www.dit.ie/media/tudublin/images/TUDublin-Email-182x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341" cy="644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94E3E"/>
    <w:multiLevelType w:val="hybridMultilevel"/>
    <w:tmpl w:val="DB90C5A2"/>
    <w:lvl w:ilvl="0" w:tplc="1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2E5CC990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96360"/>
    <w:multiLevelType w:val="multilevel"/>
    <w:tmpl w:val="E6F284A8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lvlText w:val="Step %3:"/>
      <w:lvlJc w:val="left"/>
      <w:pPr>
        <w:tabs>
          <w:tab w:val="num" w:pos="972"/>
        </w:tabs>
        <w:ind w:left="972" w:hanging="972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244CBA0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40985"/>
    <w:multiLevelType w:val="hybridMultilevel"/>
    <w:tmpl w:val="E7D0DA7A"/>
    <w:lvl w:ilvl="0" w:tplc="170CA39E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2870EF"/>
    <w:multiLevelType w:val="multilevel"/>
    <w:tmpl w:val="244CBA0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189438DA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4ECA5334"/>
    <w:multiLevelType w:val="hybridMultilevel"/>
    <w:tmpl w:val="7380965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9F570C"/>
    <w:multiLevelType w:val="hybridMultilevel"/>
    <w:tmpl w:val="F23A355A"/>
    <w:lvl w:ilvl="0" w:tplc="36581B5A">
      <w:start w:val="1"/>
      <w:numFmt w:val="decimal"/>
      <w:lvlText w:val="Task %1: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9BD160E"/>
    <w:multiLevelType w:val="hybridMultilevel"/>
    <w:tmpl w:val="7786F4D4"/>
    <w:lvl w:ilvl="0" w:tplc="18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  <w:lvlOverride w:ilvl="1">
      <w:lvl w:ilvl="1">
        <w:start w:val="1"/>
        <w:numFmt w:val="decimal"/>
        <w:pStyle w:val="ReflectionQ"/>
        <w:lvlText w:val="%2.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</w:num>
  <w:num w:numId="4">
    <w:abstractNumId w:val="4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</w:num>
  <w:num w:numId="6">
    <w:abstractNumId w:val="0"/>
  </w:num>
  <w:num w:numId="7">
    <w:abstractNumId w:val="6"/>
  </w:num>
  <w:num w:numId="8">
    <w:abstractNumId w:val="7"/>
  </w:num>
  <w:num w:numId="9">
    <w:abstractNumId w:val="3"/>
  </w:num>
  <w:num w:numId="10">
    <w:abstractNumId w:val="11"/>
  </w:num>
  <w:num w:numId="11">
    <w:abstractNumId w:val="10"/>
  </w:num>
  <w:num w:numId="12">
    <w:abstractNumId w:val="5"/>
  </w:num>
  <w:num w:numId="13">
    <w:abstractNumId w:val="8"/>
  </w:num>
  <w:num w:numId="14">
    <w:abstractNumId w:val="1"/>
  </w:num>
  <w:num w:numId="15">
    <w:abstractNumId w:val="2"/>
  </w:num>
  <w:num w:numId="16">
    <w:abstractNumId w:val="4"/>
  </w:num>
  <w:num w:numId="1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A0MTGwtDQwNjYzMDVT0lEKTi0uzszPAykwrgUAcrS1siwAAAA="/>
  </w:docVars>
  <w:rsids>
    <w:rsidRoot w:val="00963B7D"/>
    <w:rsid w:val="00001BDF"/>
    <w:rsid w:val="00002183"/>
    <w:rsid w:val="0000380F"/>
    <w:rsid w:val="00004175"/>
    <w:rsid w:val="000059C9"/>
    <w:rsid w:val="00012C22"/>
    <w:rsid w:val="000160F7"/>
    <w:rsid w:val="00016D5B"/>
    <w:rsid w:val="00016F30"/>
    <w:rsid w:val="00020418"/>
    <w:rsid w:val="0002047C"/>
    <w:rsid w:val="00021B9A"/>
    <w:rsid w:val="000220F1"/>
    <w:rsid w:val="000242D6"/>
    <w:rsid w:val="00024EE5"/>
    <w:rsid w:val="00041AF6"/>
    <w:rsid w:val="00044E62"/>
    <w:rsid w:val="00050BA4"/>
    <w:rsid w:val="00051738"/>
    <w:rsid w:val="00052548"/>
    <w:rsid w:val="00053EF7"/>
    <w:rsid w:val="00060696"/>
    <w:rsid w:val="00067A67"/>
    <w:rsid w:val="000721E7"/>
    <w:rsid w:val="000769CF"/>
    <w:rsid w:val="000815D8"/>
    <w:rsid w:val="000826EC"/>
    <w:rsid w:val="00084C99"/>
    <w:rsid w:val="0008575B"/>
    <w:rsid w:val="00085CC6"/>
    <w:rsid w:val="00090C07"/>
    <w:rsid w:val="0009147A"/>
    <w:rsid w:val="00091E8D"/>
    <w:rsid w:val="0009378D"/>
    <w:rsid w:val="00094279"/>
    <w:rsid w:val="00097163"/>
    <w:rsid w:val="000A22C8"/>
    <w:rsid w:val="000B2344"/>
    <w:rsid w:val="000B7DE5"/>
    <w:rsid w:val="000C2118"/>
    <w:rsid w:val="000C4F18"/>
    <w:rsid w:val="000C6E6E"/>
    <w:rsid w:val="000D55B4"/>
    <w:rsid w:val="000E65F0"/>
    <w:rsid w:val="000F072C"/>
    <w:rsid w:val="000F6743"/>
    <w:rsid w:val="001006C2"/>
    <w:rsid w:val="00101BE8"/>
    <w:rsid w:val="001061A8"/>
    <w:rsid w:val="00107B2B"/>
    <w:rsid w:val="00112AC5"/>
    <w:rsid w:val="001133DD"/>
    <w:rsid w:val="00120CBE"/>
    <w:rsid w:val="00121BAE"/>
    <w:rsid w:val="00124B41"/>
    <w:rsid w:val="001261C4"/>
    <w:rsid w:val="001314FB"/>
    <w:rsid w:val="0013197A"/>
    <w:rsid w:val="001366EC"/>
    <w:rsid w:val="0014219C"/>
    <w:rsid w:val="001425ED"/>
    <w:rsid w:val="00143450"/>
    <w:rsid w:val="00144997"/>
    <w:rsid w:val="001523C0"/>
    <w:rsid w:val="001535FE"/>
    <w:rsid w:val="00154E3A"/>
    <w:rsid w:val="00157902"/>
    <w:rsid w:val="00162EEA"/>
    <w:rsid w:val="00163164"/>
    <w:rsid w:val="00166253"/>
    <w:rsid w:val="001704B7"/>
    <w:rsid w:val="001710C0"/>
    <w:rsid w:val="00172AFB"/>
    <w:rsid w:val="001756D7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B7586"/>
    <w:rsid w:val="001C05A1"/>
    <w:rsid w:val="001C1D9E"/>
    <w:rsid w:val="001C5998"/>
    <w:rsid w:val="001C7C3B"/>
    <w:rsid w:val="001D0C2D"/>
    <w:rsid w:val="001D5B6F"/>
    <w:rsid w:val="001E0AB8"/>
    <w:rsid w:val="001E1653"/>
    <w:rsid w:val="001E2FF3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4FFB"/>
    <w:rsid w:val="00215665"/>
    <w:rsid w:val="002163BB"/>
    <w:rsid w:val="0021792C"/>
    <w:rsid w:val="002240AB"/>
    <w:rsid w:val="00225E37"/>
    <w:rsid w:val="00231DCA"/>
    <w:rsid w:val="00242E3A"/>
    <w:rsid w:val="002506CF"/>
    <w:rsid w:val="0025107F"/>
    <w:rsid w:val="00253EB0"/>
    <w:rsid w:val="00256067"/>
    <w:rsid w:val="00260CD4"/>
    <w:rsid w:val="002639D8"/>
    <w:rsid w:val="00265F77"/>
    <w:rsid w:val="00266C83"/>
    <w:rsid w:val="002768DC"/>
    <w:rsid w:val="00291EDF"/>
    <w:rsid w:val="00294C8F"/>
    <w:rsid w:val="002A6C56"/>
    <w:rsid w:val="002C090C"/>
    <w:rsid w:val="002C1243"/>
    <w:rsid w:val="002C1815"/>
    <w:rsid w:val="002C475E"/>
    <w:rsid w:val="002C6AD6"/>
    <w:rsid w:val="002D6C2A"/>
    <w:rsid w:val="002D7A86"/>
    <w:rsid w:val="002E4970"/>
    <w:rsid w:val="002F189D"/>
    <w:rsid w:val="002F45FF"/>
    <w:rsid w:val="002F6D17"/>
    <w:rsid w:val="00302887"/>
    <w:rsid w:val="003052B4"/>
    <w:rsid w:val="003056EB"/>
    <w:rsid w:val="003071FF"/>
    <w:rsid w:val="00310652"/>
    <w:rsid w:val="0031371D"/>
    <w:rsid w:val="00316C29"/>
    <w:rsid w:val="0031789F"/>
    <w:rsid w:val="00320788"/>
    <w:rsid w:val="003233A3"/>
    <w:rsid w:val="00334AD8"/>
    <w:rsid w:val="003443F4"/>
    <w:rsid w:val="0034455D"/>
    <w:rsid w:val="0034604B"/>
    <w:rsid w:val="00346D17"/>
    <w:rsid w:val="00347972"/>
    <w:rsid w:val="00350648"/>
    <w:rsid w:val="0035469B"/>
    <w:rsid w:val="003559CC"/>
    <w:rsid w:val="003569D7"/>
    <w:rsid w:val="003608AC"/>
    <w:rsid w:val="00361045"/>
    <w:rsid w:val="00363A23"/>
    <w:rsid w:val="0036465A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458"/>
    <w:rsid w:val="003C7902"/>
    <w:rsid w:val="003D0BFF"/>
    <w:rsid w:val="003D6EF1"/>
    <w:rsid w:val="003E5BE5"/>
    <w:rsid w:val="003E6FEF"/>
    <w:rsid w:val="003E74EC"/>
    <w:rsid w:val="003E76D9"/>
    <w:rsid w:val="003F18D1"/>
    <w:rsid w:val="003F20EC"/>
    <w:rsid w:val="003F4F0E"/>
    <w:rsid w:val="003F6096"/>
    <w:rsid w:val="003F6E06"/>
    <w:rsid w:val="00403C7A"/>
    <w:rsid w:val="004057A6"/>
    <w:rsid w:val="00406554"/>
    <w:rsid w:val="004131B0"/>
    <w:rsid w:val="00416C42"/>
    <w:rsid w:val="00422476"/>
    <w:rsid w:val="0042385C"/>
    <w:rsid w:val="0043038A"/>
    <w:rsid w:val="00431654"/>
    <w:rsid w:val="00433F95"/>
    <w:rsid w:val="00434926"/>
    <w:rsid w:val="00443ACE"/>
    <w:rsid w:val="00444217"/>
    <w:rsid w:val="004478F4"/>
    <w:rsid w:val="00450F7A"/>
    <w:rsid w:val="00452C6D"/>
    <w:rsid w:val="00455E0B"/>
    <w:rsid w:val="00462B9F"/>
    <w:rsid w:val="004659EE"/>
    <w:rsid w:val="004720FF"/>
    <w:rsid w:val="00473E34"/>
    <w:rsid w:val="00476BA9"/>
    <w:rsid w:val="004936C2"/>
    <w:rsid w:val="0049379C"/>
    <w:rsid w:val="004A1CA0"/>
    <w:rsid w:val="004A22E9"/>
    <w:rsid w:val="004A4ACD"/>
    <w:rsid w:val="004A5BC5"/>
    <w:rsid w:val="004B023D"/>
    <w:rsid w:val="004C0909"/>
    <w:rsid w:val="004C3F97"/>
    <w:rsid w:val="004D01F2"/>
    <w:rsid w:val="004D15E5"/>
    <w:rsid w:val="004D3339"/>
    <w:rsid w:val="004D353F"/>
    <w:rsid w:val="004D36D7"/>
    <w:rsid w:val="004D682B"/>
    <w:rsid w:val="004E6152"/>
    <w:rsid w:val="004F0669"/>
    <w:rsid w:val="004F344A"/>
    <w:rsid w:val="00504ED4"/>
    <w:rsid w:val="005063F4"/>
    <w:rsid w:val="00510639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2E81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5AEA"/>
    <w:rsid w:val="00593386"/>
    <w:rsid w:val="00596998"/>
    <w:rsid w:val="005A6E62"/>
    <w:rsid w:val="005B2FB3"/>
    <w:rsid w:val="005C55F9"/>
    <w:rsid w:val="005D2B29"/>
    <w:rsid w:val="005D354A"/>
    <w:rsid w:val="005D3E53"/>
    <w:rsid w:val="005D506C"/>
    <w:rsid w:val="005E29BD"/>
    <w:rsid w:val="005E3235"/>
    <w:rsid w:val="005E4176"/>
    <w:rsid w:val="005E4876"/>
    <w:rsid w:val="005E65B5"/>
    <w:rsid w:val="005F3326"/>
    <w:rsid w:val="005F3AE9"/>
    <w:rsid w:val="005F7893"/>
    <w:rsid w:val="006007BB"/>
    <w:rsid w:val="00601DC0"/>
    <w:rsid w:val="006034CB"/>
    <w:rsid w:val="00605AB9"/>
    <w:rsid w:val="006131CE"/>
    <w:rsid w:val="0061336B"/>
    <w:rsid w:val="00617D6E"/>
    <w:rsid w:val="00622D61"/>
    <w:rsid w:val="00624198"/>
    <w:rsid w:val="00636C28"/>
    <w:rsid w:val="006428E5"/>
    <w:rsid w:val="00644958"/>
    <w:rsid w:val="0064626B"/>
    <w:rsid w:val="00672919"/>
    <w:rsid w:val="006752D4"/>
    <w:rsid w:val="00676704"/>
    <w:rsid w:val="00686587"/>
    <w:rsid w:val="00687D80"/>
    <w:rsid w:val="00687E3D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4781"/>
    <w:rsid w:val="006B5CA7"/>
    <w:rsid w:val="006B5E89"/>
    <w:rsid w:val="006C19B2"/>
    <w:rsid w:val="006C30A0"/>
    <w:rsid w:val="006C35FF"/>
    <w:rsid w:val="006C419A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405B"/>
    <w:rsid w:val="00705FEC"/>
    <w:rsid w:val="0071147A"/>
    <w:rsid w:val="0071185D"/>
    <w:rsid w:val="00715130"/>
    <w:rsid w:val="00721E01"/>
    <w:rsid w:val="007222AD"/>
    <w:rsid w:val="007267CF"/>
    <w:rsid w:val="00731F3F"/>
    <w:rsid w:val="00733BAB"/>
    <w:rsid w:val="007436BF"/>
    <w:rsid w:val="007443E9"/>
    <w:rsid w:val="00745DCE"/>
    <w:rsid w:val="00750708"/>
    <w:rsid w:val="00753D89"/>
    <w:rsid w:val="00753DDA"/>
    <w:rsid w:val="007553D8"/>
    <w:rsid w:val="00755C9B"/>
    <w:rsid w:val="00760FE4"/>
    <w:rsid w:val="007636C2"/>
    <w:rsid w:val="00763D8B"/>
    <w:rsid w:val="007657F6"/>
    <w:rsid w:val="00765E47"/>
    <w:rsid w:val="0077125A"/>
    <w:rsid w:val="00776E1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D04C8"/>
    <w:rsid w:val="007D1984"/>
    <w:rsid w:val="007D2AFE"/>
    <w:rsid w:val="007E0034"/>
    <w:rsid w:val="007E3264"/>
    <w:rsid w:val="007E3FEA"/>
    <w:rsid w:val="007E7AA9"/>
    <w:rsid w:val="007F0A0B"/>
    <w:rsid w:val="007F3A60"/>
    <w:rsid w:val="007F3D0B"/>
    <w:rsid w:val="007F448F"/>
    <w:rsid w:val="007F7C94"/>
    <w:rsid w:val="00802FFA"/>
    <w:rsid w:val="00810E4B"/>
    <w:rsid w:val="00814BAA"/>
    <w:rsid w:val="00823320"/>
    <w:rsid w:val="00824295"/>
    <w:rsid w:val="00827A65"/>
    <w:rsid w:val="00830473"/>
    <w:rsid w:val="008313F3"/>
    <w:rsid w:val="00835A47"/>
    <w:rsid w:val="008402F2"/>
    <w:rsid w:val="008405BB"/>
    <w:rsid w:val="00846494"/>
    <w:rsid w:val="00847B20"/>
    <w:rsid w:val="0085047E"/>
    <w:rsid w:val="008509D3"/>
    <w:rsid w:val="00853418"/>
    <w:rsid w:val="00857CF6"/>
    <w:rsid w:val="008610ED"/>
    <w:rsid w:val="00861C6A"/>
    <w:rsid w:val="00865199"/>
    <w:rsid w:val="00866881"/>
    <w:rsid w:val="00867EAF"/>
    <w:rsid w:val="00870763"/>
    <w:rsid w:val="008713EA"/>
    <w:rsid w:val="00873C6B"/>
    <w:rsid w:val="0088426A"/>
    <w:rsid w:val="008852BA"/>
    <w:rsid w:val="00887134"/>
    <w:rsid w:val="00890108"/>
    <w:rsid w:val="008926C3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376B"/>
    <w:rsid w:val="008C4307"/>
    <w:rsid w:val="008C54B2"/>
    <w:rsid w:val="008D23DF"/>
    <w:rsid w:val="008D62D0"/>
    <w:rsid w:val="008D73BF"/>
    <w:rsid w:val="008D7F09"/>
    <w:rsid w:val="008E5B64"/>
    <w:rsid w:val="008E6D5D"/>
    <w:rsid w:val="008E7DAA"/>
    <w:rsid w:val="008F0094"/>
    <w:rsid w:val="008F03EF"/>
    <w:rsid w:val="008F340F"/>
    <w:rsid w:val="008F375A"/>
    <w:rsid w:val="00903523"/>
    <w:rsid w:val="00903FC2"/>
    <w:rsid w:val="00906281"/>
    <w:rsid w:val="0090659A"/>
    <w:rsid w:val="00911080"/>
    <w:rsid w:val="0091350B"/>
    <w:rsid w:val="00914BB2"/>
    <w:rsid w:val="00915986"/>
    <w:rsid w:val="00917624"/>
    <w:rsid w:val="00926CB2"/>
    <w:rsid w:val="00930386"/>
    <w:rsid w:val="009309F5"/>
    <w:rsid w:val="00933237"/>
    <w:rsid w:val="00933F28"/>
    <w:rsid w:val="0093404A"/>
    <w:rsid w:val="009416FB"/>
    <w:rsid w:val="009425C9"/>
    <w:rsid w:val="009476C0"/>
    <w:rsid w:val="00963B7D"/>
    <w:rsid w:val="00963E34"/>
    <w:rsid w:val="00964DFA"/>
    <w:rsid w:val="00965611"/>
    <w:rsid w:val="0098155C"/>
    <w:rsid w:val="00983B77"/>
    <w:rsid w:val="009868F4"/>
    <w:rsid w:val="00996053"/>
    <w:rsid w:val="009A0B2F"/>
    <w:rsid w:val="009A1CF4"/>
    <w:rsid w:val="009A37D7"/>
    <w:rsid w:val="009A4E17"/>
    <w:rsid w:val="009A6955"/>
    <w:rsid w:val="009B341C"/>
    <w:rsid w:val="009B409E"/>
    <w:rsid w:val="009B5747"/>
    <w:rsid w:val="009D2C27"/>
    <w:rsid w:val="009E2309"/>
    <w:rsid w:val="009E42B9"/>
    <w:rsid w:val="009E4E17"/>
    <w:rsid w:val="009F1EEB"/>
    <w:rsid w:val="009F27C2"/>
    <w:rsid w:val="009F4C2E"/>
    <w:rsid w:val="00A014A3"/>
    <w:rsid w:val="00A027CC"/>
    <w:rsid w:val="00A0412D"/>
    <w:rsid w:val="00A21211"/>
    <w:rsid w:val="00A30F8A"/>
    <w:rsid w:val="00A32E7B"/>
    <w:rsid w:val="00A34E7F"/>
    <w:rsid w:val="00A43AD5"/>
    <w:rsid w:val="00A46F0A"/>
    <w:rsid w:val="00A46F25"/>
    <w:rsid w:val="00A47CC2"/>
    <w:rsid w:val="00A502BA"/>
    <w:rsid w:val="00A60146"/>
    <w:rsid w:val="00A601A9"/>
    <w:rsid w:val="00A622C4"/>
    <w:rsid w:val="00A6283D"/>
    <w:rsid w:val="00A66380"/>
    <w:rsid w:val="00A676FF"/>
    <w:rsid w:val="00A71B79"/>
    <w:rsid w:val="00A73EBA"/>
    <w:rsid w:val="00A754B4"/>
    <w:rsid w:val="00A807C1"/>
    <w:rsid w:val="00A82658"/>
    <w:rsid w:val="00A83374"/>
    <w:rsid w:val="00A85552"/>
    <w:rsid w:val="00A96172"/>
    <w:rsid w:val="00A97C5F"/>
    <w:rsid w:val="00AA7254"/>
    <w:rsid w:val="00AB0D6A"/>
    <w:rsid w:val="00AB43B3"/>
    <w:rsid w:val="00AB49B9"/>
    <w:rsid w:val="00AB501D"/>
    <w:rsid w:val="00AB758A"/>
    <w:rsid w:val="00AC027E"/>
    <w:rsid w:val="00AC1E7E"/>
    <w:rsid w:val="00AC4FED"/>
    <w:rsid w:val="00AC507D"/>
    <w:rsid w:val="00AC66E4"/>
    <w:rsid w:val="00AD04F2"/>
    <w:rsid w:val="00AD1958"/>
    <w:rsid w:val="00AD4578"/>
    <w:rsid w:val="00AD68E9"/>
    <w:rsid w:val="00AD6E07"/>
    <w:rsid w:val="00AE56C0"/>
    <w:rsid w:val="00AF238C"/>
    <w:rsid w:val="00AF4138"/>
    <w:rsid w:val="00AF56D4"/>
    <w:rsid w:val="00B00914"/>
    <w:rsid w:val="00B02A8E"/>
    <w:rsid w:val="00B052EE"/>
    <w:rsid w:val="00B1081F"/>
    <w:rsid w:val="00B245AF"/>
    <w:rsid w:val="00B2496B"/>
    <w:rsid w:val="00B24DAF"/>
    <w:rsid w:val="00B27499"/>
    <w:rsid w:val="00B3010D"/>
    <w:rsid w:val="00B35151"/>
    <w:rsid w:val="00B35221"/>
    <w:rsid w:val="00B433F2"/>
    <w:rsid w:val="00B436CE"/>
    <w:rsid w:val="00B458E8"/>
    <w:rsid w:val="00B5397B"/>
    <w:rsid w:val="00B53EE9"/>
    <w:rsid w:val="00B55824"/>
    <w:rsid w:val="00B6183E"/>
    <w:rsid w:val="00B62809"/>
    <w:rsid w:val="00B71EF4"/>
    <w:rsid w:val="00B7675A"/>
    <w:rsid w:val="00B81898"/>
    <w:rsid w:val="00B8222E"/>
    <w:rsid w:val="00B82DED"/>
    <w:rsid w:val="00B84F97"/>
    <w:rsid w:val="00B8606B"/>
    <w:rsid w:val="00B878E7"/>
    <w:rsid w:val="00B879CC"/>
    <w:rsid w:val="00B97278"/>
    <w:rsid w:val="00B97943"/>
    <w:rsid w:val="00BA1D0B"/>
    <w:rsid w:val="00BA6972"/>
    <w:rsid w:val="00BB0E6F"/>
    <w:rsid w:val="00BB1E0D"/>
    <w:rsid w:val="00BB26C8"/>
    <w:rsid w:val="00BB4D9B"/>
    <w:rsid w:val="00BB73FF"/>
    <w:rsid w:val="00BB7688"/>
    <w:rsid w:val="00BC06DC"/>
    <w:rsid w:val="00BC7423"/>
    <w:rsid w:val="00BC7CAC"/>
    <w:rsid w:val="00BD6D76"/>
    <w:rsid w:val="00BE1AF1"/>
    <w:rsid w:val="00BE4BC5"/>
    <w:rsid w:val="00BE51FD"/>
    <w:rsid w:val="00BE56B3"/>
    <w:rsid w:val="00BE676D"/>
    <w:rsid w:val="00BF04E8"/>
    <w:rsid w:val="00BF16BF"/>
    <w:rsid w:val="00BF4D1F"/>
    <w:rsid w:val="00BF76BE"/>
    <w:rsid w:val="00C007BA"/>
    <w:rsid w:val="00C028F0"/>
    <w:rsid w:val="00C02A73"/>
    <w:rsid w:val="00C063D2"/>
    <w:rsid w:val="00C07FD9"/>
    <w:rsid w:val="00C10955"/>
    <w:rsid w:val="00C11C4D"/>
    <w:rsid w:val="00C14314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6B9F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22CB"/>
    <w:rsid w:val="00C73E03"/>
    <w:rsid w:val="00C81A50"/>
    <w:rsid w:val="00C8718B"/>
    <w:rsid w:val="00C872E4"/>
    <w:rsid w:val="00C90311"/>
    <w:rsid w:val="00C91C26"/>
    <w:rsid w:val="00CA73D5"/>
    <w:rsid w:val="00CB0151"/>
    <w:rsid w:val="00CB5068"/>
    <w:rsid w:val="00CC1C87"/>
    <w:rsid w:val="00CC3000"/>
    <w:rsid w:val="00CC4859"/>
    <w:rsid w:val="00CC7A35"/>
    <w:rsid w:val="00CD072A"/>
    <w:rsid w:val="00CD7F73"/>
    <w:rsid w:val="00CE26C5"/>
    <w:rsid w:val="00CE36AF"/>
    <w:rsid w:val="00CE47F3"/>
    <w:rsid w:val="00CE54DD"/>
    <w:rsid w:val="00CF0DA5"/>
    <w:rsid w:val="00CF1608"/>
    <w:rsid w:val="00CF5D31"/>
    <w:rsid w:val="00CF5F3B"/>
    <w:rsid w:val="00CF791A"/>
    <w:rsid w:val="00D00513"/>
    <w:rsid w:val="00D00D7D"/>
    <w:rsid w:val="00D05EBF"/>
    <w:rsid w:val="00D139C8"/>
    <w:rsid w:val="00D15032"/>
    <w:rsid w:val="00D17F81"/>
    <w:rsid w:val="00D2758C"/>
    <w:rsid w:val="00D275CA"/>
    <w:rsid w:val="00D2789B"/>
    <w:rsid w:val="00D30A37"/>
    <w:rsid w:val="00D345AB"/>
    <w:rsid w:val="00D37617"/>
    <w:rsid w:val="00D37FA0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5D31"/>
    <w:rsid w:val="00D81D0F"/>
    <w:rsid w:val="00D84BDA"/>
    <w:rsid w:val="00D86D9E"/>
    <w:rsid w:val="00D87013"/>
    <w:rsid w:val="00D87566"/>
    <w:rsid w:val="00D876A8"/>
    <w:rsid w:val="00D87F26"/>
    <w:rsid w:val="00D913F0"/>
    <w:rsid w:val="00D93063"/>
    <w:rsid w:val="00D933B0"/>
    <w:rsid w:val="00D951FC"/>
    <w:rsid w:val="00D977E8"/>
    <w:rsid w:val="00D97B16"/>
    <w:rsid w:val="00DA7C52"/>
    <w:rsid w:val="00DB1C89"/>
    <w:rsid w:val="00DB3763"/>
    <w:rsid w:val="00DB4029"/>
    <w:rsid w:val="00DB41C4"/>
    <w:rsid w:val="00DB5F4D"/>
    <w:rsid w:val="00DB66F2"/>
    <w:rsid w:val="00DB6DA5"/>
    <w:rsid w:val="00DC076B"/>
    <w:rsid w:val="00DC186F"/>
    <w:rsid w:val="00DC252F"/>
    <w:rsid w:val="00DC6050"/>
    <w:rsid w:val="00DD43EA"/>
    <w:rsid w:val="00DD61EF"/>
    <w:rsid w:val="00DD7415"/>
    <w:rsid w:val="00DE4A46"/>
    <w:rsid w:val="00DE6F44"/>
    <w:rsid w:val="00DF1B58"/>
    <w:rsid w:val="00E009DA"/>
    <w:rsid w:val="00E027BF"/>
    <w:rsid w:val="00E037D9"/>
    <w:rsid w:val="00E04927"/>
    <w:rsid w:val="00E11A48"/>
    <w:rsid w:val="00E130EB"/>
    <w:rsid w:val="00E162CD"/>
    <w:rsid w:val="00E17FA5"/>
    <w:rsid w:val="00E21BFE"/>
    <w:rsid w:val="00E251E1"/>
    <w:rsid w:val="00E26930"/>
    <w:rsid w:val="00E27257"/>
    <w:rsid w:val="00E27F4F"/>
    <w:rsid w:val="00E369E0"/>
    <w:rsid w:val="00E449D0"/>
    <w:rsid w:val="00E44A34"/>
    <w:rsid w:val="00E4506A"/>
    <w:rsid w:val="00E53F99"/>
    <w:rsid w:val="00E564CC"/>
    <w:rsid w:val="00E56510"/>
    <w:rsid w:val="00E62EA8"/>
    <w:rsid w:val="00E67A6E"/>
    <w:rsid w:val="00E71B43"/>
    <w:rsid w:val="00E7569C"/>
    <w:rsid w:val="00E81612"/>
    <w:rsid w:val="00E87403"/>
    <w:rsid w:val="00E87D18"/>
    <w:rsid w:val="00E87D62"/>
    <w:rsid w:val="00E93086"/>
    <w:rsid w:val="00E97333"/>
    <w:rsid w:val="00EA486E"/>
    <w:rsid w:val="00EA4FA3"/>
    <w:rsid w:val="00EB001B"/>
    <w:rsid w:val="00EB3082"/>
    <w:rsid w:val="00EB6C33"/>
    <w:rsid w:val="00ED17B0"/>
    <w:rsid w:val="00ED29F4"/>
    <w:rsid w:val="00ED6019"/>
    <w:rsid w:val="00ED7830"/>
    <w:rsid w:val="00EE3909"/>
    <w:rsid w:val="00EE3D17"/>
    <w:rsid w:val="00EE5016"/>
    <w:rsid w:val="00EF13E4"/>
    <w:rsid w:val="00EF3765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2B99"/>
    <w:rsid w:val="00F25ABB"/>
    <w:rsid w:val="00F27963"/>
    <w:rsid w:val="00F30103"/>
    <w:rsid w:val="00F30446"/>
    <w:rsid w:val="00F3341E"/>
    <w:rsid w:val="00F4135D"/>
    <w:rsid w:val="00F41F1B"/>
    <w:rsid w:val="00F43E5A"/>
    <w:rsid w:val="00F46BD9"/>
    <w:rsid w:val="00F60BE0"/>
    <w:rsid w:val="00F6280E"/>
    <w:rsid w:val="00F65931"/>
    <w:rsid w:val="00F7050A"/>
    <w:rsid w:val="00F75533"/>
    <w:rsid w:val="00F802AE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D33AB"/>
    <w:rsid w:val="00FD4724"/>
    <w:rsid w:val="00FD4A68"/>
    <w:rsid w:val="00FD68ED"/>
    <w:rsid w:val="00FE2824"/>
    <w:rsid w:val="00FE2F0E"/>
    <w:rsid w:val="00FE46DB"/>
    <w:rsid w:val="00FE661F"/>
    <w:rsid w:val="00FF0400"/>
    <w:rsid w:val="00FF187E"/>
    <w:rsid w:val="00FF2E0E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585654B"/>
  <w15:docId w15:val="{E06E6C2E-9239-4616-8803-A18D8C20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B24DA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1"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B24DAF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8E6D5D"/>
    <w:pPr>
      <w:tabs>
        <w:tab w:val="right" w:pos="10080"/>
      </w:tabs>
      <w:spacing w:after="0" w:line="240" w:lineRule="auto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8E6D5D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0220F1"/>
    <w:pPr>
      <w:numPr>
        <w:numId w:val="8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B24DAF"/>
    <w:pPr>
      <w:numPr>
        <w:numId w:val="5"/>
      </w:numPr>
      <w:spacing w:before="24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B24DAF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B24DAF"/>
    <w:pPr>
      <w:numPr>
        <w:numId w:val="16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15"/>
      </w:numPr>
    </w:pPr>
  </w:style>
  <w:style w:type="paragraph" w:customStyle="1" w:styleId="TaskHead">
    <w:name w:val="Task Head"/>
    <w:basedOn w:val="Heading2"/>
    <w:next w:val="BodyTextL25"/>
    <w:rsid w:val="00B24DAF"/>
    <w:pPr>
      <w:numPr>
        <w:ilvl w:val="1"/>
        <w:numId w:val="5"/>
      </w:numPr>
    </w:pPr>
    <w:rPr>
      <w:rFonts w:ascii="Arial" w:hAnsi="Arial"/>
      <w:color w:val="auto"/>
      <w:sz w:val="24"/>
    </w:rPr>
  </w:style>
  <w:style w:type="character" w:customStyle="1" w:styleId="Heading3Char">
    <w:name w:val="Heading 3 Char"/>
    <w:basedOn w:val="DefaultParagraphFont"/>
    <w:rsid w:val="00231DC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1">
    <w:name w:val="Heading 3 Char1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1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basedOn w:val="DefaultParagraphFont"/>
    <w:rsid w:val="00231DCA"/>
    <w:rPr>
      <w:sz w:val="22"/>
      <w:szCs w:val="22"/>
    </w:rPr>
  </w:style>
  <w:style w:type="character" w:customStyle="1" w:styleId="BodyTextChar1">
    <w:name w:val="Body Text Char1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1"/>
    <w:link w:val="BodyTextBold"/>
    <w:rsid w:val="00C73E03"/>
    <w:rPr>
      <w:rFonts w:eastAsia="Times New Roman" w:cs="Arial"/>
      <w:b/>
      <w:szCs w:val="24"/>
    </w:rPr>
  </w:style>
  <w:style w:type="character" w:styleId="Strong">
    <w:name w:val="Strong"/>
    <w:uiPriority w:val="22"/>
    <w:qFormat/>
    <w:rsid w:val="000220F1"/>
    <w:rPr>
      <w:b/>
      <w:bCs/>
    </w:rPr>
  </w:style>
  <w:style w:type="paragraph" w:customStyle="1" w:styleId="Default">
    <w:name w:val="Default"/>
    <w:rsid w:val="00BB0E6F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  <w:lang w:val="en-IE"/>
    </w:rPr>
  </w:style>
  <w:style w:type="numbering" w:customStyle="1" w:styleId="PartStepSubStepList1">
    <w:name w:val="Part_Step_SubStep_List1"/>
    <w:basedOn w:val="NoList"/>
    <w:uiPriority w:val="99"/>
    <w:rsid w:val="008E6D5D"/>
  </w:style>
  <w:style w:type="numbering" w:customStyle="1" w:styleId="LabList">
    <w:name w:val="Lab List"/>
    <w:basedOn w:val="NoList"/>
    <w:uiPriority w:val="99"/>
    <w:rsid w:val="001061A8"/>
    <w:pPr>
      <w:numPr>
        <w:numId w:val="12"/>
      </w:numPr>
    </w:pPr>
  </w:style>
  <w:style w:type="character" w:customStyle="1" w:styleId="BodyTextL25Char">
    <w:name w:val="Body Text L25 Char"/>
    <w:basedOn w:val="DefaultParagraphFont"/>
    <w:link w:val="BodyTextL25"/>
    <w:rsid w:val="00AF238C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9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186a8af6-524e-48fb-a2b5-8db5625d74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20" ma:contentTypeDescription="Create a new document." ma:contentTypeScope="" ma:versionID="95d52e9d7da9d4dcd5527bb5dd9e31d3">
  <xsd:schema xmlns:xsd="http://www.w3.org/2001/XMLSchema" xmlns:xs="http://www.w3.org/2001/XMLSchema" xmlns:p="http://schemas.microsoft.com/office/2006/metadata/properties" xmlns:ns1="http://schemas.microsoft.com/sharepoint/v3" xmlns:ns3="186a8af6-524e-48fb-a2b5-8db5625d742b" xmlns:ns4="8713c86b-11c3-4892-8b22-8e1103c1c89f" targetNamespace="http://schemas.microsoft.com/office/2006/metadata/properties" ma:root="true" ma:fieldsID="385feeb8c4a8ad83d545f50a6578c237" ns1:_="" ns3:_="" ns4:_="">
    <xsd:import namespace="http://schemas.microsoft.com/sharepoint/v3"/>
    <xsd:import namespace="186a8af6-524e-48fb-a2b5-8db5625d742b"/>
    <xsd:import namespace="8713c86b-11c3-4892-8b22-8e1103c1c8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3c86b-11c3-4892-8b22-8e1103c1c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E76BFE-4C55-45F5-B00B-E00119258E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2F7108-10F2-4C0D-BED0-2353D7057156}">
  <ds:schemaRefs>
    <ds:schemaRef ds:uri="http://purl.org/dc/elements/1.1/"/>
    <ds:schemaRef ds:uri="8713c86b-11c3-4892-8b22-8e1103c1c89f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microsoft.com/sharepoint/v3"/>
    <ds:schemaRef ds:uri="http://schemas.openxmlformats.org/package/2006/metadata/core-properties"/>
    <ds:schemaRef ds:uri="186a8af6-524e-48fb-a2b5-8db5625d742b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56F0B93-A85B-4383-9309-B7ADA39978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6a8af6-524e-48fb-a2b5-8db5625d742b"/>
    <ds:schemaRef ds:uri="8713c86b-11c3-4892-8b22-8e1103c1c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6A59F9-3196-4830-AF0F-3DEFBA291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CCNA_Security_Lab-Template.dotx</Template>
  <TotalTime>4</TotalTime>
  <Pages>5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spennock</dc:creator>
  <cp:lastModifiedBy>Peter Alexander</cp:lastModifiedBy>
  <cp:revision>5</cp:revision>
  <dcterms:created xsi:type="dcterms:W3CDTF">2025-02-13T21:13:00Z</dcterms:created>
  <dcterms:modified xsi:type="dcterms:W3CDTF">2025-02-14T11:39:00Z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