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7A407" w14:textId="458AC890" w:rsidR="004D36D7" w:rsidRPr="00FD4A68" w:rsidRDefault="00BA7364" w:rsidP="00FD4A68">
      <w:pPr>
        <w:pStyle w:val="LabTitle"/>
        <w:rPr>
          <w:rStyle w:val="LabTitleInstVersred"/>
          <w:b/>
          <w:color w:val="auto"/>
        </w:rPr>
      </w:pPr>
      <w:r>
        <w:t>Lab 6</w:t>
      </w:r>
      <w:r w:rsidR="00B97943">
        <w:t xml:space="preserve"> </w:t>
      </w:r>
      <w:r w:rsidR="00F53BE5">
        <w:t>-</w:t>
      </w:r>
      <w:r w:rsidR="002D6C2A" w:rsidRPr="00FD4A68">
        <w:t xml:space="preserve"> </w:t>
      </w:r>
      <w:r>
        <w:t>Implementing</w:t>
      </w:r>
      <w:r w:rsidR="00710285">
        <w:t xml:space="preserve"> Int</w:t>
      </w:r>
      <w:r w:rsidR="007A0CA9">
        <w:t>rusion Prevention System (IPS) U</w:t>
      </w:r>
      <w:r w:rsidR="00710285">
        <w:t xml:space="preserve">sing </w:t>
      </w:r>
      <w:r>
        <w:t>Cisco IOS</w:t>
      </w:r>
      <w:r w:rsidR="004D36D7" w:rsidRPr="00FD4A68">
        <w:t xml:space="preserve"> </w:t>
      </w:r>
    </w:p>
    <w:p w14:paraId="0407A408" w14:textId="77777777" w:rsidR="003C6BCA" w:rsidRDefault="001E38E0" w:rsidP="0014219C">
      <w:pPr>
        <w:pStyle w:val="LabSection"/>
      </w:pPr>
      <w:r>
        <w:t>Topology</w:t>
      </w:r>
    </w:p>
    <w:p w14:paraId="0407A409" w14:textId="666D7374" w:rsidR="008C4307" w:rsidRDefault="008C46B3" w:rsidP="00A6283D">
      <w:pPr>
        <w:pStyle w:val="Visual"/>
      </w:pPr>
      <w:r>
        <w:rPr>
          <w:noProof/>
          <w:lang w:val="en-IE" w:eastAsia="en-IE"/>
        </w:rPr>
        <w:drawing>
          <wp:inline distT="0" distB="0" distL="0" distR="0" wp14:anchorId="740AFABA" wp14:editId="7A2D0ED8">
            <wp:extent cx="4417996" cy="275072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114" cy="27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A40A" w14:textId="77777777" w:rsidR="00AE56C0" w:rsidRPr="00BB73FF" w:rsidRDefault="00AE56C0" w:rsidP="0009147A">
      <w:pPr>
        <w:pStyle w:val="LabSection"/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  <w:gridCol w:w="1800"/>
      </w:tblGrid>
      <w:tr w:rsidR="00F17559" w14:paraId="0407A411" w14:textId="77777777" w:rsidTr="00A515E1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07A40B" w14:textId="77777777" w:rsidR="00F17559" w:rsidRPr="00E87D62" w:rsidRDefault="00F17559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07A40C" w14:textId="77777777" w:rsidR="00F17559" w:rsidRPr="00E87D62" w:rsidRDefault="00F17559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07A40D" w14:textId="77777777" w:rsidR="00F17559" w:rsidRPr="00E87D62" w:rsidRDefault="00F17559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07A40E" w14:textId="77777777" w:rsidR="00F17559" w:rsidRPr="00E87D62" w:rsidRDefault="00F17559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07A40F" w14:textId="77777777" w:rsidR="00F17559" w:rsidRPr="00E87D62" w:rsidRDefault="00F17559" w:rsidP="00E87D62">
            <w:pPr>
              <w:pStyle w:val="TableHeading"/>
            </w:pPr>
            <w:r w:rsidRPr="00E87D62">
              <w:t>Default Gateway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07A410" w14:textId="77777777" w:rsidR="00F17559" w:rsidRPr="00E87D62" w:rsidRDefault="00F17559" w:rsidP="00A515E1">
            <w:pPr>
              <w:pStyle w:val="TableHeading"/>
            </w:pPr>
            <w:r>
              <w:t>Switch Port</w:t>
            </w:r>
          </w:p>
        </w:tc>
      </w:tr>
      <w:tr w:rsidR="00F17559" w14:paraId="0407A418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0407A412" w14:textId="77777777" w:rsidR="00F17559" w:rsidRPr="002B446E" w:rsidRDefault="009D232E" w:rsidP="008D4C3B">
            <w:pPr>
              <w:pStyle w:val="TableText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0407A413" w14:textId="77777777" w:rsidR="00F17559" w:rsidRPr="00D6773D" w:rsidRDefault="00F6367B" w:rsidP="008D4C3B">
            <w:pPr>
              <w:pStyle w:val="TableText"/>
            </w:pPr>
            <w:r>
              <w:t>G</w:t>
            </w:r>
            <w:r w:rsidR="00F17559" w:rsidRPr="00D6773D">
              <w:t>0/</w:t>
            </w:r>
            <w:r>
              <w:t>1</w:t>
            </w:r>
          </w:p>
        </w:tc>
        <w:tc>
          <w:tcPr>
            <w:tcW w:w="1710" w:type="dxa"/>
            <w:vAlign w:val="bottom"/>
          </w:tcPr>
          <w:p w14:paraId="0407A414" w14:textId="77777777" w:rsidR="00F17559" w:rsidRPr="00D6773D" w:rsidRDefault="00F17559" w:rsidP="008D4C3B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  <w:vAlign w:val="bottom"/>
          </w:tcPr>
          <w:p w14:paraId="0407A415" w14:textId="77777777" w:rsidR="00F17559" w:rsidRPr="00D6773D" w:rsidRDefault="00F17559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407A416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0407A417" w14:textId="77777777" w:rsidR="00F17559" w:rsidRPr="00D6773D" w:rsidRDefault="00F17559" w:rsidP="008D4C3B">
            <w:pPr>
              <w:pStyle w:val="TableText"/>
            </w:pPr>
            <w:r w:rsidRPr="00D6773D">
              <w:t>S1 F0/</w:t>
            </w:r>
            <w:r w:rsidR="004A6C1E" w:rsidRPr="00D6773D">
              <w:t>1</w:t>
            </w:r>
          </w:p>
        </w:tc>
      </w:tr>
      <w:tr w:rsidR="00F17559" w14:paraId="0407A41F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0407A419" w14:textId="77777777" w:rsidR="00F17559" w:rsidRPr="002B446E" w:rsidRDefault="00F17559" w:rsidP="008D4C3B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0407A41A" w14:textId="77777777" w:rsidR="00F17559" w:rsidRPr="00D6773D" w:rsidRDefault="00F17559" w:rsidP="008D4C3B">
            <w:pPr>
              <w:pStyle w:val="TableText"/>
            </w:pPr>
            <w:r w:rsidRPr="00D6773D">
              <w:t>S0/0/0</w:t>
            </w:r>
          </w:p>
        </w:tc>
        <w:tc>
          <w:tcPr>
            <w:tcW w:w="1710" w:type="dxa"/>
            <w:vAlign w:val="bottom"/>
          </w:tcPr>
          <w:p w14:paraId="0407A41B" w14:textId="77777777" w:rsidR="00F17559" w:rsidRPr="00D6773D" w:rsidRDefault="00F17559" w:rsidP="008D4C3B">
            <w:pPr>
              <w:pStyle w:val="TableText"/>
            </w:pPr>
            <w:r w:rsidRPr="00D6773D">
              <w:t>10.1.1.1</w:t>
            </w:r>
          </w:p>
        </w:tc>
        <w:tc>
          <w:tcPr>
            <w:tcW w:w="1800" w:type="dxa"/>
            <w:vAlign w:val="bottom"/>
          </w:tcPr>
          <w:p w14:paraId="0407A41C" w14:textId="77777777" w:rsidR="00F17559" w:rsidRPr="00D6773D" w:rsidRDefault="00F17559" w:rsidP="008D4C3B">
            <w:pPr>
              <w:pStyle w:val="TableText"/>
            </w:pPr>
            <w:r w:rsidRPr="00D6773D">
              <w:t>255.255.255.252</w:t>
            </w:r>
          </w:p>
        </w:tc>
        <w:tc>
          <w:tcPr>
            <w:tcW w:w="1800" w:type="dxa"/>
            <w:vAlign w:val="bottom"/>
          </w:tcPr>
          <w:p w14:paraId="0407A41D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0407A41E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</w:tr>
      <w:tr w:rsidR="00F17559" w14:paraId="0407A434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0407A42E" w14:textId="77777777" w:rsidR="00F17559" w:rsidRPr="002B446E" w:rsidRDefault="009D232E" w:rsidP="008D4C3B">
            <w:pPr>
              <w:pStyle w:val="TableText"/>
            </w:pPr>
            <w:r>
              <w:t>R3</w:t>
            </w:r>
          </w:p>
        </w:tc>
        <w:tc>
          <w:tcPr>
            <w:tcW w:w="1620" w:type="dxa"/>
            <w:vAlign w:val="bottom"/>
          </w:tcPr>
          <w:p w14:paraId="0407A42F" w14:textId="77777777" w:rsidR="00F17559" w:rsidRPr="00D6773D" w:rsidRDefault="00F6367B" w:rsidP="008D4C3B">
            <w:pPr>
              <w:pStyle w:val="TableText"/>
            </w:pPr>
            <w:r>
              <w:t>G0/1</w:t>
            </w:r>
          </w:p>
        </w:tc>
        <w:tc>
          <w:tcPr>
            <w:tcW w:w="1710" w:type="dxa"/>
            <w:vAlign w:val="bottom"/>
          </w:tcPr>
          <w:p w14:paraId="0407A430" w14:textId="77777777" w:rsidR="00F17559" w:rsidRPr="00D6773D" w:rsidRDefault="00F17559" w:rsidP="008D4C3B">
            <w:pPr>
              <w:pStyle w:val="TableText"/>
            </w:pPr>
            <w:r w:rsidRPr="00D6773D">
              <w:t>192.168.3.1</w:t>
            </w:r>
          </w:p>
        </w:tc>
        <w:tc>
          <w:tcPr>
            <w:tcW w:w="1800" w:type="dxa"/>
            <w:vAlign w:val="bottom"/>
          </w:tcPr>
          <w:p w14:paraId="0407A431" w14:textId="77777777" w:rsidR="00F17559" w:rsidRPr="00D6773D" w:rsidRDefault="00F17559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407A432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0407A433" w14:textId="77777777" w:rsidR="00F17559" w:rsidRPr="00D6773D" w:rsidRDefault="00F17559" w:rsidP="008D4C3B">
            <w:pPr>
              <w:pStyle w:val="TableText"/>
            </w:pPr>
            <w:r w:rsidRPr="00D6773D">
              <w:t>S3 F0/</w:t>
            </w:r>
            <w:r w:rsidR="004A6C1E" w:rsidRPr="00D6773D">
              <w:t>1</w:t>
            </w:r>
          </w:p>
        </w:tc>
      </w:tr>
      <w:tr w:rsidR="00F17559" w14:paraId="0407A43B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0407A435" w14:textId="77777777" w:rsidR="00F17559" w:rsidRPr="00D6773D" w:rsidRDefault="00F17559" w:rsidP="008D4C3B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0407A436" w14:textId="21785DA2" w:rsidR="00F17559" w:rsidRPr="00D6773D" w:rsidRDefault="00F17559" w:rsidP="008D4C3B">
            <w:pPr>
              <w:pStyle w:val="TableText"/>
            </w:pPr>
            <w:r w:rsidRPr="00D6773D">
              <w:t>S0/0/</w:t>
            </w:r>
            <w:r w:rsidR="00CE5E57">
              <w:t>1</w:t>
            </w:r>
          </w:p>
        </w:tc>
        <w:tc>
          <w:tcPr>
            <w:tcW w:w="1710" w:type="dxa"/>
            <w:vAlign w:val="bottom"/>
          </w:tcPr>
          <w:p w14:paraId="0407A437" w14:textId="77777777" w:rsidR="00F17559" w:rsidRPr="00D6773D" w:rsidRDefault="00F17559" w:rsidP="008D4C3B">
            <w:pPr>
              <w:pStyle w:val="TableText"/>
            </w:pPr>
            <w:r w:rsidRPr="00D6773D">
              <w:t>10.2.2.1</w:t>
            </w:r>
          </w:p>
        </w:tc>
        <w:tc>
          <w:tcPr>
            <w:tcW w:w="1800" w:type="dxa"/>
            <w:vAlign w:val="bottom"/>
          </w:tcPr>
          <w:p w14:paraId="0407A438" w14:textId="77777777" w:rsidR="00F17559" w:rsidRPr="00D6773D" w:rsidRDefault="00F17559" w:rsidP="008D4C3B">
            <w:pPr>
              <w:pStyle w:val="TableText"/>
            </w:pPr>
            <w:r w:rsidRPr="00D6773D">
              <w:t>255.255.255.252</w:t>
            </w:r>
          </w:p>
        </w:tc>
        <w:tc>
          <w:tcPr>
            <w:tcW w:w="1800" w:type="dxa"/>
            <w:vAlign w:val="bottom"/>
          </w:tcPr>
          <w:p w14:paraId="0407A439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0407A43A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</w:tr>
      <w:tr w:rsidR="004A6C1E" w14:paraId="0407A442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0407A43C" w14:textId="56CBADFA" w:rsidR="004A6C1E" w:rsidRPr="00D6773D" w:rsidRDefault="004A6C1E" w:rsidP="008D4C3B">
            <w:pPr>
              <w:pStyle w:val="TableText"/>
            </w:pPr>
            <w:r w:rsidRPr="00D6773D">
              <w:t>Syslog</w:t>
            </w:r>
          </w:p>
        </w:tc>
        <w:tc>
          <w:tcPr>
            <w:tcW w:w="1620" w:type="dxa"/>
            <w:vAlign w:val="bottom"/>
          </w:tcPr>
          <w:p w14:paraId="0407A43D" w14:textId="77777777" w:rsidR="004A6C1E" w:rsidRPr="00D6773D" w:rsidRDefault="004A6C1E" w:rsidP="008D4C3B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0407A43E" w14:textId="41DFC972" w:rsidR="004A6C1E" w:rsidRPr="00D6773D" w:rsidRDefault="004A6C1E" w:rsidP="008224EC">
            <w:pPr>
              <w:pStyle w:val="TableText"/>
            </w:pPr>
            <w:r w:rsidRPr="00D6773D">
              <w:t>192.168.1.</w:t>
            </w:r>
            <w:r w:rsidR="008224EC">
              <w:t>100</w:t>
            </w:r>
          </w:p>
        </w:tc>
        <w:tc>
          <w:tcPr>
            <w:tcW w:w="1800" w:type="dxa"/>
            <w:vAlign w:val="bottom"/>
          </w:tcPr>
          <w:p w14:paraId="0407A43F" w14:textId="77777777" w:rsidR="004A6C1E" w:rsidRPr="00D6773D" w:rsidRDefault="004A6C1E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407A440" w14:textId="77777777" w:rsidR="004A6C1E" w:rsidRPr="00D6773D" w:rsidRDefault="004A6C1E" w:rsidP="008D4C3B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</w:tcPr>
          <w:p w14:paraId="0407A441" w14:textId="77777777" w:rsidR="004A6C1E" w:rsidRPr="00D6773D" w:rsidRDefault="00F6367B" w:rsidP="008D4C3B">
            <w:pPr>
              <w:pStyle w:val="TableText"/>
            </w:pPr>
            <w:r>
              <w:t>S1 F</w:t>
            </w:r>
            <w:r w:rsidR="004A6C1E" w:rsidRPr="00D6773D">
              <w:t>0/2</w:t>
            </w:r>
          </w:p>
        </w:tc>
      </w:tr>
      <w:tr w:rsidR="002C45AE" w14:paraId="74F20532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0CB75D75" w14:textId="150FB4A7" w:rsidR="002C45AE" w:rsidRDefault="002C45AE" w:rsidP="002C45AE">
            <w:pPr>
              <w:pStyle w:val="TableText"/>
            </w:pPr>
            <w:r>
              <w:t>NTP</w:t>
            </w:r>
          </w:p>
        </w:tc>
        <w:tc>
          <w:tcPr>
            <w:tcW w:w="1620" w:type="dxa"/>
            <w:vAlign w:val="bottom"/>
          </w:tcPr>
          <w:p w14:paraId="71891576" w14:textId="2A49FA97" w:rsidR="002C45AE" w:rsidRPr="00D6773D" w:rsidRDefault="002C45AE" w:rsidP="002C45AE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33094668" w14:textId="190C04E5" w:rsidR="002C45AE" w:rsidRDefault="002C45AE" w:rsidP="002C45AE">
            <w:pPr>
              <w:pStyle w:val="TableText"/>
            </w:pPr>
            <w:r w:rsidRPr="00D6773D">
              <w:t>192.168.1.</w:t>
            </w:r>
            <w:r>
              <w:t>101</w:t>
            </w:r>
          </w:p>
        </w:tc>
        <w:tc>
          <w:tcPr>
            <w:tcW w:w="1800" w:type="dxa"/>
            <w:vAlign w:val="bottom"/>
          </w:tcPr>
          <w:p w14:paraId="05DEC50C" w14:textId="10E58754" w:rsidR="002C45AE" w:rsidRPr="00D6773D" w:rsidRDefault="002C45AE" w:rsidP="002C45AE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4E3A18DA" w14:textId="50855597" w:rsidR="002C45AE" w:rsidRPr="00D6773D" w:rsidRDefault="002C45AE" w:rsidP="002C45AE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</w:tcPr>
          <w:p w14:paraId="25D84594" w14:textId="336A4275" w:rsidR="002C45AE" w:rsidRDefault="002C45AE" w:rsidP="002C45AE">
            <w:pPr>
              <w:pStyle w:val="TableText"/>
            </w:pPr>
            <w:r>
              <w:t>S1 F</w:t>
            </w:r>
            <w:r w:rsidRPr="00D6773D">
              <w:t>0/</w:t>
            </w:r>
            <w:r>
              <w:t>4</w:t>
            </w:r>
          </w:p>
        </w:tc>
      </w:tr>
      <w:tr w:rsidR="002C45AE" w14:paraId="0407A449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0407A443" w14:textId="77777777" w:rsidR="002C45AE" w:rsidRPr="00D6773D" w:rsidRDefault="002C45AE" w:rsidP="002C45AE">
            <w:pPr>
              <w:pStyle w:val="TableText"/>
            </w:pPr>
            <w:r w:rsidRPr="00D6773D">
              <w:t>PC-A</w:t>
            </w:r>
          </w:p>
        </w:tc>
        <w:tc>
          <w:tcPr>
            <w:tcW w:w="1620" w:type="dxa"/>
            <w:vAlign w:val="bottom"/>
          </w:tcPr>
          <w:p w14:paraId="0407A444" w14:textId="77777777" w:rsidR="002C45AE" w:rsidRPr="00D6773D" w:rsidRDefault="002C45AE" w:rsidP="002C45AE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0407A445" w14:textId="77777777" w:rsidR="002C45AE" w:rsidRPr="00D6773D" w:rsidRDefault="002C45AE" w:rsidP="002C45AE">
            <w:pPr>
              <w:pStyle w:val="TableText"/>
            </w:pPr>
            <w:r w:rsidRPr="00D6773D">
              <w:t>192.168.1.2</w:t>
            </w:r>
          </w:p>
        </w:tc>
        <w:tc>
          <w:tcPr>
            <w:tcW w:w="1800" w:type="dxa"/>
            <w:vAlign w:val="bottom"/>
          </w:tcPr>
          <w:p w14:paraId="0407A446" w14:textId="77777777" w:rsidR="002C45AE" w:rsidRPr="00D6773D" w:rsidRDefault="002C45AE" w:rsidP="002C45AE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407A447" w14:textId="77777777" w:rsidR="002C45AE" w:rsidRPr="00D6773D" w:rsidRDefault="002C45AE" w:rsidP="002C45AE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</w:tcPr>
          <w:p w14:paraId="0407A448" w14:textId="77777777" w:rsidR="002C45AE" w:rsidRPr="00D6773D" w:rsidRDefault="002C45AE" w:rsidP="002C45AE">
            <w:pPr>
              <w:pStyle w:val="TableText"/>
            </w:pPr>
            <w:r w:rsidRPr="00D6773D">
              <w:t>S1 F0/3</w:t>
            </w:r>
          </w:p>
        </w:tc>
      </w:tr>
      <w:tr w:rsidR="002C45AE" w14:paraId="0407A450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0407A44A" w14:textId="77777777" w:rsidR="002C45AE" w:rsidRPr="00D6773D" w:rsidRDefault="002C45AE" w:rsidP="002C45AE">
            <w:pPr>
              <w:pStyle w:val="TableText"/>
            </w:pPr>
            <w:r w:rsidRPr="00D6773D">
              <w:t>PC-C</w:t>
            </w:r>
          </w:p>
        </w:tc>
        <w:tc>
          <w:tcPr>
            <w:tcW w:w="1620" w:type="dxa"/>
            <w:vAlign w:val="bottom"/>
          </w:tcPr>
          <w:p w14:paraId="0407A44B" w14:textId="77777777" w:rsidR="002C45AE" w:rsidRPr="00D6773D" w:rsidRDefault="002C45AE" w:rsidP="002C45AE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0407A44C" w14:textId="77777777" w:rsidR="002C45AE" w:rsidRPr="00D6773D" w:rsidRDefault="002C45AE" w:rsidP="002C45AE">
            <w:pPr>
              <w:pStyle w:val="TableText"/>
            </w:pPr>
            <w:r w:rsidRPr="00D6773D">
              <w:t>192.168.3.2</w:t>
            </w:r>
          </w:p>
        </w:tc>
        <w:tc>
          <w:tcPr>
            <w:tcW w:w="1800" w:type="dxa"/>
            <w:vAlign w:val="bottom"/>
          </w:tcPr>
          <w:p w14:paraId="0407A44D" w14:textId="77777777" w:rsidR="002C45AE" w:rsidRPr="00D6773D" w:rsidRDefault="002C45AE" w:rsidP="002C45AE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407A44E" w14:textId="77777777" w:rsidR="002C45AE" w:rsidRPr="00D6773D" w:rsidRDefault="002C45AE" w:rsidP="002C45AE">
            <w:pPr>
              <w:pStyle w:val="TableText"/>
            </w:pPr>
            <w:r w:rsidRPr="00D6773D">
              <w:t>192.168.3.1</w:t>
            </w:r>
          </w:p>
        </w:tc>
        <w:tc>
          <w:tcPr>
            <w:tcW w:w="1800" w:type="dxa"/>
          </w:tcPr>
          <w:p w14:paraId="0407A44F" w14:textId="77777777" w:rsidR="002C45AE" w:rsidRPr="00D6773D" w:rsidRDefault="002C45AE" w:rsidP="002C45AE">
            <w:pPr>
              <w:pStyle w:val="TableText"/>
            </w:pPr>
            <w:r w:rsidRPr="00D6773D">
              <w:t>S3 F0/2</w:t>
            </w:r>
          </w:p>
        </w:tc>
      </w:tr>
    </w:tbl>
    <w:p w14:paraId="0407A451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0407A452" w14:textId="77777777" w:rsidR="00040203" w:rsidRDefault="00040203" w:rsidP="00040203">
      <w:pPr>
        <w:pStyle w:val="Bulletlevel1"/>
      </w:pPr>
      <w:r>
        <w:t>Enable IOS IPS.</w:t>
      </w:r>
    </w:p>
    <w:p w14:paraId="0407A453" w14:textId="77777777" w:rsidR="00040203" w:rsidRDefault="00040203" w:rsidP="00040203">
      <w:pPr>
        <w:pStyle w:val="Bulletlevel1"/>
      </w:pPr>
      <w:r>
        <w:t>Configure logging.</w:t>
      </w:r>
    </w:p>
    <w:p w14:paraId="0407A454" w14:textId="77777777" w:rsidR="00040203" w:rsidRDefault="00040203" w:rsidP="00040203">
      <w:pPr>
        <w:pStyle w:val="Bulletlevel1"/>
      </w:pPr>
      <w:r>
        <w:t>Modify an IPS signature.</w:t>
      </w:r>
    </w:p>
    <w:p w14:paraId="0407A455" w14:textId="77777777" w:rsidR="004A6C1E" w:rsidRDefault="004A6C1E" w:rsidP="004A6C1E">
      <w:pPr>
        <w:pStyle w:val="Bulletlevel1"/>
      </w:pPr>
      <w:r>
        <w:t>Verify IPS.</w:t>
      </w:r>
    </w:p>
    <w:p w14:paraId="0407A456" w14:textId="77777777" w:rsidR="00231DCA" w:rsidRPr="008402F2" w:rsidRDefault="00231DCA" w:rsidP="008402F2">
      <w:pPr>
        <w:pStyle w:val="LabSection"/>
        <w:rPr>
          <w:rFonts w:eastAsia="Arial"/>
        </w:rPr>
      </w:pPr>
      <w:r w:rsidRPr="008402F2">
        <w:rPr>
          <w:rFonts w:eastAsia="Arial"/>
        </w:rPr>
        <w:lastRenderedPageBreak/>
        <w:t>Background</w:t>
      </w:r>
      <w:r w:rsidR="008402F2">
        <w:t xml:space="preserve"> / Scenario</w:t>
      </w:r>
    </w:p>
    <w:p w14:paraId="0407A457" w14:textId="77777777" w:rsidR="00040203" w:rsidRDefault="00040203" w:rsidP="00040203">
      <w:pPr>
        <w:pStyle w:val="BodyTextL25"/>
      </w:pPr>
      <w:r>
        <w:t xml:space="preserve">Your task is to enable IPS on </w:t>
      </w:r>
      <w:r w:rsidR="00EC0A44" w:rsidRPr="00A66634">
        <w:t>R1</w:t>
      </w:r>
      <w:r>
        <w:t xml:space="preserve"> to scan traffic entering the 192.168.1.0 network.</w:t>
      </w:r>
    </w:p>
    <w:p w14:paraId="0407A458" w14:textId="77777777" w:rsidR="00040203" w:rsidRDefault="0015030A" w:rsidP="00040203">
      <w:pPr>
        <w:pStyle w:val="BodyTextL25"/>
      </w:pPr>
      <w:r>
        <w:t xml:space="preserve">The server labeled </w:t>
      </w:r>
      <w:r w:rsidR="00040203">
        <w:t xml:space="preserve">Syslog is used to log IPS messages. You must configure the router to identify the </w:t>
      </w:r>
      <w:r w:rsidR="005C6DF4">
        <w:t>s</w:t>
      </w:r>
      <w:r w:rsidR="00040203">
        <w:t xml:space="preserve">yslog server to receive logging messages. Displaying the correct time and date in syslog messages is vital when using syslog to monitor the network. Set the clock and configure </w:t>
      </w:r>
      <w:r w:rsidR="00002EA4">
        <w:t xml:space="preserve">the </w:t>
      </w:r>
      <w:r w:rsidR="00040203">
        <w:t>timestamp service for logging on the routers. Finally, enable IPS to produce an alert and drop ICMP echo reply packets inline.</w:t>
      </w:r>
    </w:p>
    <w:p w14:paraId="0407A459" w14:textId="77777777" w:rsidR="00040203" w:rsidRDefault="00040203" w:rsidP="00040203">
      <w:pPr>
        <w:pStyle w:val="BodyTextL25"/>
      </w:pPr>
      <w:r>
        <w:t>The server and PCs have been preconfigured. The routers have also been preconfigured with the following:</w:t>
      </w:r>
    </w:p>
    <w:p w14:paraId="0407A45A" w14:textId="77777777" w:rsidR="00040203" w:rsidRPr="006065BF" w:rsidRDefault="00040203" w:rsidP="005B6A3D">
      <w:pPr>
        <w:pStyle w:val="Bulletlevel2"/>
      </w:pPr>
      <w:r>
        <w:t xml:space="preserve">Enable password: </w:t>
      </w:r>
      <w:r w:rsidRPr="004C006B">
        <w:rPr>
          <w:b/>
        </w:rPr>
        <w:t>c</w:t>
      </w:r>
      <w:r>
        <w:rPr>
          <w:b/>
        </w:rPr>
        <w:t>iscoen</w:t>
      </w:r>
      <w:r w:rsidRPr="004C006B">
        <w:rPr>
          <w:b/>
        </w:rPr>
        <w:t>pa55</w:t>
      </w:r>
    </w:p>
    <w:p w14:paraId="0407A45B" w14:textId="77777777" w:rsidR="00040203" w:rsidRPr="006065BF" w:rsidRDefault="00040203" w:rsidP="005B6A3D">
      <w:pPr>
        <w:pStyle w:val="Bulletlevel2"/>
      </w:pPr>
      <w:r>
        <w:t xml:space="preserve">Console password: </w:t>
      </w:r>
      <w:r>
        <w:rPr>
          <w:b/>
        </w:rPr>
        <w:t>ciscoconpa55</w:t>
      </w:r>
    </w:p>
    <w:p w14:paraId="0407A45C" w14:textId="77777777" w:rsidR="00040203" w:rsidRDefault="00E07FDB" w:rsidP="005B6A3D">
      <w:pPr>
        <w:pStyle w:val="Bulletlevel2"/>
      </w:pPr>
      <w:r>
        <w:t xml:space="preserve">SSH username and password: </w:t>
      </w:r>
      <w:r>
        <w:rPr>
          <w:b/>
        </w:rPr>
        <w:t>SSHadmin</w:t>
      </w:r>
      <w:r w:rsidRPr="00E07FDB">
        <w:t xml:space="preserve"> / </w:t>
      </w:r>
      <w:r>
        <w:rPr>
          <w:b/>
        </w:rPr>
        <w:t>ciscosshpa55</w:t>
      </w:r>
    </w:p>
    <w:p w14:paraId="0407A45D" w14:textId="77777777" w:rsidR="00040203" w:rsidRDefault="001731EF" w:rsidP="005B6A3D">
      <w:pPr>
        <w:pStyle w:val="Bulletlevel2"/>
      </w:pPr>
      <w:r>
        <w:t>OSPF</w:t>
      </w:r>
      <w:r w:rsidR="00040203">
        <w:t xml:space="preserve"> 101</w:t>
      </w:r>
    </w:p>
    <w:p w14:paraId="0407A45E" w14:textId="77777777" w:rsidR="00040203" w:rsidRPr="00532389" w:rsidRDefault="00040203" w:rsidP="00A03F61">
      <w:pPr>
        <w:pStyle w:val="PartHead"/>
      </w:pPr>
      <w:r>
        <w:t>Enable IOS IPS</w:t>
      </w:r>
    </w:p>
    <w:p w14:paraId="11932DEE" w14:textId="2C4DA044" w:rsidR="00995D07" w:rsidRDefault="00995D07" w:rsidP="00995D07">
      <w:pPr>
        <w:pStyle w:val="StepHead"/>
        <w:ind w:left="792" w:hanging="792"/>
      </w:pPr>
      <w:r>
        <w:t>Verify</w:t>
      </w:r>
      <w:r w:rsidR="001C28E7">
        <w:t xml:space="preserve"> the</w:t>
      </w:r>
      <w:r>
        <w:t xml:space="preserve"> IPS signature file is already loaded on R1.</w:t>
      </w:r>
    </w:p>
    <w:p w14:paraId="0407A45F" w14:textId="3638E529" w:rsidR="00040203" w:rsidRDefault="00995D07" w:rsidP="004A6C1E">
      <w:pPr>
        <w:pStyle w:val="BodyTextL25"/>
      </w:pPr>
      <w:r w:rsidRPr="00995D07">
        <w:t>T</w:t>
      </w:r>
      <w:r w:rsidR="00040203" w:rsidRPr="00995D07">
        <w:t>h</w:t>
      </w:r>
      <w:r w:rsidR="00040203" w:rsidRPr="00532389">
        <w:t>e routers</w:t>
      </w:r>
      <w:r>
        <w:t xml:space="preserve"> in Packet Tracer </w:t>
      </w:r>
      <w:r w:rsidR="00040203" w:rsidRPr="00532389">
        <w:t>already have signatur</w:t>
      </w:r>
      <w:r w:rsidR="00040203">
        <w:t>e files imported and</w:t>
      </w:r>
      <w:r w:rsidR="004A6C1E">
        <w:t xml:space="preserve"> in place.</w:t>
      </w:r>
      <w:r w:rsidR="00A515E1">
        <w:t xml:space="preserve"> </w:t>
      </w:r>
      <w:r w:rsidR="00040203" w:rsidRPr="00532389">
        <w:t>They are the default xml files in flash. For this reason, it is not necessary to configure the public crypto key and complete a manual import of the signature files.</w:t>
      </w:r>
    </w:p>
    <w:p w14:paraId="1C720834" w14:textId="147BB7DD" w:rsidR="00995D07" w:rsidRDefault="00995D07" w:rsidP="001C28E7">
      <w:pPr>
        <w:pStyle w:val="SubStepAlpha"/>
        <w:numPr>
          <w:ilvl w:val="0"/>
          <w:numId w:val="0"/>
        </w:numPr>
        <w:ind w:left="360"/>
      </w:pPr>
      <w:r>
        <w:t xml:space="preserve">On </w:t>
      </w:r>
      <w:r>
        <w:rPr>
          <w:b/>
        </w:rPr>
        <w:t>R1</w:t>
      </w:r>
      <w:r>
        <w:t xml:space="preserve">, issue the </w:t>
      </w:r>
      <w:r>
        <w:rPr>
          <w:b/>
        </w:rPr>
        <w:t>dir</w:t>
      </w:r>
      <w:r>
        <w:t xml:space="preserve"> command to verify the signature file is already present.</w:t>
      </w:r>
    </w:p>
    <w:p w14:paraId="2D95E3DC" w14:textId="16E37995" w:rsidR="00995D07" w:rsidRPr="00995D07" w:rsidRDefault="00995D07" w:rsidP="007B7D9E">
      <w:pPr>
        <w:pStyle w:val="BodyTextL25"/>
        <w:rPr>
          <w:color w:val="FF0000"/>
        </w:rPr>
      </w:pPr>
      <w:r w:rsidRPr="0093606B">
        <w:rPr>
          <w:b/>
          <w:color w:val="FF0000"/>
        </w:rPr>
        <w:t>QUESTION 1</w:t>
      </w:r>
      <w:r w:rsidRPr="0093606B">
        <w:t xml:space="preserve"> </w:t>
      </w:r>
      <w:r>
        <w:t>Is the master signature file (</w:t>
      </w:r>
      <w:r w:rsidRPr="00995D07">
        <w:t>sigdef-default.xml</w:t>
      </w:r>
      <w:r>
        <w:t>) present on the device currently?</w:t>
      </w:r>
    </w:p>
    <w:p w14:paraId="6A5337E6" w14:textId="1B0BD58C" w:rsidR="00995D07" w:rsidRDefault="00995D07" w:rsidP="007B7D9E">
      <w:pPr>
        <w:pStyle w:val="BodyTextL25"/>
      </w:pPr>
      <w:r w:rsidRPr="0093606B">
        <w:rPr>
          <w:b/>
          <w:bCs/>
          <w:color w:val="FF0000"/>
          <w:sz w:val="22"/>
        </w:rPr>
        <w:t>Before proceeding, go to the “</w:t>
      </w:r>
      <w:r w:rsidRPr="00995D07">
        <w:rPr>
          <w:b/>
          <w:bCs/>
          <w:color w:val="FF0000"/>
          <w:sz w:val="22"/>
        </w:rPr>
        <w:t>Lab 6 - Implementing Intrusion Prevention System (IPS) Using Cisco IOS</w:t>
      </w:r>
      <w:r w:rsidRPr="00DD77A8">
        <w:rPr>
          <w:b/>
          <w:bCs/>
          <w:color w:val="FF0000"/>
          <w:sz w:val="22"/>
        </w:rPr>
        <w:t xml:space="preserve"> </w:t>
      </w:r>
      <w:r w:rsidRPr="0093606B">
        <w:rPr>
          <w:b/>
          <w:bCs/>
          <w:color w:val="FF0000"/>
          <w:sz w:val="22"/>
        </w:rPr>
        <w:t xml:space="preserve">- QUESTIONS” quiz on the </w:t>
      </w:r>
      <w:r w:rsidR="0093207B">
        <w:rPr>
          <w:b/>
          <w:bCs/>
          <w:color w:val="FF0000"/>
          <w:sz w:val="22"/>
        </w:rPr>
        <w:t>Brightspace</w:t>
      </w:r>
      <w:r w:rsidRPr="0093606B">
        <w:rPr>
          <w:b/>
          <w:bCs/>
          <w:color w:val="FF0000"/>
          <w:sz w:val="22"/>
        </w:rPr>
        <w:t xml:space="preserve"> page and enter your answer for question 1. Leave the quiz open while you complete the rest of the lab sheet.</w:t>
      </w:r>
    </w:p>
    <w:p w14:paraId="3FBC2685" w14:textId="77777777" w:rsidR="00995D07" w:rsidRPr="00532389" w:rsidRDefault="00995D07" w:rsidP="004A6C1E">
      <w:pPr>
        <w:pStyle w:val="BodyTextL25"/>
      </w:pPr>
    </w:p>
    <w:p w14:paraId="0407A460" w14:textId="77777777" w:rsidR="008766F6" w:rsidRDefault="008766F6" w:rsidP="008766F6">
      <w:pPr>
        <w:pStyle w:val="StepHead"/>
        <w:ind w:left="792" w:hanging="792"/>
      </w:pPr>
      <w:r>
        <w:t>Enable the Security Technology package.</w:t>
      </w:r>
    </w:p>
    <w:p w14:paraId="0407A461" w14:textId="77777777" w:rsidR="008766F6" w:rsidRDefault="008766F6" w:rsidP="008766F6">
      <w:pPr>
        <w:pStyle w:val="SubStepAlpha"/>
      </w:pPr>
      <w:r>
        <w:t xml:space="preserve">On </w:t>
      </w:r>
      <w:r>
        <w:rPr>
          <w:b/>
        </w:rPr>
        <w:t>R1</w:t>
      </w:r>
      <w:r>
        <w:t xml:space="preserve">, issue the </w:t>
      </w:r>
      <w:r>
        <w:rPr>
          <w:b/>
        </w:rPr>
        <w:t>show version</w:t>
      </w:r>
      <w:r>
        <w:t xml:space="preserve"> command to view the Technology Package license information.</w:t>
      </w:r>
    </w:p>
    <w:p w14:paraId="0407A462" w14:textId="77777777" w:rsidR="008766F6" w:rsidRDefault="008766F6" w:rsidP="008766F6">
      <w:pPr>
        <w:pStyle w:val="SubStepAlpha"/>
      </w:pPr>
      <w:r>
        <w:t>If the Security Technology package has not been enabled, use the following command to enable the package.</w:t>
      </w:r>
    </w:p>
    <w:p w14:paraId="0407A463" w14:textId="77777777" w:rsidR="008766F6" w:rsidRDefault="008766F6" w:rsidP="008766F6">
      <w:pPr>
        <w:pStyle w:val="CMD"/>
        <w:rPr>
          <w:b/>
        </w:rPr>
      </w:pPr>
      <w:r>
        <w:t>R1</w:t>
      </w:r>
      <w:r w:rsidRPr="009B405A">
        <w:t xml:space="preserve">(config)# </w:t>
      </w:r>
      <w:r w:rsidRPr="009B405A">
        <w:rPr>
          <w:b/>
        </w:rPr>
        <w:t>license boot module c1900 technology-package securityk9</w:t>
      </w:r>
    </w:p>
    <w:p w14:paraId="0407A464" w14:textId="77777777" w:rsidR="008766F6" w:rsidRDefault="008766F6" w:rsidP="008766F6">
      <w:pPr>
        <w:pStyle w:val="SubStepAlpha"/>
      </w:pPr>
      <w:r>
        <w:t>Accept the end user license agreement.</w:t>
      </w:r>
    </w:p>
    <w:p w14:paraId="0407A465" w14:textId="77777777" w:rsidR="008766F6" w:rsidRDefault="008766F6" w:rsidP="008766F6">
      <w:pPr>
        <w:pStyle w:val="SubStepAlpha"/>
      </w:pPr>
      <w:r>
        <w:t>Save the running-config and reload the router to enable the security license.</w:t>
      </w:r>
    </w:p>
    <w:p w14:paraId="0407A466" w14:textId="7AD06CD1" w:rsidR="008766F6" w:rsidRDefault="008766F6" w:rsidP="008766F6">
      <w:pPr>
        <w:pStyle w:val="SubStepAlpha"/>
      </w:pPr>
      <w:r>
        <w:t>Verify that the Security Technology package h</w:t>
      </w:r>
      <w:bookmarkStart w:id="0" w:name="_GoBack"/>
      <w:bookmarkEnd w:id="0"/>
      <w:r>
        <w:t xml:space="preserve">as been enabled by using the </w:t>
      </w:r>
      <w:r>
        <w:rPr>
          <w:b/>
        </w:rPr>
        <w:t>show version</w:t>
      </w:r>
      <w:r>
        <w:t xml:space="preserve"> command.</w:t>
      </w:r>
    </w:p>
    <w:p w14:paraId="2C696D51" w14:textId="58937B45" w:rsidR="001C28E7" w:rsidRDefault="001C28E7" w:rsidP="001C28E7">
      <w:pPr>
        <w:pStyle w:val="StepHead"/>
        <w:ind w:left="792" w:hanging="792"/>
      </w:pPr>
      <w:r>
        <w:t>Check current IPS</w:t>
      </w:r>
      <w:r w:rsidR="00586757">
        <w:t xml:space="preserve"> signature status</w:t>
      </w:r>
      <w:r>
        <w:t>.</w:t>
      </w:r>
    </w:p>
    <w:p w14:paraId="3003FFDC" w14:textId="05C37D3E" w:rsidR="001C28E7" w:rsidRDefault="001C28E7" w:rsidP="001C28E7">
      <w:pPr>
        <w:pStyle w:val="SubStepAlpha"/>
        <w:numPr>
          <w:ilvl w:val="0"/>
          <w:numId w:val="0"/>
        </w:numPr>
        <w:ind w:left="360"/>
      </w:pPr>
      <w:r>
        <w:t xml:space="preserve">On </w:t>
      </w:r>
      <w:r>
        <w:rPr>
          <w:b/>
        </w:rPr>
        <w:t>R1</w:t>
      </w:r>
      <w:r>
        <w:t xml:space="preserve">, </w:t>
      </w:r>
      <w:r w:rsidR="00586757">
        <w:t xml:space="preserve">use the </w:t>
      </w:r>
      <w:r w:rsidR="00586757" w:rsidRPr="00586757">
        <w:rPr>
          <w:b/>
        </w:rPr>
        <w:t>show ip ips all</w:t>
      </w:r>
      <w:r w:rsidR="00586757">
        <w:rPr>
          <w:b/>
        </w:rPr>
        <w:t xml:space="preserve"> </w:t>
      </w:r>
      <w:r w:rsidR="00586757">
        <w:t xml:space="preserve">and </w:t>
      </w:r>
      <w:r w:rsidR="00586757" w:rsidRPr="00586757">
        <w:rPr>
          <w:b/>
        </w:rPr>
        <w:t>show ip ips configuration</w:t>
      </w:r>
      <w:r w:rsidR="00586757">
        <w:rPr>
          <w:b/>
        </w:rPr>
        <w:t xml:space="preserve"> </w:t>
      </w:r>
      <w:r w:rsidR="00586757">
        <w:t>commands to check if there are any signatures currently active on the device</w:t>
      </w:r>
      <w:r>
        <w:t>.</w:t>
      </w:r>
    </w:p>
    <w:p w14:paraId="247B63D4" w14:textId="0611239F" w:rsidR="001C28E7" w:rsidRPr="00995D07" w:rsidRDefault="001C28E7" w:rsidP="007B7D9E">
      <w:pPr>
        <w:pStyle w:val="BodyTextL25"/>
        <w:rPr>
          <w:color w:val="FF0000"/>
        </w:rPr>
      </w:pPr>
      <w:r w:rsidRPr="0093606B">
        <w:rPr>
          <w:b/>
          <w:color w:val="FF0000"/>
        </w:rPr>
        <w:t xml:space="preserve">QUESTION </w:t>
      </w:r>
      <w:r w:rsidR="00586757">
        <w:rPr>
          <w:b/>
          <w:color w:val="FF0000"/>
        </w:rPr>
        <w:t>2</w:t>
      </w:r>
      <w:r w:rsidRPr="0093606B">
        <w:t xml:space="preserve"> </w:t>
      </w:r>
      <w:r w:rsidR="00586757">
        <w:t>How many signatures are currently active on the device</w:t>
      </w:r>
      <w:r>
        <w:t xml:space="preserve">? </w:t>
      </w:r>
    </w:p>
    <w:p w14:paraId="14BF760E" w14:textId="77777777" w:rsidR="00586757" w:rsidRDefault="00586757" w:rsidP="007B7D9E">
      <w:pPr>
        <w:pStyle w:val="CMD"/>
        <w:ind w:left="360"/>
        <w:rPr>
          <w:rFonts w:ascii="Arial" w:hAnsi="Arial"/>
          <w:b/>
          <w:bCs/>
          <w:color w:val="FF0000"/>
          <w:sz w:val="22"/>
        </w:rPr>
      </w:pPr>
      <w:r w:rsidRPr="00050BDF">
        <w:rPr>
          <w:rFonts w:ascii="Arial" w:hAnsi="Arial"/>
          <w:b/>
          <w:bCs/>
          <w:color w:val="FF0000"/>
          <w:sz w:val="22"/>
        </w:rPr>
        <w:t xml:space="preserve">Before proceeding, </w:t>
      </w:r>
      <w:r>
        <w:rPr>
          <w:rFonts w:ascii="Arial" w:hAnsi="Arial"/>
          <w:b/>
          <w:bCs/>
          <w:color w:val="FF0000"/>
          <w:sz w:val="22"/>
        </w:rPr>
        <w:t>return to the</w:t>
      </w:r>
      <w:r w:rsidRPr="00050BDF">
        <w:rPr>
          <w:rFonts w:ascii="Arial" w:hAnsi="Arial"/>
          <w:b/>
          <w:bCs/>
          <w:color w:val="FF0000"/>
          <w:sz w:val="22"/>
        </w:rPr>
        <w:t xml:space="preserve"> quiz and enter your answer for question </w:t>
      </w:r>
      <w:r>
        <w:rPr>
          <w:rFonts w:ascii="Arial" w:hAnsi="Arial"/>
          <w:b/>
          <w:bCs/>
          <w:color w:val="FF0000"/>
          <w:sz w:val="22"/>
        </w:rPr>
        <w:t>2</w:t>
      </w:r>
      <w:r w:rsidRPr="00050BDF">
        <w:rPr>
          <w:rFonts w:ascii="Arial" w:hAnsi="Arial"/>
          <w:b/>
          <w:bCs/>
          <w:color w:val="FF0000"/>
          <w:sz w:val="22"/>
        </w:rPr>
        <w:t>. Leave the quiz open while you complete the rest of the lab sheet.</w:t>
      </w:r>
    </w:p>
    <w:p w14:paraId="28EB8464" w14:textId="77777777" w:rsidR="001C28E7" w:rsidRDefault="001C28E7" w:rsidP="001C28E7">
      <w:pPr>
        <w:pStyle w:val="SubStepAlpha"/>
        <w:numPr>
          <w:ilvl w:val="0"/>
          <w:numId w:val="0"/>
        </w:numPr>
      </w:pPr>
    </w:p>
    <w:p w14:paraId="0407A467" w14:textId="77777777" w:rsidR="008766F6" w:rsidRDefault="008766F6" w:rsidP="008766F6">
      <w:pPr>
        <w:pStyle w:val="StepHead"/>
      </w:pPr>
      <w:r>
        <w:lastRenderedPageBreak/>
        <w:t>Verify network connectivity.</w:t>
      </w:r>
    </w:p>
    <w:p w14:paraId="0407A468" w14:textId="77777777" w:rsidR="008766F6" w:rsidRDefault="008766F6" w:rsidP="008766F6">
      <w:pPr>
        <w:pStyle w:val="SubStepAlpha"/>
      </w:pPr>
      <w:r w:rsidRPr="005B6A3D">
        <w:t>Ping</w:t>
      </w:r>
      <w:r>
        <w:t xml:space="preserve"> from </w:t>
      </w:r>
      <w:r w:rsidRPr="00EC0A44">
        <w:rPr>
          <w:b/>
        </w:rPr>
        <w:t>PC-C</w:t>
      </w:r>
      <w:r>
        <w:t xml:space="preserve"> to </w:t>
      </w:r>
      <w:r w:rsidRPr="00EC0A44">
        <w:rPr>
          <w:b/>
        </w:rPr>
        <w:t>PC-A</w:t>
      </w:r>
      <w:r w:rsidRPr="00532389">
        <w:t xml:space="preserve">. </w:t>
      </w:r>
      <w:r>
        <w:t>The ping should be successful.</w:t>
      </w:r>
    </w:p>
    <w:p w14:paraId="0407A469" w14:textId="77777777" w:rsidR="008766F6" w:rsidRPr="00CC1587" w:rsidRDefault="008766F6" w:rsidP="008766F6">
      <w:pPr>
        <w:pStyle w:val="SubStepAlpha"/>
      </w:pPr>
      <w:r w:rsidRPr="005B6A3D">
        <w:t>Ping from</w:t>
      </w:r>
      <w:r w:rsidRPr="00CC1587">
        <w:t xml:space="preserve"> </w:t>
      </w:r>
      <w:r w:rsidRPr="00EC0A44">
        <w:rPr>
          <w:b/>
        </w:rPr>
        <w:t>PC-A</w:t>
      </w:r>
      <w:r w:rsidRPr="00CC1587">
        <w:t xml:space="preserve"> to </w:t>
      </w:r>
      <w:r w:rsidRPr="00EC0A44">
        <w:rPr>
          <w:b/>
        </w:rPr>
        <w:t>PC-C</w:t>
      </w:r>
      <w:r w:rsidRPr="00CC1587">
        <w:t>. The ping should be successful.</w:t>
      </w:r>
    </w:p>
    <w:p w14:paraId="0407A46A" w14:textId="77777777" w:rsidR="00040203" w:rsidRDefault="00040203" w:rsidP="00A03F61">
      <w:pPr>
        <w:pStyle w:val="StepHead"/>
      </w:pPr>
      <w:r>
        <w:t>Create an IOS IPS configuration directory in flash.</w:t>
      </w:r>
    </w:p>
    <w:p w14:paraId="0407A46B" w14:textId="09150FE5" w:rsidR="00040203" w:rsidRDefault="00040203" w:rsidP="00040203">
      <w:pPr>
        <w:pStyle w:val="BodyTextL25"/>
      </w:pPr>
      <w:r>
        <w:t xml:space="preserve">On </w:t>
      </w:r>
      <w:r w:rsidR="00EC0A44" w:rsidRPr="00EC0A44">
        <w:rPr>
          <w:b/>
        </w:rPr>
        <w:t>R1</w:t>
      </w:r>
      <w:r>
        <w:t xml:space="preserve">, create a directory in flash using </w:t>
      </w:r>
      <w:r w:rsidRPr="00A03F61">
        <w:t xml:space="preserve">the </w:t>
      </w:r>
      <w:r w:rsidRPr="00A03F61">
        <w:rPr>
          <w:b/>
        </w:rPr>
        <w:t>mkdir</w:t>
      </w:r>
      <w:r>
        <w:t xml:space="preserve"> command. Name the directory </w:t>
      </w:r>
      <w:r w:rsidRPr="00A03F61">
        <w:rPr>
          <w:b/>
        </w:rPr>
        <w:t>dir</w:t>
      </w:r>
      <w:r w:rsidR="00440747">
        <w:rPr>
          <w:b/>
        </w:rPr>
        <w:t>_ips</w:t>
      </w:r>
      <w:r>
        <w:t>.</w:t>
      </w:r>
    </w:p>
    <w:p w14:paraId="0407A46C" w14:textId="77777777" w:rsidR="00040203" w:rsidRDefault="00040203" w:rsidP="00A03F61">
      <w:pPr>
        <w:pStyle w:val="StepHead"/>
      </w:pPr>
      <w:r>
        <w:t>Configure the IPS signature storage location.</w:t>
      </w:r>
    </w:p>
    <w:p w14:paraId="0407A46D" w14:textId="097532FF" w:rsidR="00040203" w:rsidRDefault="00040203" w:rsidP="00040203">
      <w:pPr>
        <w:pStyle w:val="BodyTextL25"/>
      </w:pPr>
      <w:r>
        <w:t xml:space="preserve">On </w:t>
      </w:r>
      <w:r w:rsidR="00EC0A44" w:rsidRPr="00EC0A44">
        <w:rPr>
          <w:b/>
        </w:rPr>
        <w:t>R1</w:t>
      </w:r>
      <w:r>
        <w:t>, configure the IPS signature storage location to be the directory you just created.</w:t>
      </w:r>
    </w:p>
    <w:p w14:paraId="0407A46E" w14:textId="77777777" w:rsidR="00040203" w:rsidRDefault="00040203" w:rsidP="00A03F61">
      <w:pPr>
        <w:pStyle w:val="StepHead"/>
      </w:pPr>
      <w:r w:rsidRPr="00532389">
        <w:t>Create an IPS rule.</w:t>
      </w:r>
    </w:p>
    <w:p w14:paraId="0407A46F" w14:textId="0A240B83" w:rsidR="00040203" w:rsidRDefault="00040203" w:rsidP="00040203">
      <w:pPr>
        <w:pStyle w:val="BodyTextL25"/>
      </w:pPr>
      <w:r w:rsidRPr="00FA0E55">
        <w:t xml:space="preserve">On </w:t>
      </w:r>
      <w:r w:rsidR="00EC0A44" w:rsidRPr="00EC0A44">
        <w:rPr>
          <w:b/>
        </w:rPr>
        <w:t>R1</w:t>
      </w:r>
      <w:r w:rsidRPr="00FA0E55">
        <w:t xml:space="preserve">, create an IPS rule name using the </w:t>
      </w:r>
      <w:r w:rsidRPr="00A03F61">
        <w:rPr>
          <w:b/>
        </w:rPr>
        <w:t xml:space="preserve">ip ips name </w:t>
      </w:r>
      <w:r w:rsidRPr="00A03F61">
        <w:rPr>
          <w:i/>
        </w:rPr>
        <w:t>name</w:t>
      </w:r>
      <w:r w:rsidRPr="00FA0E55">
        <w:rPr>
          <w:i/>
          <w:iCs/>
        </w:rPr>
        <w:t xml:space="preserve"> </w:t>
      </w:r>
      <w:r w:rsidRPr="00FA0E55">
        <w:t xml:space="preserve">command in global configuration mode. Name the IPS rule </w:t>
      </w:r>
      <w:r w:rsidRPr="007534F1">
        <w:rPr>
          <w:b/>
        </w:rPr>
        <w:t>ips</w:t>
      </w:r>
      <w:r w:rsidR="00440747">
        <w:rPr>
          <w:b/>
        </w:rPr>
        <w:t>ios</w:t>
      </w:r>
      <w:r w:rsidRPr="00FA0E55">
        <w:t>.</w:t>
      </w:r>
    </w:p>
    <w:p w14:paraId="0407A470" w14:textId="77777777" w:rsidR="00040203" w:rsidRDefault="00040203" w:rsidP="00E329FA">
      <w:pPr>
        <w:pStyle w:val="StepHead"/>
      </w:pPr>
      <w:r w:rsidRPr="00532389">
        <w:t xml:space="preserve">Enable </w:t>
      </w:r>
      <w:r>
        <w:t>logging</w:t>
      </w:r>
      <w:r w:rsidRPr="00532389">
        <w:t>.</w:t>
      </w:r>
    </w:p>
    <w:p w14:paraId="0407A471" w14:textId="77777777" w:rsidR="00040203" w:rsidRDefault="00040203" w:rsidP="00040203">
      <w:pPr>
        <w:pStyle w:val="BodyTextL25"/>
      </w:pPr>
      <w:r>
        <w:t xml:space="preserve">IOS IPS </w:t>
      </w:r>
      <w:r w:rsidRPr="00AE503E">
        <w:t>supports the use</w:t>
      </w:r>
      <w:r>
        <w:t xml:space="preserve"> of</w:t>
      </w:r>
      <w:r w:rsidRPr="00AE503E">
        <w:t xml:space="preserve"> syslog to send event notification. Syslog notification is enabled by default.</w:t>
      </w:r>
      <w:r>
        <w:t xml:space="preserve"> </w:t>
      </w:r>
      <w:r w:rsidRPr="0070665B">
        <w:t>If logging console is enabled, IPS syslog messages</w:t>
      </w:r>
      <w:r w:rsidR="006A0211">
        <w:t xml:space="preserve"> display</w:t>
      </w:r>
      <w:r w:rsidRPr="0070665B">
        <w:t>.</w:t>
      </w:r>
    </w:p>
    <w:p w14:paraId="0407A472" w14:textId="3DBAFB06" w:rsidR="00040203" w:rsidRDefault="00040203" w:rsidP="00A03F61">
      <w:pPr>
        <w:pStyle w:val="SubStepAlpha"/>
      </w:pPr>
      <w:r>
        <w:t>E</w:t>
      </w:r>
      <w:r w:rsidRPr="0070665B">
        <w:t>nable</w:t>
      </w:r>
      <w:r w:rsidR="001A021D">
        <w:t xml:space="preserve"> the</w:t>
      </w:r>
      <w:r w:rsidRPr="0070665B">
        <w:t xml:space="preserve"> syslog</w:t>
      </w:r>
      <w:r w:rsidR="001A021D">
        <w:t xml:space="preserve"> service </w:t>
      </w:r>
      <w:r w:rsidR="00AA18DC">
        <w:t>on the Syslog server</w:t>
      </w:r>
      <w:r w:rsidRPr="0070665B">
        <w:t xml:space="preserve"> if it is not enabled</w:t>
      </w:r>
      <w:r>
        <w:t>.</w:t>
      </w:r>
    </w:p>
    <w:p w14:paraId="73DD3887" w14:textId="50DFABEE" w:rsidR="00AA18DC" w:rsidRPr="0070665B" w:rsidRDefault="00AA18DC" w:rsidP="00AA18DC">
      <w:pPr>
        <w:pStyle w:val="SubStepAlpha"/>
      </w:pPr>
      <w:r>
        <w:t>E</w:t>
      </w:r>
      <w:r w:rsidRPr="0070665B">
        <w:t>nable</w:t>
      </w:r>
      <w:r>
        <w:t xml:space="preserve"> the</w:t>
      </w:r>
      <w:r w:rsidRPr="0070665B">
        <w:t xml:space="preserve"> </w:t>
      </w:r>
      <w:r>
        <w:t>NTP service on the NTP server</w:t>
      </w:r>
      <w:r w:rsidRPr="0070665B">
        <w:t xml:space="preserve"> if it is not enabled</w:t>
      </w:r>
      <w:r>
        <w:t>.</w:t>
      </w:r>
    </w:p>
    <w:p w14:paraId="0407A473" w14:textId="5408993E" w:rsidR="00040203" w:rsidRDefault="001A021D" w:rsidP="005B6A3D">
      <w:pPr>
        <w:pStyle w:val="SubStepAlpha"/>
      </w:pPr>
      <w:r>
        <w:t>Configure R1 to obtain its system time information from the NTP server at IP address 192.168.1.101</w:t>
      </w:r>
      <w:r w:rsidR="00040203">
        <w:t>.</w:t>
      </w:r>
    </w:p>
    <w:p w14:paraId="0407A474" w14:textId="5B359016" w:rsidR="00040203" w:rsidRDefault="00040203" w:rsidP="005B6A3D">
      <w:pPr>
        <w:pStyle w:val="SubStepAlpha"/>
      </w:pPr>
      <w:r w:rsidRPr="00040203">
        <w:t xml:space="preserve">Verify that the timestamp service for logging is enabled on the router using the </w:t>
      </w:r>
      <w:r w:rsidRPr="00A03F61">
        <w:rPr>
          <w:b/>
        </w:rPr>
        <w:t>show run</w:t>
      </w:r>
      <w:r w:rsidRPr="00040203">
        <w:t xml:space="preserve"> command.</w:t>
      </w:r>
      <w:r w:rsidR="005B6A3D">
        <w:t xml:space="preserve"> </w:t>
      </w:r>
      <w:r w:rsidRPr="005B6A3D">
        <w:t>Enable</w:t>
      </w:r>
      <w:r w:rsidRPr="00305C12">
        <w:t xml:space="preserve"> the timestamp service if it is not enabled.</w:t>
      </w:r>
    </w:p>
    <w:p w14:paraId="0407A475" w14:textId="27FACA06" w:rsidR="00040203" w:rsidRDefault="00040203" w:rsidP="00A03F61">
      <w:pPr>
        <w:pStyle w:val="SubStepAlpha"/>
      </w:pPr>
      <w:r>
        <w:t xml:space="preserve">Send log messages to the </w:t>
      </w:r>
      <w:r w:rsidR="00CF75D2">
        <w:t>s</w:t>
      </w:r>
      <w:r>
        <w:t>yslog server at IP address 192.168.1.</w:t>
      </w:r>
      <w:r w:rsidR="008224EC">
        <w:t>100</w:t>
      </w:r>
      <w:r>
        <w:t>.</w:t>
      </w:r>
    </w:p>
    <w:p w14:paraId="0407A476" w14:textId="77777777" w:rsidR="00040203" w:rsidRDefault="00040203" w:rsidP="00A03F61">
      <w:pPr>
        <w:pStyle w:val="StepHead"/>
      </w:pPr>
      <w:r w:rsidRPr="00E43771">
        <w:t xml:space="preserve">Configure IOS IPS </w:t>
      </w:r>
      <w:r>
        <w:t xml:space="preserve">to use the </w:t>
      </w:r>
      <w:r w:rsidRPr="00E43771">
        <w:t>signature categories</w:t>
      </w:r>
      <w:r>
        <w:t>.</w:t>
      </w:r>
    </w:p>
    <w:p w14:paraId="0407A477" w14:textId="51A67240" w:rsidR="00040203" w:rsidRDefault="00040203" w:rsidP="00040203">
      <w:pPr>
        <w:pStyle w:val="BodyTextL25"/>
      </w:pPr>
      <w:bookmarkStart w:id="1" w:name="wp9000273"/>
      <w:bookmarkEnd w:id="1"/>
      <w:r w:rsidRPr="00BF17D3">
        <w:rPr>
          <w:bCs/>
        </w:rPr>
        <w:t>Retire the</w:t>
      </w:r>
      <w:r w:rsidRPr="00A73C52">
        <w:t xml:space="preserve"> </w:t>
      </w:r>
      <w:r w:rsidRPr="008C508D">
        <w:rPr>
          <w:b/>
        </w:rPr>
        <w:t>all</w:t>
      </w:r>
      <w:r w:rsidRPr="00A73C52">
        <w:t xml:space="preserve"> signature</w:t>
      </w:r>
      <w:r>
        <w:t xml:space="preserve"> category with the </w:t>
      </w:r>
      <w:r w:rsidRPr="00BF17D3">
        <w:rPr>
          <w:b/>
        </w:rPr>
        <w:t>retired true</w:t>
      </w:r>
      <w:r>
        <w:t xml:space="preserve"> command (all signatures within the </w:t>
      </w:r>
      <w:r w:rsidRPr="00A73C52">
        <w:t>signature release</w:t>
      </w:r>
      <w:r>
        <w:t xml:space="preserve">). Unretire the </w:t>
      </w:r>
      <w:r w:rsidRPr="008C508D">
        <w:rPr>
          <w:b/>
        </w:rPr>
        <w:t>IOS_IPS Basic</w:t>
      </w:r>
      <w:r>
        <w:t xml:space="preserve"> category with the </w:t>
      </w:r>
      <w:r w:rsidRPr="00005D34">
        <w:rPr>
          <w:b/>
        </w:rPr>
        <w:t>retired false</w:t>
      </w:r>
      <w:r>
        <w:t xml:space="preserve"> command.</w:t>
      </w:r>
      <w:bookmarkStart w:id="2" w:name="wp9000274"/>
      <w:bookmarkStart w:id="3" w:name="wp9000275"/>
      <w:bookmarkStart w:id="4" w:name="wp9000276"/>
      <w:bookmarkEnd w:id="2"/>
      <w:bookmarkEnd w:id="3"/>
      <w:bookmarkEnd w:id="4"/>
    </w:p>
    <w:p w14:paraId="0407A478" w14:textId="77777777" w:rsidR="00040203" w:rsidRDefault="00040203" w:rsidP="00A03F61">
      <w:pPr>
        <w:pStyle w:val="StepHead"/>
      </w:pPr>
      <w:r>
        <w:t>A</w:t>
      </w:r>
      <w:r w:rsidRPr="000D62D3">
        <w:t xml:space="preserve">pply </w:t>
      </w:r>
      <w:r>
        <w:t xml:space="preserve">the </w:t>
      </w:r>
      <w:r w:rsidRPr="000D62D3">
        <w:t>IPS rule</w:t>
      </w:r>
      <w:r>
        <w:t xml:space="preserve"> to an interface</w:t>
      </w:r>
      <w:r w:rsidRPr="000D62D3">
        <w:t>.</w:t>
      </w:r>
    </w:p>
    <w:p w14:paraId="0407A479" w14:textId="013D8DE5" w:rsidR="00040203" w:rsidRPr="000D62D3" w:rsidRDefault="00040203" w:rsidP="00040203">
      <w:pPr>
        <w:pStyle w:val="BodyTextL25"/>
      </w:pPr>
      <w:r w:rsidRPr="000D62D3">
        <w:t xml:space="preserve">Apply the IPS rule to an interface with the </w:t>
      </w:r>
      <w:r w:rsidRPr="00A03F61">
        <w:rPr>
          <w:b/>
        </w:rPr>
        <w:t xml:space="preserve">ip ips </w:t>
      </w:r>
      <w:r w:rsidRPr="00AA18DC">
        <w:rPr>
          <w:i/>
        </w:rPr>
        <w:t>name</w:t>
      </w:r>
      <w:r w:rsidRPr="00A03F61">
        <w:rPr>
          <w:b/>
        </w:rPr>
        <w:t xml:space="preserve"> </w:t>
      </w:r>
      <w:r w:rsidRPr="00A03F61">
        <w:rPr>
          <w:i/>
        </w:rPr>
        <w:t>direction</w:t>
      </w:r>
      <w:r w:rsidRPr="000D62D3">
        <w:t xml:space="preserve"> command in interface configuration mode.</w:t>
      </w:r>
      <w:r>
        <w:t xml:space="preserve"> </w:t>
      </w:r>
      <w:r w:rsidRPr="000D62D3">
        <w:t xml:space="preserve">Apply the rule </w:t>
      </w:r>
      <w:r>
        <w:t>outbound</w:t>
      </w:r>
      <w:r w:rsidRPr="000D62D3">
        <w:t xml:space="preserve"> on the </w:t>
      </w:r>
      <w:r w:rsidR="00F6367B">
        <w:t>G0/1</w:t>
      </w:r>
      <w:r>
        <w:t xml:space="preserve"> </w:t>
      </w:r>
      <w:r w:rsidRPr="000D62D3">
        <w:t>interface</w:t>
      </w:r>
      <w:r>
        <w:t xml:space="preserve"> of </w:t>
      </w:r>
      <w:r w:rsidR="00EC0A44" w:rsidRPr="00EC0A44">
        <w:rPr>
          <w:b/>
        </w:rPr>
        <w:t>R1</w:t>
      </w:r>
      <w:r w:rsidRPr="000D62D3">
        <w:t xml:space="preserve">. </w:t>
      </w:r>
      <w:r>
        <w:t>After</w:t>
      </w:r>
      <w:r w:rsidRPr="000D62D3">
        <w:t xml:space="preserve"> you enable IPS, some log messages will be sent to the console line indicating that the IPS</w:t>
      </w:r>
      <w:r w:rsidR="00A03F61">
        <w:t xml:space="preserve"> engines are being initiali</w:t>
      </w:r>
      <w:r w:rsidR="00DA37D4">
        <w:t>s</w:t>
      </w:r>
      <w:r w:rsidR="00A03F61">
        <w:t>ed.</w:t>
      </w:r>
    </w:p>
    <w:p w14:paraId="0407A47A" w14:textId="6D7BA744" w:rsidR="00040203" w:rsidRDefault="00A54AD9" w:rsidP="00A03F61">
      <w:pPr>
        <w:pStyle w:val="BodyTextL25"/>
      </w:pPr>
      <w:r w:rsidRPr="00A54AD9">
        <w:rPr>
          <w:b/>
        </w:rPr>
        <w:t>Note</w:t>
      </w:r>
      <w:r>
        <w:t xml:space="preserve">: </w:t>
      </w:r>
      <w:r w:rsidR="00040203" w:rsidRPr="00A54AD9">
        <w:t>The</w:t>
      </w:r>
      <w:r w:rsidR="00040203" w:rsidRPr="003A2BE9">
        <w:t xml:space="preserve"> direction </w:t>
      </w:r>
      <w:r w:rsidR="00040203" w:rsidRPr="00866B21">
        <w:rPr>
          <w:b/>
        </w:rPr>
        <w:t>in</w:t>
      </w:r>
      <w:r w:rsidR="00040203" w:rsidRPr="003A2BE9">
        <w:t xml:space="preserve"> means </w:t>
      </w:r>
      <w:r w:rsidR="00040203">
        <w:t xml:space="preserve">that IPS inspects only </w:t>
      </w:r>
      <w:r w:rsidR="00040203" w:rsidRPr="003A2BE9">
        <w:t>traffic going into the interface</w:t>
      </w:r>
      <w:r w:rsidR="00040203">
        <w:t>. S</w:t>
      </w:r>
      <w:r w:rsidR="00040203" w:rsidRPr="003A2BE9">
        <w:t>imilarly</w:t>
      </w:r>
      <w:r w:rsidR="00040203">
        <w:t>,</w:t>
      </w:r>
      <w:r w:rsidR="00040203" w:rsidRPr="003A2BE9">
        <w:t xml:space="preserve"> </w:t>
      </w:r>
      <w:r w:rsidR="00040203" w:rsidRPr="00866B21">
        <w:rPr>
          <w:b/>
        </w:rPr>
        <w:t>out</w:t>
      </w:r>
      <w:r w:rsidR="00040203">
        <w:t xml:space="preserve"> </w:t>
      </w:r>
      <w:r w:rsidR="00040203" w:rsidRPr="003A2BE9">
        <w:t>means</w:t>
      </w:r>
      <w:r w:rsidR="00002EA4">
        <w:t xml:space="preserve"> that IPS inspects</w:t>
      </w:r>
      <w:r w:rsidR="00040203" w:rsidRPr="003A2BE9">
        <w:t xml:space="preserve"> only traffic going out </w:t>
      </w:r>
      <w:r w:rsidR="00002EA4">
        <w:t xml:space="preserve">of </w:t>
      </w:r>
      <w:r w:rsidR="00040203" w:rsidRPr="003A2BE9">
        <w:t>the interface.</w:t>
      </w:r>
    </w:p>
    <w:p w14:paraId="0407A47B" w14:textId="77777777" w:rsidR="00040203" w:rsidRDefault="00040203" w:rsidP="00A03F61">
      <w:pPr>
        <w:pStyle w:val="PartHead"/>
      </w:pPr>
      <w:r>
        <w:t>Modify the Signature</w:t>
      </w:r>
    </w:p>
    <w:p w14:paraId="0407A47C" w14:textId="77777777" w:rsidR="00040203" w:rsidRDefault="00040203" w:rsidP="00A03F61">
      <w:pPr>
        <w:pStyle w:val="StepHead"/>
      </w:pPr>
      <w:r>
        <w:t>Change the event-action of a signature</w:t>
      </w:r>
      <w:r w:rsidRPr="00572872">
        <w:t>.</w:t>
      </w:r>
    </w:p>
    <w:p w14:paraId="0407A47D" w14:textId="03B821D0" w:rsidR="00040203" w:rsidRDefault="00040203" w:rsidP="00040203">
      <w:pPr>
        <w:pStyle w:val="BodyTextL25"/>
      </w:pPr>
      <w:r>
        <w:t>Un-retire</w:t>
      </w:r>
      <w:r w:rsidR="00DA37D4">
        <w:t xml:space="preserve"> and enable</w:t>
      </w:r>
      <w:r>
        <w:t xml:space="preserve"> the echo request signature (signature 2004, subsig ID 0), enable it</w:t>
      </w:r>
      <w:r w:rsidR="003254C2">
        <w:t>,</w:t>
      </w:r>
      <w:r>
        <w:t xml:space="preserve"> and </w:t>
      </w:r>
      <w:r w:rsidRPr="00572872">
        <w:t xml:space="preserve">change </w:t>
      </w:r>
      <w:r>
        <w:t xml:space="preserve">the </w:t>
      </w:r>
      <w:r w:rsidRPr="00572872">
        <w:t xml:space="preserve">signature action to alert </w:t>
      </w:r>
      <w:r>
        <w:t xml:space="preserve">and </w:t>
      </w:r>
      <w:r w:rsidRPr="00572872">
        <w:t>drop.</w:t>
      </w:r>
    </w:p>
    <w:p w14:paraId="0407A47E" w14:textId="77777777" w:rsidR="00040203" w:rsidRDefault="00040203" w:rsidP="00A03F61">
      <w:pPr>
        <w:pStyle w:val="StepHead"/>
      </w:pPr>
      <w:r>
        <w:t>Use show commands to verify IPS</w:t>
      </w:r>
      <w:r w:rsidR="00F55BD9">
        <w:t>.</w:t>
      </w:r>
    </w:p>
    <w:p w14:paraId="0407A47F" w14:textId="37A97B90" w:rsidR="00040203" w:rsidRDefault="00040203" w:rsidP="00040203">
      <w:pPr>
        <w:pStyle w:val="BodyTextL25"/>
      </w:pPr>
      <w:r w:rsidRPr="000D4C45">
        <w:t xml:space="preserve">Use the </w:t>
      </w:r>
      <w:r w:rsidRPr="00866B21">
        <w:rPr>
          <w:b/>
        </w:rPr>
        <w:t>show ip ips all</w:t>
      </w:r>
      <w:r w:rsidR="00DA37D4">
        <w:rPr>
          <w:b/>
        </w:rPr>
        <w:t xml:space="preserve"> </w:t>
      </w:r>
      <w:r w:rsidRPr="000D4C45">
        <w:t>command</w:t>
      </w:r>
      <w:r w:rsidRPr="00A56C6C">
        <w:t xml:space="preserve"> to </w:t>
      </w:r>
      <w:r w:rsidR="003254C2">
        <w:t>view</w:t>
      </w:r>
      <w:r w:rsidRPr="00A56C6C">
        <w:t xml:space="preserve"> </w:t>
      </w:r>
      <w:r w:rsidR="003254C2">
        <w:t>the</w:t>
      </w:r>
      <w:r w:rsidRPr="00A56C6C">
        <w:t xml:space="preserve"> IP</w:t>
      </w:r>
      <w:r w:rsidR="00866B21">
        <w:t>S configuration status summary.</w:t>
      </w:r>
    </w:p>
    <w:p w14:paraId="06A5A49E" w14:textId="2C28B83C" w:rsidR="007B7D9E" w:rsidRPr="00995D07" w:rsidRDefault="007B7D9E" w:rsidP="007B7D9E">
      <w:pPr>
        <w:pStyle w:val="BodyTextL25"/>
        <w:ind w:left="0" w:firstLine="360"/>
        <w:rPr>
          <w:color w:val="FF0000"/>
        </w:rPr>
      </w:pPr>
      <w:r w:rsidRPr="0093606B">
        <w:rPr>
          <w:b/>
          <w:color w:val="FF0000"/>
        </w:rPr>
        <w:t xml:space="preserve">QUESTION </w:t>
      </w:r>
      <w:r>
        <w:rPr>
          <w:b/>
          <w:color w:val="FF0000"/>
        </w:rPr>
        <w:t>3</w:t>
      </w:r>
      <w:r w:rsidRPr="0093606B">
        <w:t xml:space="preserve"> </w:t>
      </w:r>
      <w:r w:rsidRPr="00A56C6C">
        <w:t xml:space="preserve">To which interfaces and in which direction is the </w:t>
      </w:r>
      <w:r w:rsidRPr="00EC0A44">
        <w:rPr>
          <w:b/>
        </w:rPr>
        <w:t>ips</w:t>
      </w:r>
      <w:r>
        <w:rPr>
          <w:b/>
        </w:rPr>
        <w:t>ios</w:t>
      </w:r>
      <w:r w:rsidRPr="00A56C6C">
        <w:t xml:space="preserve"> rule applied?</w:t>
      </w:r>
    </w:p>
    <w:p w14:paraId="0407A480" w14:textId="60F7651A" w:rsidR="00866B21" w:rsidRDefault="007B7D9E" w:rsidP="007B7D9E">
      <w:pPr>
        <w:pStyle w:val="BodyTextL25"/>
      </w:pPr>
      <w:r w:rsidRPr="00050BDF">
        <w:rPr>
          <w:b/>
          <w:bCs/>
          <w:color w:val="FF0000"/>
          <w:sz w:val="22"/>
        </w:rPr>
        <w:lastRenderedPageBreak/>
        <w:t xml:space="preserve">Before proceeding, </w:t>
      </w:r>
      <w:r>
        <w:rPr>
          <w:b/>
          <w:bCs/>
          <w:color w:val="FF0000"/>
          <w:sz w:val="22"/>
        </w:rPr>
        <w:t>return to the</w:t>
      </w:r>
      <w:r w:rsidRPr="00050BDF">
        <w:rPr>
          <w:b/>
          <w:bCs/>
          <w:color w:val="FF0000"/>
          <w:sz w:val="22"/>
        </w:rPr>
        <w:t xml:space="preserve"> quiz and enter your answer for question </w:t>
      </w:r>
      <w:r w:rsidR="00521CBD">
        <w:rPr>
          <w:b/>
          <w:bCs/>
          <w:color w:val="FF0000"/>
          <w:sz w:val="22"/>
        </w:rPr>
        <w:t>3</w:t>
      </w:r>
      <w:r w:rsidRPr="00050BDF">
        <w:rPr>
          <w:b/>
          <w:bCs/>
          <w:color w:val="FF0000"/>
          <w:sz w:val="22"/>
        </w:rPr>
        <w:t>. Leave the quiz open while you complete the rest of the lab sheet.</w:t>
      </w:r>
      <w:r>
        <w:t xml:space="preserve"> </w:t>
      </w:r>
    </w:p>
    <w:p w14:paraId="0407A482" w14:textId="77777777" w:rsidR="00040203" w:rsidRDefault="00040203" w:rsidP="00A03F61">
      <w:pPr>
        <w:pStyle w:val="StepHead"/>
      </w:pPr>
      <w:r>
        <w:t>Verify that IPS is working properly.</w:t>
      </w:r>
    </w:p>
    <w:p w14:paraId="0407A483" w14:textId="7B67B65F" w:rsidR="00040203" w:rsidRDefault="00040203" w:rsidP="008268A8">
      <w:pPr>
        <w:pStyle w:val="SubStepAlpha"/>
      </w:pPr>
      <w:r>
        <w:t xml:space="preserve">From </w:t>
      </w:r>
      <w:r w:rsidR="00EC0A44" w:rsidRPr="00EC0A44">
        <w:rPr>
          <w:b/>
        </w:rPr>
        <w:t>PC-C</w:t>
      </w:r>
      <w:r>
        <w:t xml:space="preserve">, attempt to </w:t>
      </w:r>
      <w:r w:rsidRPr="008268A8">
        <w:t>ping</w:t>
      </w:r>
      <w:r>
        <w:t xml:space="preserve"> </w:t>
      </w:r>
      <w:r w:rsidR="00EC0A44" w:rsidRPr="00EC0A44">
        <w:rPr>
          <w:b/>
        </w:rPr>
        <w:t>PC-A</w:t>
      </w:r>
      <w:r w:rsidR="00521CBD">
        <w:t>.</w:t>
      </w:r>
    </w:p>
    <w:p w14:paraId="29CC587C" w14:textId="3F99786E" w:rsidR="00521CBD" w:rsidRDefault="00521CBD" w:rsidP="001348A7">
      <w:pPr>
        <w:pStyle w:val="BodyTextL25"/>
        <w:rPr>
          <w:color w:val="FF0000"/>
        </w:rPr>
      </w:pPr>
      <w:r w:rsidRPr="0093606B">
        <w:rPr>
          <w:b/>
          <w:color w:val="FF0000"/>
        </w:rPr>
        <w:t xml:space="preserve">QUESTION </w:t>
      </w:r>
      <w:r>
        <w:rPr>
          <w:b/>
          <w:color w:val="FF0000"/>
        </w:rPr>
        <w:t>4</w:t>
      </w:r>
      <w:r w:rsidRPr="0093606B">
        <w:t xml:space="preserve"> </w:t>
      </w:r>
      <w:r>
        <w:t>Was PC-C able to successfully</w:t>
      </w:r>
      <w:r w:rsidR="0093207B">
        <w:t xml:space="preserve"> ping</w:t>
      </w:r>
      <w:r>
        <w:t xml:space="preserve"> PC-A</w:t>
      </w:r>
      <w:r w:rsidRPr="00A56C6C">
        <w:t>?</w:t>
      </w:r>
      <w:r>
        <w:t xml:space="preserve"> Why was it able/not able to?</w:t>
      </w:r>
    </w:p>
    <w:p w14:paraId="0407A486" w14:textId="47F57168" w:rsidR="00040203" w:rsidRDefault="00040203" w:rsidP="008268A8">
      <w:pPr>
        <w:pStyle w:val="SubStepAlpha"/>
      </w:pPr>
      <w:r>
        <w:t xml:space="preserve">From </w:t>
      </w:r>
      <w:r w:rsidR="00EC0A44" w:rsidRPr="00EC0A44">
        <w:rPr>
          <w:b/>
        </w:rPr>
        <w:t>PC-A</w:t>
      </w:r>
      <w:r>
        <w:t xml:space="preserve">, attempt to </w:t>
      </w:r>
      <w:r w:rsidRPr="008268A8">
        <w:t>ping</w:t>
      </w:r>
      <w:r>
        <w:t xml:space="preserve"> </w:t>
      </w:r>
      <w:r w:rsidR="00EC0A44" w:rsidRPr="00EC0A44">
        <w:rPr>
          <w:b/>
        </w:rPr>
        <w:t>PC-C</w:t>
      </w:r>
      <w:r w:rsidR="00521CBD">
        <w:t>.</w:t>
      </w:r>
    </w:p>
    <w:p w14:paraId="2E0C7A00" w14:textId="2AC08927" w:rsidR="00521CBD" w:rsidRDefault="00521CBD" w:rsidP="00521CBD">
      <w:pPr>
        <w:pStyle w:val="SubStepAlpha"/>
        <w:numPr>
          <w:ilvl w:val="0"/>
          <w:numId w:val="0"/>
        </w:numPr>
        <w:ind w:left="360"/>
        <w:rPr>
          <w:color w:val="FF0000"/>
        </w:rPr>
      </w:pPr>
      <w:r w:rsidRPr="0093606B">
        <w:rPr>
          <w:b/>
          <w:color w:val="FF0000"/>
        </w:rPr>
        <w:t xml:space="preserve">QUESTION </w:t>
      </w:r>
      <w:r>
        <w:rPr>
          <w:b/>
          <w:color w:val="FF0000"/>
        </w:rPr>
        <w:t>5</w:t>
      </w:r>
      <w:r w:rsidRPr="0093606B">
        <w:t xml:space="preserve"> </w:t>
      </w:r>
      <w:r>
        <w:t>Was PC-A able to successfully</w:t>
      </w:r>
      <w:r w:rsidR="0093207B">
        <w:t xml:space="preserve"> ping</w:t>
      </w:r>
      <w:r>
        <w:t xml:space="preserve"> PC-C</w:t>
      </w:r>
      <w:r w:rsidRPr="00A56C6C">
        <w:t>?</w:t>
      </w:r>
      <w:r>
        <w:t xml:space="preserve"> Why was it able/not able to?</w:t>
      </w:r>
    </w:p>
    <w:p w14:paraId="3B5C5EEB" w14:textId="73DC7896" w:rsidR="0039489D" w:rsidRDefault="0039489D" w:rsidP="00521CBD">
      <w:pPr>
        <w:pStyle w:val="SubStepAlpha"/>
        <w:numPr>
          <w:ilvl w:val="0"/>
          <w:numId w:val="0"/>
        </w:numPr>
        <w:ind w:left="360"/>
      </w:pPr>
      <w:r w:rsidRPr="00050BDF">
        <w:rPr>
          <w:b/>
          <w:bCs/>
          <w:color w:val="FF0000"/>
          <w:sz w:val="22"/>
        </w:rPr>
        <w:t xml:space="preserve">Before proceeding, </w:t>
      </w:r>
      <w:r>
        <w:rPr>
          <w:b/>
          <w:bCs/>
          <w:color w:val="FF0000"/>
          <w:sz w:val="22"/>
        </w:rPr>
        <w:t>return to the</w:t>
      </w:r>
      <w:r w:rsidRPr="00050BDF">
        <w:rPr>
          <w:b/>
          <w:bCs/>
          <w:color w:val="FF0000"/>
          <w:sz w:val="22"/>
        </w:rPr>
        <w:t xml:space="preserve"> quiz and enter your answer</w:t>
      </w:r>
      <w:r>
        <w:rPr>
          <w:b/>
          <w:bCs/>
          <w:color w:val="FF0000"/>
          <w:sz w:val="22"/>
        </w:rPr>
        <w:t>s</w:t>
      </w:r>
      <w:r w:rsidRPr="00050BDF">
        <w:rPr>
          <w:b/>
          <w:bCs/>
          <w:color w:val="FF0000"/>
          <w:sz w:val="22"/>
        </w:rPr>
        <w:t xml:space="preserve"> for question</w:t>
      </w:r>
      <w:r>
        <w:rPr>
          <w:b/>
          <w:bCs/>
          <w:color w:val="FF0000"/>
          <w:sz w:val="22"/>
        </w:rPr>
        <w:t>s</w:t>
      </w:r>
      <w:r w:rsidRPr="00050BDF">
        <w:rPr>
          <w:b/>
          <w:bCs/>
          <w:color w:val="FF0000"/>
          <w:sz w:val="22"/>
        </w:rPr>
        <w:t xml:space="preserve"> </w:t>
      </w:r>
      <w:r>
        <w:rPr>
          <w:b/>
          <w:bCs/>
          <w:color w:val="FF0000"/>
          <w:sz w:val="22"/>
        </w:rPr>
        <w:t>4 &amp; 5</w:t>
      </w:r>
      <w:r w:rsidRPr="00050BDF">
        <w:rPr>
          <w:b/>
          <w:bCs/>
          <w:color w:val="FF0000"/>
          <w:sz w:val="22"/>
        </w:rPr>
        <w:t>. Leave the quiz open while you complete the rest of the lab sheet.</w:t>
      </w:r>
    </w:p>
    <w:p w14:paraId="0407A489" w14:textId="77777777" w:rsidR="00040203" w:rsidRDefault="00866B21" w:rsidP="00A03F61">
      <w:pPr>
        <w:pStyle w:val="StepHead"/>
      </w:pPr>
      <w:r>
        <w:t>View the s</w:t>
      </w:r>
      <w:r w:rsidR="00040203">
        <w:t>yslog messages.</w:t>
      </w:r>
    </w:p>
    <w:p w14:paraId="0407A48A" w14:textId="77777777" w:rsidR="00EC0A44" w:rsidRDefault="00040203" w:rsidP="00EC0A44">
      <w:pPr>
        <w:pStyle w:val="SubStepAlpha"/>
      </w:pPr>
      <w:r w:rsidRPr="00CC1587">
        <w:t xml:space="preserve">Click </w:t>
      </w:r>
      <w:r>
        <w:t xml:space="preserve">the </w:t>
      </w:r>
      <w:r w:rsidRPr="00FC2D75">
        <w:rPr>
          <w:b/>
        </w:rPr>
        <w:t>Syslog</w:t>
      </w:r>
      <w:r>
        <w:t xml:space="preserve"> server.</w:t>
      </w:r>
    </w:p>
    <w:p w14:paraId="0407A48B" w14:textId="77777777" w:rsidR="00EC0A44" w:rsidRDefault="00040203" w:rsidP="00EC0A44">
      <w:pPr>
        <w:pStyle w:val="SubStepAlpha"/>
      </w:pPr>
      <w:r>
        <w:t>Select the</w:t>
      </w:r>
      <w:r>
        <w:rPr>
          <w:b/>
        </w:rPr>
        <w:t xml:space="preserve"> </w:t>
      </w:r>
      <w:r w:rsidR="00884170">
        <w:rPr>
          <w:b/>
        </w:rPr>
        <w:t>Services</w:t>
      </w:r>
      <w:r w:rsidR="00F55BD9" w:rsidRPr="00F55BD9">
        <w:t xml:space="preserve"> </w:t>
      </w:r>
      <w:r w:rsidRPr="004C006B">
        <w:t>tab</w:t>
      </w:r>
      <w:r>
        <w:t>.</w:t>
      </w:r>
    </w:p>
    <w:p w14:paraId="0407A48C" w14:textId="77777777" w:rsidR="00EC0A44" w:rsidRDefault="00040203" w:rsidP="00EC0A44">
      <w:pPr>
        <w:pStyle w:val="SubStepAlpha"/>
      </w:pPr>
      <w:r>
        <w:t xml:space="preserve">In the left navigation menu, select </w:t>
      </w:r>
      <w:r>
        <w:rPr>
          <w:b/>
        </w:rPr>
        <w:t>SYSLOG</w:t>
      </w:r>
      <w:r>
        <w:t xml:space="preserve"> to view the log file.</w:t>
      </w:r>
    </w:p>
    <w:p w14:paraId="0407A48E" w14:textId="63EF7BF5" w:rsidR="00D86D9E" w:rsidRDefault="0039489D" w:rsidP="0039489D">
      <w:pPr>
        <w:pStyle w:val="BodyTextL25"/>
        <w:rPr>
          <w:color w:val="FF0000"/>
        </w:rPr>
      </w:pPr>
      <w:r w:rsidRPr="0093606B">
        <w:rPr>
          <w:b/>
          <w:color w:val="FF0000"/>
        </w:rPr>
        <w:t xml:space="preserve">QUESTION </w:t>
      </w:r>
      <w:r>
        <w:rPr>
          <w:b/>
          <w:color w:val="FF0000"/>
        </w:rPr>
        <w:t>6</w:t>
      </w:r>
      <w:r w:rsidRPr="0093606B">
        <w:t xml:space="preserve"> </w:t>
      </w:r>
      <w:r>
        <w:t>Are there any log messages visible from the IPS process and, if so, what is the “risk rating” showing on them?</w:t>
      </w:r>
    </w:p>
    <w:p w14:paraId="4601CA67" w14:textId="3FC91DEA" w:rsidR="0039489D" w:rsidRDefault="0039489D" w:rsidP="0039489D">
      <w:pPr>
        <w:pStyle w:val="BodyTextL25"/>
        <w:ind w:left="0" w:firstLine="360"/>
      </w:pPr>
      <w:r w:rsidRPr="00050BDF">
        <w:rPr>
          <w:b/>
          <w:bCs/>
          <w:color w:val="FF0000"/>
          <w:sz w:val="22"/>
        </w:rPr>
        <w:t xml:space="preserve">Before proceeding, </w:t>
      </w:r>
      <w:r>
        <w:rPr>
          <w:b/>
          <w:bCs/>
          <w:color w:val="FF0000"/>
          <w:sz w:val="22"/>
        </w:rPr>
        <w:t>return to the</w:t>
      </w:r>
      <w:r w:rsidRPr="00050BDF">
        <w:rPr>
          <w:b/>
          <w:bCs/>
          <w:color w:val="FF0000"/>
          <w:sz w:val="22"/>
        </w:rPr>
        <w:t xml:space="preserve"> quiz and enter your answer for question </w:t>
      </w:r>
      <w:r>
        <w:rPr>
          <w:b/>
          <w:bCs/>
          <w:color w:val="FF0000"/>
          <w:sz w:val="22"/>
        </w:rPr>
        <w:t>6.</w:t>
      </w:r>
    </w:p>
    <w:p w14:paraId="23A5C711" w14:textId="77777777" w:rsidR="0039489D" w:rsidRDefault="0039489D" w:rsidP="0039489D">
      <w:pPr>
        <w:pStyle w:val="BodyTextL25"/>
        <w:ind w:left="0" w:firstLine="360"/>
      </w:pPr>
    </w:p>
    <w:p w14:paraId="1B4376E5" w14:textId="59CC26E1" w:rsidR="00BA7364" w:rsidRDefault="00BA7364" w:rsidP="00BA7364">
      <w:pPr>
        <w:pStyle w:val="BodyTextL25Bold"/>
        <w:ind w:left="0"/>
        <w:rPr>
          <w:color w:val="FF0000"/>
          <w:sz w:val="22"/>
        </w:rPr>
      </w:pPr>
      <w:r>
        <w:rPr>
          <w:color w:val="FF0000"/>
          <w:sz w:val="22"/>
        </w:rPr>
        <w:t xml:space="preserve">If you have correctly configured all parts of the lab your activity score should now be showing as 100%. If so, click on “check results” in the activity window. Return to the </w:t>
      </w:r>
      <w:r w:rsidR="0093207B">
        <w:rPr>
          <w:color w:val="FF0000"/>
          <w:sz w:val="22"/>
        </w:rPr>
        <w:t>Brightspace</w:t>
      </w:r>
      <w:r>
        <w:rPr>
          <w:color w:val="FF0000"/>
          <w:sz w:val="22"/>
        </w:rPr>
        <w:t xml:space="preserve"> quiz one last time and enter the code into the appropriate question box (Q</w:t>
      </w:r>
      <w:r w:rsidR="0039489D">
        <w:rPr>
          <w:color w:val="FF0000"/>
          <w:sz w:val="22"/>
        </w:rPr>
        <w:t>7</w:t>
      </w:r>
      <w:r>
        <w:rPr>
          <w:color w:val="FF0000"/>
          <w:sz w:val="22"/>
        </w:rPr>
        <w:t xml:space="preserve">) of the quiz. </w:t>
      </w:r>
    </w:p>
    <w:p w14:paraId="1DAB9FC8" w14:textId="78A939E6" w:rsidR="00104B59" w:rsidRPr="00BA7364" w:rsidRDefault="00BA7364" w:rsidP="00BA7364">
      <w:pPr>
        <w:pStyle w:val="BodyTextL25Bold"/>
        <w:ind w:left="0"/>
        <w:rPr>
          <w:color w:val="FF0000"/>
          <w:sz w:val="22"/>
        </w:rPr>
      </w:pPr>
      <w:r>
        <w:rPr>
          <w:color w:val="FF0000"/>
          <w:sz w:val="22"/>
        </w:rPr>
        <w:t xml:space="preserve">You have completed the lab – please submit the </w:t>
      </w:r>
      <w:r w:rsidR="0093207B">
        <w:rPr>
          <w:color w:val="FF0000"/>
          <w:sz w:val="22"/>
        </w:rPr>
        <w:t>Brightspace</w:t>
      </w:r>
      <w:r>
        <w:rPr>
          <w:color w:val="FF0000"/>
          <w:sz w:val="22"/>
        </w:rPr>
        <w:t xml:space="preserve"> quiz.</w:t>
      </w:r>
    </w:p>
    <w:sectPr w:rsidR="00104B59" w:rsidRPr="00BA7364" w:rsidSect="008C430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7A49D" w14:textId="77777777" w:rsidR="00CD1379" w:rsidRDefault="00CD1379" w:rsidP="0090659A">
      <w:pPr>
        <w:spacing w:after="0" w:line="240" w:lineRule="auto"/>
      </w:pPr>
      <w:r>
        <w:separator/>
      </w:r>
    </w:p>
    <w:p w14:paraId="0407A49E" w14:textId="77777777" w:rsidR="00CD1379" w:rsidRDefault="00CD1379"/>
    <w:p w14:paraId="0407A49F" w14:textId="77777777" w:rsidR="00CD1379" w:rsidRDefault="00CD1379"/>
    <w:p w14:paraId="0407A4A0" w14:textId="77777777" w:rsidR="00CD1379" w:rsidRDefault="00CD1379"/>
    <w:p w14:paraId="0407A4A1" w14:textId="77777777" w:rsidR="00CD1379" w:rsidRDefault="00CD1379"/>
    <w:p w14:paraId="0407A4A2" w14:textId="77777777" w:rsidR="00CD1379" w:rsidRDefault="00CD1379"/>
  </w:endnote>
  <w:endnote w:type="continuationSeparator" w:id="0">
    <w:p w14:paraId="0407A4A3" w14:textId="77777777" w:rsidR="00CD1379" w:rsidRDefault="00CD1379" w:rsidP="0090659A">
      <w:pPr>
        <w:spacing w:after="0" w:line="240" w:lineRule="auto"/>
      </w:pPr>
      <w:r>
        <w:continuationSeparator/>
      </w:r>
    </w:p>
    <w:p w14:paraId="0407A4A4" w14:textId="77777777" w:rsidR="00CD1379" w:rsidRDefault="00CD1379"/>
    <w:p w14:paraId="0407A4A5" w14:textId="77777777" w:rsidR="00CD1379" w:rsidRDefault="00CD1379"/>
    <w:p w14:paraId="0407A4A6" w14:textId="77777777" w:rsidR="00CD1379" w:rsidRDefault="00CD1379"/>
    <w:p w14:paraId="0407A4A7" w14:textId="77777777" w:rsidR="00CD1379" w:rsidRDefault="00CD1379"/>
    <w:p w14:paraId="0407A4A8" w14:textId="77777777" w:rsidR="00CD1379" w:rsidRDefault="00CD13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7A4AA" w14:textId="4B4CCC91" w:rsidR="00926CB2" w:rsidRPr="00231DCA" w:rsidRDefault="00926CB2" w:rsidP="00BA7364">
    <w:pPr>
      <w:pStyle w:val="Footer"/>
    </w:pPr>
    <w:r w:rsidRPr="0090659A">
      <w:t xml:space="preserve">Page </w:t>
    </w:r>
    <w:r w:rsidR="009147FC" w:rsidRPr="0090659A">
      <w:fldChar w:fldCharType="begin"/>
    </w:r>
    <w:r w:rsidRPr="0090659A">
      <w:instrText xml:space="preserve"> PAGE </w:instrText>
    </w:r>
    <w:r w:rsidR="009147FC" w:rsidRPr="0090659A">
      <w:fldChar w:fldCharType="separate"/>
    </w:r>
    <w:r w:rsidR="00CE5E57">
      <w:rPr>
        <w:noProof/>
      </w:rPr>
      <w:t>2</w:t>
    </w:r>
    <w:r w:rsidR="009147FC" w:rsidRPr="0090659A">
      <w:fldChar w:fldCharType="end"/>
    </w:r>
    <w:r w:rsidRPr="0090659A">
      <w:t xml:space="preserve"> of </w:t>
    </w:r>
    <w:r w:rsidR="009147FC" w:rsidRPr="0090659A">
      <w:fldChar w:fldCharType="begin"/>
    </w:r>
    <w:r w:rsidRPr="0090659A">
      <w:instrText xml:space="preserve"> NUMPAGES  </w:instrText>
    </w:r>
    <w:r w:rsidR="009147FC" w:rsidRPr="0090659A">
      <w:fldChar w:fldCharType="separate"/>
    </w:r>
    <w:r w:rsidR="00CE5E57">
      <w:rPr>
        <w:noProof/>
      </w:rPr>
      <w:t>4</w:t>
    </w:r>
    <w:r w:rsidR="009147FC" w:rsidRPr="0090659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7A4AD" w14:textId="5C95F10F" w:rsidR="00926CB2" w:rsidRPr="008402F2" w:rsidRDefault="00926CB2" w:rsidP="00BA7364">
    <w:pPr>
      <w:pStyle w:val="Footer"/>
      <w:rPr>
        <w:szCs w:val="16"/>
      </w:rPr>
    </w:pPr>
    <w:r w:rsidRPr="0090659A">
      <w:rPr>
        <w:szCs w:val="16"/>
      </w:rPr>
      <w:t xml:space="preserve">Page </w:t>
    </w:r>
    <w:r w:rsidR="009147FC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147FC" w:rsidRPr="0090659A">
      <w:rPr>
        <w:b/>
        <w:szCs w:val="16"/>
      </w:rPr>
      <w:fldChar w:fldCharType="separate"/>
    </w:r>
    <w:r w:rsidR="00CE5E57">
      <w:rPr>
        <w:b/>
        <w:noProof/>
        <w:szCs w:val="16"/>
      </w:rPr>
      <w:t>1</w:t>
    </w:r>
    <w:r w:rsidR="009147FC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147FC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147FC" w:rsidRPr="0090659A">
      <w:rPr>
        <w:b/>
        <w:szCs w:val="16"/>
      </w:rPr>
      <w:fldChar w:fldCharType="separate"/>
    </w:r>
    <w:r w:rsidR="00CE5E57">
      <w:rPr>
        <w:b/>
        <w:noProof/>
        <w:szCs w:val="16"/>
      </w:rPr>
      <w:t>4</w:t>
    </w:r>
    <w:r w:rsidR="009147FC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7A491" w14:textId="77777777" w:rsidR="00CD1379" w:rsidRDefault="00CD1379" w:rsidP="0090659A">
      <w:pPr>
        <w:spacing w:after="0" w:line="240" w:lineRule="auto"/>
      </w:pPr>
      <w:r>
        <w:separator/>
      </w:r>
    </w:p>
    <w:p w14:paraId="0407A492" w14:textId="77777777" w:rsidR="00CD1379" w:rsidRDefault="00CD1379"/>
    <w:p w14:paraId="0407A493" w14:textId="77777777" w:rsidR="00CD1379" w:rsidRDefault="00CD1379"/>
    <w:p w14:paraId="0407A494" w14:textId="77777777" w:rsidR="00CD1379" w:rsidRDefault="00CD1379"/>
    <w:p w14:paraId="0407A495" w14:textId="77777777" w:rsidR="00CD1379" w:rsidRDefault="00CD1379"/>
    <w:p w14:paraId="0407A496" w14:textId="77777777" w:rsidR="00CD1379" w:rsidRDefault="00CD1379"/>
  </w:footnote>
  <w:footnote w:type="continuationSeparator" w:id="0">
    <w:p w14:paraId="0407A497" w14:textId="77777777" w:rsidR="00CD1379" w:rsidRDefault="00CD1379" w:rsidP="0090659A">
      <w:pPr>
        <w:spacing w:after="0" w:line="240" w:lineRule="auto"/>
      </w:pPr>
      <w:r>
        <w:continuationSeparator/>
      </w:r>
    </w:p>
    <w:p w14:paraId="0407A498" w14:textId="77777777" w:rsidR="00CD1379" w:rsidRDefault="00CD1379"/>
    <w:p w14:paraId="0407A499" w14:textId="77777777" w:rsidR="00CD1379" w:rsidRDefault="00CD1379"/>
    <w:p w14:paraId="0407A49A" w14:textId="77777777" w:rsidR="00CD1379" w:rsidRDefault="00CD1379"/>
    <w:p w14:paraId="0407A49B" w14:textId="77777777" w:rsidR="00CD1379" w:rsidRDefault="00CD1379"/>
    <w:p w14:paraId="0407A49C" w14:textId="77777777" w:rsidR="00CD1379" w:rsidRDefault="00CD13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7A4A9" w14:textId="7CC0845F" w:rsidR="00926CB2" w:rsidRPr="00BA7364" w:rsidRDefault="00BA7364" w:rsidP="00BA7364">
    <w:pPr>
      <w:pStyle w:val="Header"/>
      <w:rPr>
        <w:b/>
        <w:sz w:val="20"/>
      </w:rPr>
    </w:pPr>
    <w:r w:rsidRPr="00BA7364">
      <w:rPr>
        <w:b/>
        <w:sz w:val="20"/>
      </w:rPr>
      <w:t>Lab 6 - Implementing Intrusion Prevention System (IPS) Using Cisco IOS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7A4AC" w14:textId="7FC81241" w:rsidR="00926CB2" w:rsidRPr="00BA7364" w:rsidRDefault="00BA7364" w:rsidP="0093207B">
    <w:pPr>
      <w:pStyle w:val="Header"/>
      <w:jc w:val="right"/>
    </w:pPr>
    <w:r>
      <w:rPr>
        <w:noProof/>
        <w:lang w:val="en-IE" w:eastAsia="en-IE"/>
      </w:rPr>
      <w:drawing>
        <wp:inline distT="0" distB="0" distL="0" distR="0" wp14:anchorId="39714040" wp14:editId="48BA9BCF">
          <wp:extent cx="1666875" cy="809625"/>
          <wp:effectExtent l="0" t="0" r="9525" b="9525"/>
          <wp:docPr id="2" name="x_x_Picture 1" descr="http://www.dit.ie/media/tudublin/images/TUDublin-Email-182x1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http://www.dit.ie/media/tudublin/images/TUDublin-Email-182x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796360"/>
    <w:multiLevelType w:val="multilevel"/>
    <w:tmpl w:val="E2BE2E84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16D8E"/>
    <w:multiLevelType w:val="hybridMultilevel"/>
    <w:tmpl w:val="6F08092A"/>
    <w:lvl w:ilvl="0" w:tplc="F176BBE0">
      <w:start w:val="1"/>
      <w:numFmt w:val="none"/>
      <w:lvlText w:val="Note:"/>
      <w:lvlJc w:val="left"/>
      <w:pPr>
        <w:tabs>
          <w:tab w:val="num" w:pos="1332"/>
        </w:tabs>
        <w:ind w:left="180" w:firstLine="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F23836"/>
    <w:multiLevelType w:val="multilevel"/>
    <w:tmpl w:val="7B3C4C0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29F570C"/>
    <w:multiLevelType w:val="hybridMultilevel"/>
    <w:tmpl w:val="F23A355A"/>
    <w:lvl w:ilvl="0" w:tplc="36581B5A">
      <w:start w:val="1"/>
      <w:numFmt w:val="decimal"/>
      <w:lvlText w:val="Task %1: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A52085E"/>
    <w:multiLevelType w:val="hybridMultilevel"/>
    <w:tmpl w:val="513490AC"/>
    <w:lvl w:ilvl="0" w:tplc="1E7CD40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ascii="Arial" w:hAnsi="Arial" w:cs="Arial"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1"/>
  </w:num>
  <w:num w:numId="4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7"/>
  </w:num>
  <w:num w:numId="1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A0tTAyNDMxMjEwNzFU0lEKTi0uzszPAykwrQUACB+D4ywAAAA="/>
    <w:docVar w:name="__grammarly61__i" w:val="H4sIAAAAAAAEAKtWckksSQxILCpxzi/NK1GyMqwFAAEhoTITAAAA"/>
    <w:docVar w:name="__grammarly61_1" w:val="H4sIAAAAAAAEAKtWcslPLs1NzSvxTFGyUjI3MU82S0lO1bVIMUjSNUk0TNa1ME1M0k1JSjVIMjFKNTNJS1PSUQpOLS7OzM8DaTGsBQAH5eehQwAAAA=="/>
  </w:docVars>
  <w:rsids>
    <w:rsidRoot w:val="00040203"/>
    <w:rsid w:val="00001BDF"/>
    <w:rsid w:val="00002EA4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0203"/>
    <w:rsid w:val="00041AF6"/>
    <w:rsid w:val="00044E62"/>
    <w:rsid w:val="00050BA4"/>
    <w:rsid w:val="00051738"/>
    <w:rsid w:val="00052548"/>
    <w:rsid w:val="00060696"/>
    <w:rsid w:val="00067A67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E6E"/>
    <w:rsid w:val="000D55B4"/>
    <w:rsid w:val="000E2FF5"/>
    <w:rsid w:val="000E65F0"/>
    <w:rsid w:val="000F072C"/>
    <w:rsid w:val="000F6743"/>
    <w:rsid w:val="001006C2"/>
    <w:rsid w:val="00101BE8"/>
    <w:rsid w:val="00104B59"/>
    <w:rsid w:val="00107B2B"/>
    <w:rsid w:val="00112AC5"/>
    <w:rsid w:val="001133DD"/>
    <w:rsid w:val="00120CBE"/>
    <w:rsid w:val="00121BAE"/>
    <w:rsid w:val="001261C4"/>
    <w:rsid w:val="001314FB"/>
    <w:rsid w:val="001348A7"/>
    <w:rsid w:val="001366EC"/>
    <w:rsid w:val="00137A37"/>
    <w:rsid w:val="0014219C"/>
    <w:rsid w:val="001425ED"/>
    <w:rsid w:val="00143450"/>
    <w:rsid w:val="00144997"/>
    <w:rsid w:val="0015030A"/>
    <w:rsid w:val="001523C0"/>
    <w:rsid w:val="001535FE"/>
    <w:rsid w:val="00154E3A"/>
    <w:rsid w:val="001551D5"/>
    <w:rsid w:val="00157902"/>
    <w:rsid w:val="00162EEA"/>
    <w:rsid w:val="00163164"/>
    <w:rsid w:val="00166253"/>
    <w:rsid w:val="001704B7"/>
    <w:rsid w:val="001710C0"/>
    <w:rsid w:val="00172AFB"/>
    <w:rsid w:val="001731EF"/>
    <w:rsid w:val="001772B8"/>
    <w:rsid w:val="00180FBF"/>
    <w:rsid w:val="00182CF4"/>
    <w:rsid w:val="00186CE1"/>
    <w:rsid w:val="00191F00"/>
    <w:rsid w:val="00192F12"/>
    <w:rsid w:val="00193F14"/>
    <w:rsid w:val="00197614"/>
    <w:rsid w:val="001A021D"/>
    <w:rsid w:val="001A0312"/>
    <w:rsid w:val="001A15DA"/>
    <w:rsid w:val="001A2694"/>
    <w:rsid w:val="001A3CC7"/>
    <w:rsid w:val="001A67A4"/>
    <w:rsid w:val="001A69AC"/>
    <w:rsid w:val="001B533F"/>
    <w:rsid w:val="001B67D8"/>
    <w:rsid w:val="001B6F95"/>
    <w:rsid w:val="001C05A1"/>
    <w:rsid w:val="001C1D9E"/>
    <w:rsid w:val="001C28E7"/>
    <w:rsid w:val="001C5998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655C"/>
    <w:rsid w:val="002113B8"/>
    <w:rsid w:val="00214B1C"/>
    <w:rsid w:val="00215665"/>
    <w:rsid w:val="002163BB"/>
    <w:rsid w:val="00216A7F"/>
    <w:rsid w:val="0021792C"/>
    <w:rsid w:val="002240AB"/>
    <w:rsid w:val="00225E37"/>
    <w:rsid w:val="00231DCA"/>
    <w:rsid w:val="00242E3A"/>
    <w:rsid w:val="002506CF"/>
    <w:rsid w:val="0025107F"/>
    <w:rsid w:val="00260CD4"/>
    <w:rsid w:val="002639D8"/>
    <w:rsid w:val="00265F77"/>
    <w:rsid w:val="00266C83"/>
    <w:rsid w:val="002768DC"/>
    <w:rsid w:val="00294C8F"/>
    <w:rsid w:val="00295476"/>
    <w:rsid w:val="002A4F8C"/>
    <w:rsid w:val="002A6C56"/>
    <w:rsid w:val="002B446E"/>
    <w:rsid w:val="002C090C"/>
    <w:rsid w:val="002C1243"/>
    <w:rsid w:val="002C1815"/>
    <w:rsid w:val="002C45AE"/>
    <w:rsid w:val="002C475E"/>
    <w:rsid w:val="002C6AD6"/>
    <w:rsid w:val="002D6C2A"/>
    <w:rsid w:val="002D7A86"/>
    <w:rsid w:val="002F45FF"/>
    <w:rsid w:val="002F6D17"/>
    <w:rsid w:val="00302887"/>
    <w:rsid w:val="003028E3"/>
    <w:rsid w:val="003056EB"/>
    <w:rsid w:val="003071FF"/>
    <w:rsid w:val="00310652"/>
    <w:rsid w:val="0031371D"/>
    <w:rsid w:val="00315ABF"/>
    <w:rsid w:val="0031789F"/>
    <w:rsid w:val="00320788"/>
    <w:rsid w:val="003233A3"/>
    <w:rsid w:val="003254C2"/>
    <w:rsid w:val="003319BE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65A"/>
    <w:rsid w:val="003674E5"/>
    <w:rsid w:val="00382B05"/>
    <w:rsid w:val="00390C38"/>
    <w:rsid w:val="00392748"/>
    <w:rsid w:val="00392C65"/>
    <w:rsid w:val="00392ED5"/>
    <w:rsid w:val="0039489D"/>
    <w:rsid w:val="003A19DC"/>
    <w:rsid w:val="003A1B45"/>
    <w:rsid w:val="003A220C"/>
    <w:rsid w:val="003B371D"/>
    <w:rsid w:val="003B46FC"/>
    <w:rsid w:val="003B5767"/>
    <w:rsid w:val="003B6141"/>
    <w:rsid w:val="003B7605"/>
    <w:rsid w:val="003C08AA"/>
    <w:rsid w:val="003C2A7B"/>
    <w:rsid w:val="003C49EF"/>
    <w:rsid w:val="003C6BCA"/>
    <w:rsid w:val="003C7902"/>
    <w:rsid w:val="003D0BFF"/>
    <w:rsid w:val="003D5CF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0747"/>
    <w:rsid w:val="00443ACE"/>
    <w:rsid w:val="00444217"/>
    <w:rsid w:val="004478F4"/>
    <w:rsid w:val="00447C16"/>
    <w:rsid w:val="00450F7A"/>
    <w:rsid w:val="00452C6D"/>
    <w:rsid w:val="0045552E"/>
    <w:rsid w:val="00455E0B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BC5"/>
    <w:rsid w:val="004A6C1E"/>
    <w:rsid w:val="004B023D"/>
    <w:rsid w:val="004C0909"/>
    <w:rsid w:val="004C3F97"/>
    <w:rsid w:val="004D01F2"/>
    <w:rsid w:val="004D3339"/>
    <w:rsid w:val="004D353F"/>
    <w:rsid w:val="004D36D7"/>
    <w:rsid w:val="004D682B"/>
    <w:rsid w:val="004D6E2E"/>
    <w:rsid w:val="004E6152"/>
    <w:rsid w:val="004F344A"/>
    <w:rsid w:val="00504ED4"/>
    <w:rsid w:val="00510639"/>
    <w:rsid w:val="0051337F"/>
    <w:rsid w:val="00516142"/>
    <w:rsid w:val="00520027"/>
    <w:rsid w:val="0052093C"/>
    <w:rsid w:val="00521B31"/>
    <w:rsid w:val="00521CBD"/>
    <w:rsid w:val="00522469"/>
    <w:rsid w:val="0052400A"/>
    <w:rsid w:val="00536277"/>
    <w:rsid w:val="00536F43"/>
    <w:rsid w:val="00546D56"/>
    <w:rsid w:val="00547375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4B94"/>
    <w:rsid w:val="00586757"/>
    <w:rsid w:val="00593386"/>
    <w:rsid w:val="00596998"/>
    <w:rsid w:val="005A6E62"/>
    <w:rsid w:val="005B163E"/>
    <w:rsid w:val="005B2FB3"/>
    <w:rsid w:val="005B6A3D"/>
    <w:rsid w:val="005C1164"/>
    <w:rsid w:val="005C6DF4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131CE"/>
    <w:rsid w:val="0061336B"/>
    <w:rsid w:val="00617D6E"/>
    <w:rsid w:val="00622D61"/>
    <w:rsid w:val="00624198"/>
    <w:rsid w:val="00636C28"/>
    <w:rsid w:val="006428E5"/>
    <w:rsid w:val="00644958"/>
    <w:rsid w:val="00672919"/>
    <w:rsid w:val="00686587"/>
    <w:rsid w:val="006904CF"/>
    <w:rsid w:val="00695EE2"/>
    <w:rsid w:val="0069660B"/>
    <w:rsid w:val="006A0211"/>
    <w:rsid w:val="006A1B33"/>
    <w:rsid w:val="006A48F1"/>
    <w:rsid w:val="006A71A3"/>
    <w:rsid w:val="006B03F2"/>
    <w:rsid w:val="006B14C1"/>
    <w:rsid w:val="006B1639"/>
    <w:rsid w:val="006B5CA7"/>
    <w:rsid w:val="006B5E89"/>
    <w:rsid w:val="006C0608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5FEC"/>
    <w:rsid w:val="00710285"/>
    <w:rsid w:val="0071147A"/>
    <w:rsid w:val="0071185D"/>
    <w:rsid w:val="00721E01"/>
    <w:rsid w:val="007222AD"/>
    <w:rsid w:val="007267CF"/>
    <w:rsid w:val="00726BD3"/>
    <w:rsid w:val="00731F3F"/>
    <w:rsid w:val="00733210"/>
    <w:rsid w:val="00733BAB"/>
    <w:rsid w:val="007436BF"/>
    <w:rsid w:val="007443E9"/>
    <w:rsid w:val="00745DCE"/>
    <w:rsid w:val="00753D89"/>
    <w:rsid w:val="00753DDA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5741"/>
    <w:rsid w:val="00796C25"/>
    <w:rsid w:val="007A0CA9"/>
    <w:rsid w:val="007A287C"/>
    <w:rsid w:val="007A3B2A"/>
    <w:rsid w:val="007B0C9D"/>
    <w:rsid w:val="007B5522"/>
    <w:rsid w:val="007B5DC3"/>
    <w:rsid w:val="007B7D9E"/>
    <w:rsid w:val="007C0EE0"/>
    <w:rsid w:val="007C1B71"/>
    <w:rsid w:val="007C2FBB"/>
    <w:rsid w:val="007C7088"/>
    <w:rsid w:val="007C7164"/>
    <w:rsid w:val="007D1984"/>
    <w:rsid w:val="007D2AFE"/>
    <w:rsid w:val="007E3264"/>
    <w:rsid w:val="007E3F07"/>
    <w:rsid w:val="007E3FEA"/>
    <w:rsid w:val="007F0A0B"/>
    <w:rsid w:val="007F3A60"/>
    <w:rsid w:val="007F3D0B"/>
    <w:rsid w:val="007F7C94"/>
    <w:rsid w:val="00802FFA"/>
    <w:rsid w:val="00810E4B"/>
    <w:rsid w:val="00814BAA"/>
    <w:rsid w:val="008224EC"/>
    <w:rsid w:val="00824295"/>
    <w:rsid w:val="008268A8"/>
    <w:rsid w:val="00827A65"/>
    <w:rsid w:val="00830473"/>
    <w:rsid w:val="008313F3"/>
    <w:rsid w:val="008402F2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6B21"/>
    <w:rsid w:val="00867EAF"/>
    <w:rsid w:val="00870763"/>
    <w:rsid w:val="008713EA"/>
    <w:rsid w:val="00873C6B"/>
    <w:rsid w:val="0087460C"/>
    <w:rsid w:val="008766F6"/>
    <w:rsid w:val="0088417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3DC7"/>
    <w:rsid w:val="008C4307"/>
    <w:rsid w:val="008C46B3"/>
    <w:rsid w:val="008D23DF"/>
    <w:rsid w:val="008D4C3B"/>
    <w:rsid w:val="008D73BF"/>
    <w:rsid w:val="008D7F09"/>
    <w:rsid w:val="008E5B64"/>
    <w:rsid w:val="008E726E"/>
    <w:rsid w:val="008E7DAA"/>
    <w:rsid w:val="008F0094"/>
    <w:rsid w:val="008F03EF"/>
    <w:rsid w:val="008F340F"/>
    <w:rsid w:val="008F4CA7"/>
    <w:rsid w:val="008F799D"/>
    <w:rsid w:val="00903523"/>
    <w:rsid w:val="00905E57"/>
    <w:rsid w:val="00906281"/>
    <w:rsid w:val="0090659A"/>
    <w:rsid w:val="00911080"/>
    <w:rsid w:val="0091225F"/>
    <w:rsid w:val="0091350B"/>
    <w:rsid w:val="009147FC"/>
    <w:rsid w:val="00915986"/>
    <w:rsid w:val="00917624"/>
    <w:rsid w:val="00926CB2"/>
    <w:rsid w:val="00930386"/>
    <w:rsid w:val="009309F5"/>
    <w:rsid w:val="0093207B"/>
    <w:rsid w:val="00933237"/>
    <w:rsid w:val="00933F28"/>
    <w:rsid w:val="009476C0"/>
    <w:rsid w:val="00963E34"/>
    <w:rsid w:val="00964DFA"/>
    <w:rsid w:val="00971C42"/>
    <w:rsid w:val="0098155C"/>
    <w:rsid w:val="00981B3E"/>
    <w:rsid w:val="00983B77"/>
    <w:rsid w:val="00995D07"/>
    <w:rsid w:val="00996053"/>
    <w:rsid w:val="009A0B2F"/>
    <w:rsid w:val="009A1CF4"/>
    <w:rsid w:val="009A37D7"/>
    <w:rsid w:val="009A4E17"/>
    <w:rsid w:val="009A6955"/>
    <w:rsid w:val="009B341C"/>
    <w:rsid w:val="009B5747"/>
    <w:rsid w:val="009D232E"/>
    <w:rsid w:val="009D2C27"/>
    <w:rsid w:val="009E2309"/>
    <w:rsid w:val="009E42B9"/>
    <w:rsid w:val="009E4E17"/>
    <w:rsid w:val="009F0A3D"/>
    <w:rsid w:val="009F4C2E"/>
    <w:rsid w:val="00A014A3"/>
    <w:rsid w:val="00A027CC"/>
    <w:rsid w:val="00A03F61"/>
    <w:rsid w:val="00A0412D"/>
    <w:rsid w:val="00A21211"/>
    <w:rsid w:val="00A30F8A"/>
    <w:rsid w:val="00A34E7F"/>
    <w:rsid w:val="00A46F0A"/>
    <w:rsid w:val="00A46F25"/>
    <w:rsid w:val="00A47CC2"/>
    <w:rsid w:val="00A502BA"/>
    <w:rsid w:val="00A515E1"/>
    <w:rsid w:val="00A54AD9"/>
    <w:rsid w:val="00A60146"/>
    <w:rsid w:val="00A601A9"/>
    <w:rsid w:val="00A622C4"/>
    <w:rsid w:val="00A6283D"/>
    <w:rsid w:val="00A66634"/>
    <w:rsid w:val="00A676FF"/>
    <w:rsid w:val="00A71D29"/>
    <w:rsid w:val="00A73EBA"/>
    <w:rsid w:val="00A754B4"/>
    <w:rsid w:val="00A807C1"/>
    <w:rsid w:val="00A82658"/>
    <w:rsid w:val="00A83374"/>
    <w:rsid w:val="00A96172"/>
    <w:rsid w:val="00A97C5F"/>
    <w:rsid w:val="00AA18DC"/>
    <w:rsid w:val="00AB0D6A"/>
    <w:rsid w:val="00AB43B3"/>
    <w:rsid w:val="00AB49B9"/>
    <w:rsid w:val="00AB501D"/>
    <w:rsid w:val="00AB6689"/>
    <w:rsid w:val="00AB758A"/>
    <w:rsid w:val="00AC027E"/>
    <w:rsid w:val="00AC1E7E"/>
    <w:rsid w:val="00AC3E9A"/>
    <w:rsid w:val="00AC507D"/>
    <w:rsid w:val="00AC66E4"/>
    <w:rsid w:val="00AD04F2"/>
    <w:rsid w:val="00AD4578"/>
    <w:rsid w:val="00AD68E9"/>
    <w:rsid w:val="00AE56C0"/>
    <w:rsid w:val="00B00914"/>
    <w:rsid w:val="00B02A8E"/>
    <w:rsid w:val="00B052EE"/>
    <w:rsid w:val="00B05858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1CC1"/>
    <w:rsid w:val="00B73D9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6972"/>
    <w:rsid w:val="00BA7364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38F0"/>
    <w:rsid w:val="00C57A1A"/>
    <w:rsid w:val="00C60BBD"/>
    <w:rsid w:val="00C6258F"/>
    <w:rsid w:val="00C62C41"/>
    <w:rsid w:val="00C63DF6"/>
    <w:rsid w:val="00C63E58"/>
    <w:rsid w:val="00C6495E"/>
    <w:rsid w:val="00C64ABC"/>
    <w:rsid w:val="00C670EE"/>
    <w:rsid w:val="00C67E3B"/>
    <w:rsid w:val="00C73E03"/>
    <w:rsid w:val="00C773E6"/>
    <w:rsid w:val="00C8718B"/>
    <w:rsid w:val="00C872E4"/>
    <w:rsid w:val="00C90311"/>
    <w:rsid w:val="00C91C26"/>
    <w:rsid w:val="00CA136F"/>
    <w:rsid w:val="00CA2BB2"/>
    <w:rsid w:val="00CA5CE4"/>
    <w:rsid w:val="00CA73D5"/>
    <w:rsid w:val="00CB5068"/>
    <w:rsid w:val="00CC1C87"/>
    <w:rsid w:val="00CC3000"/>
    <w:rsid w:val="00CC4859"/>
    <w:rsid w:val="00CC7A35"/>
    <w:rsid w:val="00CD072A"/>
    <w:rsid w:val="00CD1379"/>
    <w:rsid w:val="00CD7F73"/>
    <w:rsid w:val="00CE26C5"/>
    <w:rsid w:val="00CE36AF"/>
    <w:rsid w:val="00CE47F3"/>
    <w:rsid w:val="00CE54DD"/>
    <w:rsid w:val="00CE5E57"/>
    <w:rsid w:val="00CE6183"/>
    <w:rsid w:val="00CE7795"/>
    <w:rsid w:val="00CF0DA5"/>
    <w:rsid w:val="00CF5D31"/>
    <w:rsid w:val="00CF5F3B"/>
    <w:rsid w:val="00CF75D2"/>
    <w:rsid w:val="00CF791A"/>
    <w:rsid w:val="00D00513"/>
    <w:rsid w:val="00D00D7D"/>
    <w:rsid w:val="00D040E2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6773D"/>
    <w:rsid w:val="00D729DE"/>
    <w:rsid w:val="00D75B6A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39"/>
    <w:rsid w:val="00D977E8"/>
    <w:rsid w:val="00D97B16"/>
    <w:rsid w:val="00DA3473"/>
    <w:rsid w:val="00DA37D4"/>
    <w:rsid w:val="00DB0199"/>
    <w:rsid w:val="00DB1C89"/>
    <w:rsid w:val="00DB3763"/>
    <w:rsid w:val="00DB4029"/>
    <w:rsid w:val="00DB5F4D"/>
    <w:rsid w:val="00DB60E2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1FF9"/>
    <w:rsid w:val="00E037D9"/>
    <w:rsid w:val="00E04927"/>
    <w:rsid w:val="00E07FDB"/>
    <w:rsid w:val="00E11A48"/>
    <w:rsid w:val="00E130EB"/>
    <w:rsid w:val="00E162CD"/>
    <w:rsid w:val="00E17FA5"/>
    <w:rsid w:val="00E21454"/>
    <w:rsid w:val="00E21BFE"/>
    <w:rsid w:val="00E26930"/>
    <w:rsid w:val="00E27257"/>
    <w:rsid w:val="00E27F4F"/>
    <w:rsid w:val="00E329FA"/>
    <w:rsid w:val="00E449D0"/>
    <w:rsid w:val="00E44A34"/>
    <w:rsid w:val="00E4506A"/>
    <w:rsid w:val="00E53F99"/>
    <w:rsid w:val="00E56510"/>
    <w:rsid w:val="00E62EA8"/>
    <w:rsid w:val="00E66AD3"/>
    <w:rsid w:val="00E67A6E"/>
    <w:rsid w:val="00E71B43"/>
    <w:rsid w:val="00E77A30"/>
    <w:rsid w:val="00E81612"/>
    <w:rsid w:val="00E87D18"/>
    <w:rsid w:val="00E87D62"/>
    <w:rsid w:val="00E97333"/>
    <w:rsid w:val="00EA16AB"/>
    <w:rsid w:val="00EA486E"/>
    <w:rsid w:val="00EA4FA3"/>
    <w:rsid w:val="00EB001B"/>
    <w:rsid w:val="00EB1C89"/>
    <w:rsid w:val="00EB3082"/>
    <w:rsid w:val="00EB6C33"/>
    <w:rsid w:val="00EC0A44"/>
    <w:rsid w:val="00EC0CE4"/>
    <w:rsid w:val="00EC5543"/>
    <w:rsid w:val="00ED6019"/>
    <w:rsid w:val="00ED7830"/>
    <w:rsid w:val="00EE3909"/>
    <w:rsid w:val="00EE4961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EB0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53BE5"/>
    <w:rsid w:val="00F55BD9"/>
    <w:rsid w:val="00F60BE0"/>
    <w:rsid w:val="00F6280E"/>
    <w:rsid w:val="00F62A26"/>
    <w:rsid w:val="00F6367B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D33AB"/>
    <w:rsid w:val="00FD4724"/>
    <w:rsid w:val="00FD4A68"/>
    <w:rsid w:val="00FD68ED"/>
    <w:rsid w:val="00FE2824"/>
    <w:rsid w:val="00FE2F0E"/>
    <w:rsid w:val="00FE661F"/>
    <w:rsid w:val="00FF0400"/>
    <w:rsid w:val="00FF3D6B"/>
    <w:rsid w:val="00FF4DD3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407A407"/>
  <w15:docId w15:val="{1E1F55AA-6AFF-4B2F-8D26-07C7BD5D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E329F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1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E329FA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BA7364"/>
    <w:pPr>
      <w:tabs>
        <w:tab w:val="right" w:pos="10080"/>
      </w:tabs>
      <w:spacing w:after="0" w:line="240" w:lineRule="auto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BA73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028E3"/>
    <w:pPr>
      <w:numPr>
        <w:numId w:val="11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E329FA"/>
    <w:pPr>
      <w:numPr>
        <w:numId w:val="5"/>
      </w:numPr>
      <w:spacing w:before="24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E329FA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E329FA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Heading2"/>
    <w:next w:val="BodyTextL25"/>
    <w:rsid w:val="00E329FA"/>
    <w:pPr>
      <w:numPr>
        <w:ilvl w:val="1"/>
        <w:numId w:val="5"/>
      </w:numPr>
    </w:pPr>
    <w:rPr>
      <w:rFonts w:ascii="Arial" w:hAnsi="Arial"/>
      <w:color w:val="auto"/>
      <w:sz w:val="24"/>
    </w:rPr>
  </w:style>
  <w:style w:type="character" w:customStyle="1" w:styleId="Heading3Char">
    <w:name w:val="Heading 3 Char"/>
    <w:basedOn w:val="DefaultParagraphFont"/>
    <w:rsid w:val="00231DC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1">
    <w:name w:val="Heading 3 Char1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186a8af6-524e-48fb-a2b5-8db5625d74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20" ma:contentTypeDescription="Create a new document." ma:contentTypeScope="" ma:versionID="95d52e9d7da9d4dcd5527bb5dd9e31d3">
  <xsd:schema xmlns:xsd="http://www.w3.org/2001/XMLSchema" xmlns:xs="http://www.w3.org/2001/XMLSchema" xmlns:p="http://schemas.microsoft.com/office/2006/metadata/properties" xmlns:ns1="http://schemas.microsoft.com/sharepoint/v3" xmlns:ns3="186a8af6-524e-48fb-a2b5-8db5625d742b" xmlns:ns4="8713c86b-11c3-4892-8b22-8e1103c1c89f" targetNamespace="http://schemas.microsoft.com/office/2006/metadata/properties" ma:root="true" ma:fieldsID="385feeb8c4a8ad83d545f50a6578c237" ns1:_="" ns3:_="" ns4:_="">
    <xsd:import namespace="http://schemas.microsoft.com/sharepoint/v3"/>
    <xsd:import namespace="186a8af6-524e-48fb-a2b5-8db5625d742b"/>
    <xsd:import namespace="8713c86b-11c3-4892-8b22-8e1103c1c8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3c86b-11c3-4892-8b22-8e1103c1c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FB5BCD-6C72-4676-AE4A-B893E2A0CCED}">
  <ds:schemaRefs>
    <ds:schemaRef ds:uri="http://schemas.microsoft.com/office/2006/documentManagement/types"/>
    <ds:schemaRef ds:uri="http://schemas.microsoft.com/office/2006/metadata/properties"/>
    <ds:schemaRef ds:uri="186a8af6-524e-48fb-a2b5-8db5625d742b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sharepoint/v3"/>
    <ds:schemaRef ds:uri="8713c86b-11c3-4892-8b22-8e1103c1c89f"/>
    <ds:schemaRef ds:uri="http://purl.org/dc/dcmitype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FE18909-CD31-4E29-989F-DAF8E38F8E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5FECF-DE08-4E2F-9693-99F1B9825A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6a8af6-524e-48fb-a2b5-8db5625d742b"/>
    <ds:schemaRef ds:uri="8713c86b-11c3-4892-8b22-8e1103c1c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2B8412-9430-43EC-82A5-A718464A3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CCNA_Security_Lab-Template.dotx</Template>
  <TotalTime>13</TotalTime>
  <Pages>4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spennock</dc:creator>
  <cp:lastModifiedBy>Peter Alexander</cp:lastModifiedBy>
  <cp:revision>1</cp:revision>
  <dcterms:created xsi:type="dcterms:W3CDTF">2021-03-18T13:22:00Z</dcterms:created>
  <dcterms:modified xsi:type="dcterms:W3CDTF">2025-03-21T14:57:00Z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