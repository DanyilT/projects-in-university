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BBBBD8" w14:textId="3AA51B51" w:rsidR="009A1CF4" w:rsidRPr="009A1CF4" w:rsidRDefault="002D5678" w:rsidP="00B62BA6">
      <w:pPr>
        <w:pStyle w:val="LabTitle"/>
      </w:pPr>
      <w:r>
        <w:t>Lab 4 -</w:t>
      </w:r>
      <w:r w:rsidR="002D6C2A" w:rsidRPr="00FD4A68">
        <w:t xml:space="preserve"> </w:t>
      </w:r>
      <w:r w:rsidR="002477BF" w:rsidRPr="00C575C9">
        <w:t>Con</w:t>
      </w:r>
      <w:r w:rsidR="002477BF">
        <w:t>figur</w:t>
      </w:r>
      <w:r>
        <w:t>ing OSPF Authentication, NTP, Syslog and SSH</w:t>
      </w:r>
      <w:r w:rsidR="004D36D7" w:rsidRPr="00FD4A68">
        <w:t xml:space="preserve"> </w:t>
      </w:r>
    </w:p>
    <w:p w14:paraId="13BBBBD9" w14:textId="77777777" w:rsidR="003C6BCA" w:rsidRDefault="001E38E0" w:rsidP="0014219C">
      <w:pPr>
        <w:pStyle w:val="LabSection"/>
      </w:pPr>
      <w:r>
        <w:t>Topology</w:t>
      </w:r>
    </w:p>
    <w:p w14:paraId="13BBBBDA" w14:textId="40549B0C" w:rsidR="008C4307" w:rsidRDefault="00B45E17" w:rsidP="00A6283D">
      <w:pPr>
        <w:pStyle w:val="Visual"/>
      </w:pPr>
      <w:r>
        <w:rPr>
          <w:noProof/>
          <w:lang w:val="en-IE" w:eastAsia="en-IE"/>
        </w:rPr>
        <w:drawing>
          <wp:inline distT="0" distB="0" distL="0" distR="0" wp14:anchorId="08CCF6DA" wp14:editId="6002849A">
            <wp:extent cx="6400800" cy="2108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BBDB" w14:textId="77777777" w:rsidR="00AE56C0" w:rsidRPr="00BB73FF" w:rsidRDefault="00AE56C0" w:rsidP="0009147A">
      <w:pPr>
        <w:pStyle w:val="LabSection"/>
      </w:pPr>
      <w:r w:rsidRPr="00BB73FF">
        <w:t>Addressing Table</w:t>
      </w:r>
    </w:p>
    <w:tbl>
      <w:tblPr>
        <w:tblW w:w="81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</w:tblGrid>
      <w:tr w:rsidR="00E751ED" w14:paraId="13BBBBE2" w14:textId="77777777" w:rsidTr="00E751ED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BBBBDC" w14:textId="77777777" w:rsidR="00E751ED" w:rsidRPr="00E87D62" w:rsidRDefault="00E751ED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BBBBDD" w14:textId="77777777" w:rsidR="00E751ED" w:rsidRPr="00E87D62" w:rsidRDefault="00E751ED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BBBBDE" w14:textId="77777777" w:rsidR="00E751ED" w:rsidRPr="00E87D62" w:rsidRDefault="00E751ED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BBBBDF" w14:textId="77777777" w:rsidR="00E751ED" w:rsidRPr="00E87D62" w:rsidRDefault="00E751ED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BBBBE0" w14:textId="77777777" w:rsidR="00E751ED" w:rsidRPr="00E87D62" w:rsidRDefault="00E751ED" w:rsidP="00E87D62">
            <w:pPr>
              <w:pStyle w:val="TableHeading"/>
            </w:pPr>
            <w:r w:rsidRPr="00E87D62">
              <w:t>Default Gateway</w:t>
            </w:r>
          </w:p>
        </w:tc>
      </w:tr>
      <w:tr w:rsidR="00E751ED" w14:paraId="13BBBBE9" w14:textId="77777777" w:rsidTr="00E751E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13BBBBE3" w14:textId="47857974" w:rsidR="00E751ED" w:rsidRPr="00E87D62" w:rsidRDefault="00E751ED" w:rsidP="00F17559">
            <w:pPr>
              <w:pStyle w:val="TableText"/>
            </w:pPr>
            <w:r>
              <w:t>R</w:t>
            </w:r>
            <w:r w:rsidR="00511ED7">
              <w:t>T</w:t>
            </w:r>
            <w:r>
              <w:t>1</w:t>
            </w:r>
          </w:p>
        </w:tc>
        <w:tc>
          <w:tcPr>
            <w:tcW w:w="1620" w:type="dxa"/>
            <w:vAlign w:val="bottom"/>
          </w:tcPr>
          <w:p w14:paraId="13BBBBE4" w14:textId="68B4CC08" w:rsidR="00E751ED" w:rsidRPr="00E87D62" w:rsidRDefault="00E751ED" w:rsidP="009F4C2E">
            <w:pPr>
              <w:pStyle w:val="TableText"/>
            </w:pPr>
            <w:r>
              <w:t>G0/0/1</w:t>
            </w:r>
          </w:p>
        </w:tc>
        <w:tc>
          <w:tcPr>
            <w:tcW w:w="1710" w:type="dxa"/>
            <w:vAlign w:val="bottom"/>
          </w:tcPr>
          <w:p w14:paraId="13BBBBE5" w14:textId="3CCEF84A" w:rsidR="00E751ED" w:rsidRPr="00E87D62" w:rsidRDefault="00E751ED" w:rsidP="009F4C2E">
            <w:pPr>
              <w:pStyle w:val="TableText"/>
            </w:pPr>
            <w:r>
              <w:t>172.16.1.</w:t>
            </w:r>
            <w:r w:rsidRPr="00E87D62">
              <w:t>1</w:t>
            </w:r>
          </w:p>
        </w:tc>
        <w:tc>
          <w:tcPr>
            <w:tcW w:w="1800" w:type="dxa"/>
            <w:vAlign w:val="bottom"/>
          </w:tcPr>
          <w:p w14:paraId="13BBBBE6" w14:textId="77777777" w:rsidR="00E751ED" w:rsidRPr="00E87D62" w:rsidRDefault="00E751ED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3BBBBE7" w14:textId="77777777" w:rsidR="00E751ED" w:rsidRPr="00E87D62" w:rsidRDefault="00E751ED" w:rsidP="009F4C2E">
            <w:pPr>
              <w:pStyle w:val="TableText"/>
            </w:pPr>
            <w:r w:rsidRPr="00E87D62">
              <w:t>N/A</w:t>
            </w:r>
          </w:p>
        </w:tc>
      </w:tr>
      <w:tr w:rsidR="00E751ED" w14:paraId="13BBBBF0" w14:textId="77777777" w:rsidTr="00E751ED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13BBBBEA" w14:textId="77777777" w:rsidR="00E751ED" w:rsidRPr="00E87D62" w:rsidRDefault="00E751ED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13BBBBEB" w14:textId="39CC587D" w:rsidR="00E751ED" w:rsidRPr="00E87D62" w:rsidRDefault="00E751ED" w:rsidP="00E751ED">
            <w:pPr>
              <w:pStyle w:val="TableText"/>
            </w:pPr>
            <w:r>
              <w:t>S0/1/0</w:t>
            </w:r>
            <w:r w:rsidRPr="00E87D62">
              <w:t xml:space="preserve"> </w:t>
            </w:r>
          </w:p>
        </w:tc>
        <w:tc>
          <w:tcPr>
            <w:tcW w:w="1710" w:type="dxa"/>
            <w:vAlign w:val="bottom"/>
          </w:tcPr>
          <w:p w14:paraId="13BBBBEC" w14:textId="77777777" w:rsidR="00E751ED" w:rsidRPr="00E87D62" w:rsidRDefault="00E751ED" w:rsidP="00E87D62">
            <w:pPr>
              <w:pStyle w:val="TableText"/>
            </w:pPr>
            <w:r w:rsidRPr="00E87D62">
              <w:t>10.1.1.1</w:t>
            </w:r>
          </w:p>
        </w:tc>
        <w:tc>
          <w:tcPr>
            <w:tcW w:w="1800" w:type="dxa"/>
            <w:vAlign w:val="bottom"/>
          </w:tcPr>
          <w:p w14:paraId="13BBBBED" w14:textId="77777777" w:rsidR="00E751ED" w:rsidRPr="00E87D62" w:rsidRDefault="00E751ED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3BBBBEE" w14:textId="77777777" w:rsidR="00E751ED" w:rsidRPr="00E87D62" w:rsidRDefault="00E751ED" w:rsidP="00E87D62">
            <w:pPr>
              <w:pStyle w:val="TableText"/>
            </w:pPr>
            <w:r w:rsidRPr="00E87D62">
              <w:t>N/A</w:t>
            </w:r>
          </w:p>
        </w:tc>
      </w:tr>
      <w:tr w:rsidR="00E751ED" w14:paraId="13BBBBF7" w14:textId="77777777" w:rsidTr="00E751E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13BBBBF1" w14:textId="49DA539A" w:rsidR="00E751ED" w:rsidRPr="00E87D62" w:rsidRDefault="00E751ED" w:rsidP="00F17559">
            <w:pPr>
              <w:pStyle w:val="TableText"/>
            </w:pPr>
            <w:r w:rsidRPr="00E87D62">
              <w:t>R</w:t>
            </w:r>
            <w:r w:rsidR="00511ED7">
              <w:t>T</w:t>
            </w:r>
            <w:r w:rsidRPr="00E87D62">
              <w:t>2</w:t>
            </w:r>
          </w:p>
        </w:tc>
        <w:tc>
          <w:tcPr>
            <w:tcW w:w="1620" w:type="dxa"/>
            <w:vAlign w:val="bottom"/>
          </w:tcPr>
          <w:p w14:paraId="13BBBBF2" w14:textId="57CC6B72" w:rsidR="00E751ED" w:rsidRPr="00E87D62" w:rsidRDefault="00E751ED" w:rsidP="00E87D62">
            <w:pPr>
              <w:pStyle w:val="TableText"/>
            </w:pPr>
            <w:r>
              <w:t xml:space="preserve">S0/1/0 </w:t>
            </w:r>
            <w:r w:rsidRPr="00E87D62">
              <w:t>(DCE)</w:t>
            </w:r>
          </w:p>
        </w:tc>
        <w:tc>
          <w:tcPr>
            <w:tcW w:w="1710" w:type="dxa"/>
            <w:vAlign w:val="bottom"/>
          </w:tcPr>
          <w:p w14:paraId="13BBBBF3" w14:textId="77777777" w:rsidR="00E751ED" w:rsidRPr="00E87D62" w:rsidRDefault="00E751ED" w:rsidP="00E87D62">
            <w:pPr>
              <w:pStyle w:val="TableText"/>
            </w:pPr>
            <w:r w:rsidRPr="00E87D62">
              <w:t>10.1.1.2</w:t>
            </w:r>
          </w:p>
        </w:tc>
        <w:tc>
          <w:tcPr>
            <w:tcW w:w="1800" w:type="dxa"/>
            <w:vAlign w:val="bottom"/>
          </w:tcPr>
          <w:p w14:paraId="13BBBBF4" w14:textId="77777777" w:rsidR="00E751ED" w:rsidRPr="00E87D62" w:rsidRDefault="00E751ED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3BBBBF5" w14:textId="77777777" w:rsidR="00E751ED" w:rsidRPr="00E87D62" w:rsidRDefault="00E751ED" w:rsidP="00E87D62">
            <w:pPr>
              <w:pStyle w:val="TableText"/>
            </w:pPr>
            <w:r w:rsidRPr="00E87D62">
              <w:t>N/A</w:t>
            </w:r>
          </w:p>
        </w:tc>
      </w:tr>
      <w:tr w:rsidR="00E751ED" w14:paraId="13BBBBFE" w14:textId="77777777" w:rsidTr="00E751ED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13BBBBF8" w14:textId="77777777" w:rsidR="00E751ED" w:rsidRPr="00E87D62" w:rsidRDefault="00E751ED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13BBBBF9" w14:textId="62ACB6DB" w:rsidR="00E751ED" w:rsidRPr="00E87D62" w:rsidRDefault="00E751ED" w:rsidP="00E87D62">
            <w:pPr>
              <w:pStyle w:val="TableText"/>
            </w:pPr>
            <w:r>
              <w:t>S0/1/1</w:t>
            </w:r>
            <w:r w:rsidRPr="00E87D62">
              <w:t xml:space="preserve"> (DCE)</w:t>
            </w:r>
          </w:p>
        </w:tc>
        <w:tc>
          <w:tcPr>
            <w:tcW w:w="1710" w:type="dxa"/>
            <w:vAlign w:val="bottom"/>
          </w:tcPr>
          <w:p w14:paraId="13BBBBFA" w14:textId="77777777" w:rsidR="00E751ED" w:rsidRPr="00E87D62" w:rsidRDefault="00E751ED" w:rsidP="00E87D62">
            <w:pPr>
              <w:pStyle w:val="TableText"/>
            </w:pPr>
            <w:r w:rsidRPr="00E87D62">
              <w:t>10.2.2.2</w:t>
            </w:r>
          </w:p>
        </w:tc>
        <w:tc>
          <w:tcPr>
            <w:tcW w:w="1800" w:type="dxa"/>
            <w:vAlign w:val="bottom"/>
          </w:tcPr>
          <w:p w14:paraId="13BBBBFB" w14:textId="77777777" w:rsidR="00E751ED" w:rsidRPr="00E87D62" w:rsidRDefault="00E751ED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3BBBBFC" w14:textId="77777777" w:rsidR="00E751ED" w:rsidRPr="00E87D62" w:rsidRDefault="00E751ED" w:rsidP="00E87D62">
            <w:pPr>
              <w:pStyle w:val="TableText"/>
            </w:pPr>
            <w:r w:rsidRPr="00E87D62">
              <w:t>N/A</w:t>
            </w:r>
          </w:p>
        </w:tc>
      </w:tr>
      <w:tr w:rsidR="00E751ED" w14:paraId="13BBBC05" w14:textId="77777777" w:rsidTr="00E751E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13BBBBFF" w14:textId="0B530347" w:rsidR="00E751ED" w:rsidRPr="00E87D62" w:rsidRDefault="00E751ED" w:rsidP="00F17559">
            <w:pPr>
              <w:pStyle w:val="TableText"/>
            </w:pPr>
            <w:r>
              <w:t>R</w:t>
            </w:r>
            <w:r w:rsidR="00511ED7">
              <w:t>T</w:t>
            </w:r>
            <w:r>
              <w:t>3</w:t>
            </w:r>
          </w:p>
        </w:tc>
        <w:tc>
          <w:tcPr>
            <w:tcW w:w="1620" w:type="dxa"/>
            <w:vAlign w:val="bottom"/>
          </w:tcPr>
          <w:p w14:paraId="13BBBC00" w14:textId="6A7F0ED7" w:rsidR="00E751ED" w:rsidRPr="00E87D62" w:rsidRDefault="00E751ED" w:rsidP="009F4C2E">
            <w:pPr>
              <w:pStyle w:val="TableText"/>
            </w:pPr>
            <w:r>
              <w:t>G0/0/1</w:t>
            </w:r>
          </w:p>
        </w:tc>
        <w:tc>
          <w:tcPr>
            <w:tcW w:w="1710" w:type="dxa"/>
            <w:vAlign w:val="bottom"/>
          </w:tcPr>
          <w:p w14:paraId="13BBBC01" w14:textId="455DC103" w:rsidR="00E751ED" w:rsidRPr="00E87D62" w:rsidRDefault="000271C0" w:rsidP="009F4C2E">
            <w:pPr>
              <w:pStyle w:val="TableText"/>
            </w:pPr>
            <w:r>
              <w:t>172.16.3.1</w:t>
            </w:r>
          </w:p>
        </w:tc>
        <w:tc>
          <w:tcPr>
            <w:tcW w:w="1800" w:type="dxa"/>
            <w:vAlign w:val="bottom"/>
          </w:tcPr>
          <w:p w14:paraId="13BBBC02" w14:textId="77777777" w:rsidR="00E751ED" w:rsidRPr="00E87D62" w:rsidRDefault="00E751ED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3BBBC03" w14:textId="77777777" w:rsidR="00E751ED" w:rsidRPr="00E87D62" w:rsidRDefault="00E751ED" w:rsidP="009F4C2E">
            <w:pPr>
              <w:pStyle w:val="TableText"/>
            </w:pPr>
            <w:r w:rsidRPr="00E87D62">
              <w:t>N/A</w:t>
            </w:r>
          </w:p>
        </w:tc>
      </w:tr>
      <w:tr w:rsidR="00E751ED" w14:paraId="13BBBC0C" w14:textId="77777777" w:rsidTr="00E751ED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13BBBC06" w14:textId="77777777" w:rsidR="00E751ED" w:rsidRPr="00E87D62" w:rsidRDefault="00E751ED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13BBBC07" w14:textId="08DA368C" w:rsidR="00E751ED" w:rsidRPr="00E87D62" w:rsidRDefault="00E751ED" w:rsidP="00E87D62">
            <w:pPr>
              <w:pStyle w:val="TableText"/>
            </w:pPr>
            <w:r>
              <w:t>S0/1/1</w:t>
            </w:r>
          </w:p>
        </w:tc>
        <w:tc>
          <w:tcPr>
            <w:tcW w:w="1710" w:type="dxa"/>
            <w:vAlign w:val="bottom"/>
          </w:tcPr>
          <w:p w14:paraId="13BBBC08" w14:textId="77777777" w:rsidR="00E751ED" w:rsidRPr="00E87D62" w:rsidRDefault="00E751ED" w:rsidP="00E87D62">
            <w:pPr>
              <w:pStyle w:val="TableText"/>
            </w:pPr>
            <w:r w:rsidRPr="00E87D62">
              <w:t>10.2.2.1</w:t>
            </w:r>
          </w:p>
        </w:tc>
        <w:tc>
          <w:tcPr>
            <w:tcW w:w="1800" w:type="dxa"/>
            <w:vAlign w:val="bottom"/>
          </w:tcPr>
          <w:p w14:paraId="13BBBC09" w14:textId="77777777" w:rsidR="00E751ED" w:rsidRPr="00E87D62" w:rsidRDefault="00E751ED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3BBBC0A" w14:textId="77777777" w:rsidR="00E751ED" w:rsidRPr="00E87D62" w:rsidRDefault="00E751ED" w:rsidP="00E87D62">
            <w:pPr>
              <w:pStyle w:val="TableText"/>
            </w:pPr>
            <w:r w:rsidRPr="00E87D62">
              <w:t>N/A</w:t>
            </w:r>
          </w:p>
        </w:tc>
      </w:tr>
      <w:tr w:rsidR="00E751ED" w14:paraId="13BBBC1A" w14:textId="77777777" w:rsidTr="00E751ED">
        <w:trPr>
          <w:cantSplit/>
          <w:jc w:val="center"/>
        </w:trPr>
        <w:tc>
          <w:tcPr>
            <w:tcW w:w="1260" w:type="dxa"/>
            <w:vAlign w:val="bottom"/>
          </w:tcPr>
          <w:p w14:paraId="13BBBC14" w14:textId="2E560EC3" w:rsidR="00E751ED" w:rsidRPr="00E87D62" w:rsidRDefault="003B08F1" w:rsidP="003B08F1">
            <w:pPr>
              <w:pStyle w:val="TableText"/>
            </w:pPr>
            <w:r>
              <w:t>Server1</w:t>
            </w:r>
          </w:p>
        </w:tc>
        <w:tc>
          <w:tcPr>
            <w:tcW w:w="1620" w:type="dxa"/>
            <w:vAlign w:val="bottom"/>
          </w:tcPr>
          <w:p w14:paraId="13BBBC15" w14:textId="77777777" w:rsidR="00E751ED" w:rsidRPr="00E87D62" w:rsidRDefault="00E751ED" w:rsidP="00E87D62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13BBBC16" w14:textId="22D6C9FB" w:rsidR="00E751ED" w:rsidRPr="00E87D62" w:rsidRDefault="00E751ED" w:rsidP="003B08F1">
            <w:pPr>
              <w:pStyle w:val="TableText"/>
            </w:pPr>
            <w:r>
              <w:t>172.16.1.</w:t>
            </w:r>
            <w:r w:rsidR="003B08F1">
              <w:t>200</w:t>
            </w:r>
          </w:p>
        </w:tc>
        <w:tc>
          <w:tcPr>
            <w:tcW w:w="1800" w:type="dxa"/>
            <w:vAlign w:val="bottom"/>
          </w:tcPr>
          <w:p w14:paraId="13BBBC17" w14:textId="77777777" w:rsidR="00E751ED" w:rsidRPr="00E87D62" w:rsidRDefault="00E751ED" w:rsidP="00E87D62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13BBBC18" w14:textId="52D51029" w:rsidR="00E751ED" w:rsidRPr="00E87D62" w:rsidRDefault="00E751ED" w:rsidP="00E87D62">
            <w:pPr>
              <w:pStyle w:val="TableText"/>
            </w:pPr>
            <w:r>
              <w:t>172.16.1.1</w:t>
            </w:r>
          </w:p>
        </w:tc>
      </w:tr>
      <w:tr w:rsidR="003B08F1" w14:paraId="12008B9C" w14:textId="77777777" w:rsidTr="00E751ED">
        <w:trPr>
          <w:cantSplit/>
          <w:jc w:val="center"/>
        </w:trPr>
        <w:tc>
          <w:tcPr>
            <w:tcW w:w="1260" w:type="dxa"/>
            <w:vAlign w:val="bottom"/>
          </w:tcPr>
          <w:p w14:paraId="686037CC" w14:textId="602DD810" w:rsidR="003B08F1" w:rsidRDefault="003B08F1" w:rsidP="003B08F1">
            <w:pPr>
              <w:pStyle w:val="TableText"/>
            </w:pPr>
            <w:r>
              <w:t>Server2</w:t>
            </w:r>
          </w:p>
        </w:tc>
        <w:tc>
          <w:tcPr>
            <w:tcW w:w="1620" w:type="dxa"/>
            <w:vAlign w:val="bottom"/>
          </w:tcPr>
          <w:p w14:paraId="4E498212" w14:textId="06A77328" w:rsidR="003B08F1" w:rsidRDefault="003B08F1" w:rsidP="003B08F1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750FDB21" w14:textId="60F971BD" w:rsidR="003B08F1" w:rsidRDefault="003B08F1" w:rsidP="003B08F1">
            <w:pPr>
              <w:pStyle w:val="TableText"/>
            </w:pPr>
            <w:r>
              <w:t>172.16.1.201</w:t>
            </w:r>
          </w:p>
        </w:tc>
        <w:tc>
          <w:tcPr>
            <w:tcW w:w="1800" w:type="dxa"/>
            <w:vAlign w:val="bottom"/>
          </w:tcPr>
          <w:p w14:paraId="7C568515" w14:textId="5C8D3FF1" w:rsidR="003B08F1" w:rsidRDefault="003B08F1" w:rsidP="003B08F1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E3C7FD3" w14:textId="04D450D6" w:rsidR="003B08F1" w:rsidRDefault="003B08F1" w:rsidP="003B08F1">
            <w:pPr>
              <w:pStyle w:val="TableText"/>
            </w:pPr>
            <w:r>
              <w:t>172.16.1.</w:t>
            </w:r>
            <w:r w:rsidRPr="00E87D62">
              <w:t>1</w:t>
            </w:r>
          </w:p>
        </w:tc>
      </w:tr>
      <w:tr w:rsidR="003B08F1" w14:paraId="13BBBC21" w14:textId="77777777" w:rsidTr="00E751ED">
        <w:trPr>
          <w:cantSplit/>
          <w:jc w:val="center"/>
        </w:trPr>
        <w:tc>
          <w:tcPr>
            <w:tcW w:w="1260" w:type="dxa"/>
            <w:vAlign w:val="bottom"/>
          </w:tcPr>
          <w:p w14:paraId="13BBBC1B" w14:textId="761F2164" w:rsidR="003B08F1" w:rsidRPr="00E87D62" w:rsidRDefault="00AF0459" w:rsidP="003B08F1">
            <w:pPr>
              <w:pStyle w:val="TableText"/>
            </w:pPr>
            <w:r w:rsidRPr="00AF0459">
              <w:t>Admin-PC</w:t>
            </w:r>
          </w:p>
        </w:tc>
        <w:tc>
          <w:tcPr>
            <w:tcW w:w="1620" w:type="dxa"/>
            <w:vAlign w:val="bottom"/>
          </w:tcPr>
          <w:p w14:paraId="13BBBC1C" w14:textId="0E53133C" w:rsidR="003B08F1" w:rsidRPr="00E87D62" w:rsidRDefault="003B08F1" w:rsidP="003B08F1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13BBBC1D" w14:textId="6BC0C7FA" w:rsidR="003B08F1" w:rsidRPr="00E87D62" w:rsidRDefault="000271C0" w:rsidP="003B08F1">
            <w:pPr>
              <w:pStyle w:val="TableText"/>
            </w:pPr>
            <w:r>
              <w:t>172.16.3.100</w:t>
            </w:r>
          </w:p>
        </w:tc>
        <w:tc>
          <w:tcPr>
            <w:tcW w:w="1800" w:type="dxa"/>
            <w:vAlign w:val="bottom"/>
          </w:tcPr>
          <w:p w14:paraId="13BBBC1E" w14:textId="4847EEB8" w:rsidR="003B08F1" w:rsidRPr="00E87D62" w:rsidRDefault="003B08F1" w:rsidP="003B08F1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3BBBC1F" w14:textId="7577C840" w:rsidR="003B08F1" w:rsidRPr="00E87D62" w:rsidRDefault="000271C0" w:rsidP="003B08F1">
            <w:pPr>
              <w:pStyle w:val="TableText"/>
            </w:pPr>
            <w:r>
              <w:t>172.16.3.1</w:t>
            </w:r>
          </w:p>
        </w:tc>
      </w:tr>
    </w:tbl>
    <w:p w14:paraId="13BBBC22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13BBBC23" w14:textId="504CF886" w:rsidR="00C874B4" w:rsidRPr="00C874B4" w:rsidRDefault="00C874B4" w:rsidP="007E0C63">
      <w:pPr>
        <w:pStyle w:val="Bulletlevel1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 xml:space="preserve">Configure </w:t>
      </w:r>
      <w:r w:rsidR="00A37A80">
        <w:rPr>
          <w:rFonts w:cs="Arial"/>
          <w:color w:val="000000"/>
          <w:szCs w:val="20"/>
        </w:rPr>
        <w:t xml:space="preserve">OSPF </w:t>
      </w:r>
      <w:r w:rsidR="00E751ED">
        <w:rPr>
          <w:rFonts w:cs="Arial"/>
          <w:color w:val="000000"/>
          <w:szCs w:val="20"/>
        </w:rPr>
        <w:t>SHA256</w:t>
      </w:r>
      <w:r>
        <w:rPr>
          <w:rFonts w:cs="Arial"/>
          <w:color w:val="000000"/>
          <w:szCs w:val="20"/>
        </w:rPr>
        <w:t xml:space="preserve"> authentication</w:t>
      </w:r>
      <w:r w:rsidR="00BC2F19">
        <w:rPr>
          <w:rFonts w:cs="Arial"/>
          <w:color w:val="000000"/>
          <w:szCs w:val="20"/>
        </w:rPr>
        <w:t>.</w:t>
      </w:r>
    </w:p>
    <w:p w14:paraId="13BBBC24" w14:textId="77777777" w:rsidR="007E0C63" w:rsidRPr="001157B9" w:rsidRDefault="007E0C63" w:rsidP="007E0C63">
      <w:pPr>
        <w:pStyle w:val="Bulletlevel1"/>
        <w:rPr>
          <w:rFonts w:cs="Arial"/>
          <w:color w:val="000000"/>
          <w:szCs w:val="20"/>
        </w:rPr>
      </w:pPr>
      <w:r>
        <w:t xml:space="preserve">Configure </w:t>
      </w:r>
      <w:r w:rsidRPr="0071252B">
        <w:t>NTP.</w:t>
      </w:r>
    </w:p>
    <w:p w14:paraId="13BBBC25" w14:textId="77777777" w:rsidR="007E0C63" w:rsidRPr="00BC2F19" w:rsidRDefault="007E0C63" w:rsidP="007E0C63">
      <w:pPr>
        <w:pStyle w:val="Bulletlevel1"/>
        <w:rPr>
          <w:rFonts w:cs="Arial"/>
          <w:color w:val="000000"/>
          <w:szCs w:val="20"/>
        </w:rPr>
      </w:pPr>
      <w:r w:rsidRPr="0071252B">
        <w:t xml:space="preserve">Configure </w:t>
      </w:r>
      <w:r>
        <w:t>routers</w:t>
      </w:r>
      <w:r w:rsidRPr="0071252B">
        <w:t xml:space="preserve"> to log messages to the syslog server.</w:t>
      </w:r>
    </w:p>
    <w:p w14:paraId="13BBBC26" w14:textId="36C5C941" w:rsidR="00BC2F19" w:rsidRPr="00B45E17" w:rsidRDefault="00BC2F19" w:rsidP="007E0C63">
      <w:pPr>
        <w:pStyle w:val="Bulletlevel1"/>
        <w:rPr>
          <w:rFonts w:cs="Arial"/>
          <w:color w:val="000000"/>
          <w:szCs w:val="20"/>
        </w:rPr>
      </w:pPr>
      <w:r>
        <w:t xml:space="preserve">Configure </w:t>
      </w:r>
      <w:r w:rsidR="00511ED7">
        <w:t>RT1</w:t>
      </w:r>
      <w:r>
        <w:t xml:space="preserve"> to support SSH connections.</w:t>
      </w:r>
    </w:p>
    <w:p w14:paraId="03EB0003" w14:textId="77777777" w:rsidR="00B45E17" w:rsidRDefault="00B45E17" w:rsidP="00B45E17">
      <w:pPr>
        <w:pStyle w:val="Bulletlevel1"/>
      </w:pPr>
      <w:r>
        <w:t>Lock down a router using AutoSecure and verify the configuration.</w:t>
      </w:r>
    </w:p>
    <w:p w14:paraId="5CC69269" w14:textId="77777777" w:rsidR="00B45E17" w:rsidRPr="009940A0" w:rsidRDefault="00B45E17" w:rsidP="00B45E17">
      <w:pPr>
        <w:pStyle w:val="Bulletlevel1"/>
        <w:numPr>
          <w:ilvl w:val="0"/>
          <w:numId w:val="0"/>
        </w:numPr>
        <w:ind w:left="720"/>
        <w:rPr>
          <w:rFonts w:cs="Arial"/>
          <w:color w:val="000000"/>
          <w:szCs w:val="20"/>
        </w:rPr>
      </w:pPr>
    </w:p>
    <w:p w14:paraId="13BBBC27" w14:textId="77777777" w:rsidR="00231DCA" w:rsidRPr="008402F2" w:rsidRDefault="00231DCA" w:rsidP="007E0C63">
      <w:pPr>
        <w:pStyle w:val="LabSection"/>
        <w:rPr>
          <w:rFonts w:eastAsia="Arial"/>
        </w:rPr>
      </w:pPr>
      <w:r w:rsidRPr="008402F2">
        <w:rPr>
          <w:rFonts w:eastAsia="Arial"/>
        </w:rPr>
        <w:lastRenderedPageBreak/>
        <w:t>Background</w:t>
      </w:r>
      <w:r w:rsidR="007E0C63">
        <w:rPr>
          <w:rFonts w:eastAsia="Arial"/>
        </w:rPr>
        <w:t xml:space="preserve"> / Scenario</w:t>
      </w:r>
    </w:p>
    <w:p w14:paraId="13BBBC28" w14:textId="72BA73F0" w:rsidR="007E0C63" w:rsidRPr="00C1641F" w:rsidRDefault="00C874B4" w:rsidP="00806BDB">
      <w:pPr>
        <w:pStyle w:val="BodyTextL25"/>
      </w:pPr>
      <w:r>
        <w:t xml:space="preserve">In this </w:t>
      </w:r>
      <w:r w:rsidR="00806BDB">
        <w:t>activity</w:t>
      </w:r>
      <w:r>
        <w:t>, you will configure</w:t>
      </w:r>
      <w:r w:rsidR="00A37A80">
        <w:t xml:space="preserve"> OSPF</w:t>
      </w:r>
      <w:r>
        <w:t xml:space="preserve"> </w:t>
      </w:r>
      <w:r w:rsidR="002D5678">
        <w:t>SHA</w:t>
      </w:r>
      <w:r>
        <w:t xml:space="preserve"> authentication for secure routing updates. </w:t>
      </w:r>
    </w:p>
    <w:p w14:paraId="13BBBC29" w14:textId="77777777" w:rsidR="007E0C63" w:rsidRPr="00F179B5" w:rsidRDefault="007E0C63" w:rsidP="00806F0A">
      <w:pPr>
        <w:pStyle w:val="BodyTextL25"/>
      </w:pPr>
      <w:r>
        <w:t>The NTP Server</w:t>
      </w:r>
      <w:r w:rsidRPr="00F179B5">
        <w:t xml:space="preserve"> is the master NTP server in this </w:t>
      </w:r>
      <w:r w:rsidR="00806BDB">
        <w:t>activity</w:t>
      </w:r>
      <w:r>
        <w:t>.</w:t>
      </w:r>
      <w:r w:rsidRPr="00F179B5">
        <w:t xml:space="preserve"> </w:t>
      </w:r>
      <w:r w:rsidR="007F0B89">
        <w:t xml:space="preserve">You will configure authentication on the NTP server and the routers. </w:t>
      </w:r>
      <w:r>
        <w:t>You will configure the routers</w:t>
      </w:r>
      <w:r w:rsidRPr="00F179B5">
        <w:t xml:space="preserve"> </w:t>
      </w:r>
      <w:r>
        <w:t xml:space="preserve">to </w:t>
      </w:r>
      <w:r w:rsidRPr="00F179B5">
        <w:t>allow the software clock</w:t>
      </w:r>
      <w:r>
        <w:t xml:space="preserve"> to be synchronized by </w:t>
      </w:r>
      <w:r w:rsidRPr="00F179B5">
        <w:t>NTP</w:t>
      </w:r>
      <w:r>
        <w:t xml:space="preserve"> to the</w:t>
      </w:r>
      <w:r w:rsidRPr="00F179B5">
        <w:t xml:space="preserve"> time server</w:t>
      </w:r>
      <w:r>
        <w:t xml:space="preserve">. Also, you will configure the routers to </w:t>
      </w:r>
      <w:r w:rsidRPr="00F179B5">
        <w:t xml:space="preserve">periodically update the hardware clock with the time learned from NTP. </w:t>
      </w:r>
    </w:p>
    <w:p w14:paraId="13BBBC2A" w14:textId="77777777" w:rsidR="007E0C63" w:rsidRDefault="007E0C63" w:rsidP="004E593B">
      <w:pPr>
        <w:pStyle w:val="BodyTextL25"/>
      </w:pPr>
      <w:r>
        <w:t>The Syslog Server will provide message logging</w:t>
      </w:r>
      <w:r w:rsidRPr="00F179B5">
        <w:t xml:space="preserve"> in this </w:t>
      </w:r>
      <w:r w:rsidR="00806BDB">
        <w:t>activity</w:t>
      </w:r>
      <w:r>
        <w:t>. You will configure the routers to identify the remote host (Syslog server) that will receive logging messages</w:t>
      </w:r>
      <w:r w:rsidR="004D0A0D">
        <w:t>.</w:t>
      </w:r>
    </w:p>
    <w:p w14:paraId="13BBBC2B" w14:textId="77777777" w:rsidR="007E0C63" w:rsidRDefault="007E0C63" w:rsidP="004E593B">
      <w:pPr>
        <w:pStyle w:val="BodyTextL25"/>
      </w:pPr>
      <w:r>
        <w:t xml:space="preserve">You will need to configure </w:t>
      </w:r>
      <w:r w:rsidRPr="00884D29">
        <w:t>timestamp service for logging on the router</w:t>
      </w:r>
      <w:r>
        <w:t>s</w:t>
      </w:r>
      <w:r w:rsidRPr="00884D29">
        <w:t xml:space="preserve">. Displaying the correct time and date in Syslog messages is vital when using Syslog to monitor a network. </w:t>
      </w:r>
    </w:p>
    <w:p w14:paraId="494E804F" w14:textId="6CB3368D" w:rsidR="00B45E17" w:rsidRDefault="007E0C63" w:rsidP="00806F0A">
      <w:pPr>
        <w:pStyle w:val="BodyTextL25"/>
      </w:pPr>
      <w:r w:rsidRPr="00534BD2">
        <w:t xml:space="preserve">You </w:t>
      </w:r>
      <w:r w:rsidR="00E50CA6">
        <w:t xml:space="preserve">will configure </w:t>
      </w:r>
      <w:r w:rsidR="00511ED7">
        <w:t>RT1</w:t>
      </w:r>
      <w:r w:rsidRPr="00534BD2">
        <w:t xml:space="preserve"> to be managed securely using SSH instead of Telnet. </w:t>
      </w:r>
      <w:r>
        <w:t>The servers have been pre-configured for NTP an</w:t>
      </w:r>
      <w:r w:rsidR="00B45E17">
        <w:t>d Syslog services respectively.</w:t>
      </w:r>
    </w:p>
    <w:p w14:paraId="361AECF0" w14:textId="326AAABD" w:rsidR="00B45E17" w:rsidRDefault="00B45E17" w:rsidP="00B45E17">
      <w:pPr>
        <w:pStyle w:val="BodyTextL25"/>
      </w:pPr>
      <w:r>
        <w:t>Y</w:t>
      </w:r>
      <w:r>
        <w:t>ou will</w:t>
      </w:r>
      <w:r>
        <w:t xml:space="preserve"> also</w:t>
      </w:r>
      <w:r>
        <w:t xml:space="preserve"> use automated security features on router R3.</w:t>
      </w:r>
    </w:p>
    <w:p w14:paraId="13BBBC2C" w14:textId="6C887071" w:rsidR="007E0C63" w:rsidRDefault="007E0C63" w:rsidP="00806F0A">
      <w:pPr>
        <w:pStyle w:val="BodyTextL25"/>
      </w:pPr>
      <w:r>
        <w:t>The routers have been pre-configured with the following</w:t>
      </w:r>
      <w:r w:rsidR="006F70B6">
        <w:t xml:space="preserve"> passwords</w:t>
      </w:r>
      <w:r>
        <w:t>:</w:t>
      </w:r>
    </w:p>
    <w:p w14:paraId="13BBBC2D" w14:textId="77777777" w:rsidR="007E0C63" w:rsidRDefault="007E0C63" w:rsidP="007E0C63">
      <w:pPr>
        <w:pStyle w:val="Bulletlevel1"/>
      </w:pPr>
      <w:r>
        <w:t xml:space="preserve">Enable password: </w:t>
      </w:r>
      <w:r w:rsidRPr="007E0C63">
        <w:rPr>
          <w:b/>
        </w:rPr>
        <w:t>ciscoenpa55</w:t>
      </w:r>
    </w:p>
    <w:p w14:paraId="13BBBC2E" w14:textId="77777777" w:rsidR="007E0C63" w:rsidRDefault="007E0C63" w:rsidP="007E0C63">
      <w:pPr>
        <w:pStyle w:val="Bulletlevel1"/>
      </w:pPr>
      <w:r>
        <w:t xml:space="preserve">Password for vty lines: </w:t>
      </w:r>
      <w:r w:rsidRPr="007E0C63">
        <w:rPr>
          <w:b/>
        </w:rPr>
        <w:t>ciscovtypa55</w:t>
      </w:r>
    </w:p>
    <w:p w14:paraId="13BBBC30" w14:textId="67A2C81A" w:rsidR="00683F4A" w:rsidRPr="00683F4A" w:rsidRDefault="005F377A" w:rsidP="00683F4A">
      <w:pPr>
        <w:pStyle w:val="PartHead"/>
      </w:pPr>
      <w:r>
        <w:t xml:space="preserve">Configure </w:t>
      </w:r>
      <w:r w:rsidR="00A37A80">
        <w:t xml:space="preserve">OSPF </w:t>
      </w:r>
      <w:r w:rsidR="008B3E31">
        <w:t>SHA</w:t>
      </w:r>
      <w:r>
        <w:t xml:space="preserve"> Authentication</w:t>
      </w:r>
    </w:p>
    <w:p w14:paraId="13BBBC31" w14:textId="77777777" w:rsidR="00F47439" w:rsidRDefault="00F47439" w:rsidP="00F47439">
      <w:pPr>
        <w:pStyle w:val="StepHead"/>
      </w:pPr>
      <w:r>
        <w:t xml:space="preserve">Test </w:t>
      </w:r>
      <w:r w:rsidR="005E2410">
        <w:t>c</w:t>
      </w:r>
      <w:r>
        <w:t>onnectivity.</w:t>
      </w:r>
      <w:r w:rsidR="00E50CA6">
        <w:t xml:space="preserve"> All devices should be able to ping all other IP addresses.</w:t>
      </w:r>
    </w:p>
    <w:p w14:paraId="13BBBC32" w14:textId="10B7D492" w:rsidR="00F47439" w:rsidRDefault="000271C0" w:rsidP="000271C0">
      <w:pPr>
        <w:pStyle w:val="StepHead"/>
      </w:pPr>
      <w:r>
        <w:t>Create a SHA</w:t>
      </w:r>
      <w:r w:rsidRPr="000271C0">
        <w:t xml:space="preserve"> authentication key chain</w:t>
      </w:r>
      <w:r>
        <w:t xml:space="preserve"> </w:t>
      </w:r>
      <w:r w:rsidR="00201AE6">
        <w:t>on R</w:t>
      </w:r>
      <w:r w:rsidR="00511ED7">
        <w:t>T</w:t>
      </w:r>
      <w:r w:rsidR="00201AE6">
        <w:t xml:space="preserve">1 </w:t>
      </w:r>
      <w:r>
        <w:t>for us</w:t>
      </w:r>
      <w:r w:rsidR="00A11AF2">
        <w:t>e</w:t>
      </w:r>
      <w:r>
        <w:t xml:space="preserve"> with OSPF</w:t>
      </w:r>
    </w:p>
    <w:p w14:paraId="13BBBC35" w14:textId="7F67C245" w:rsidR="00683F4A" w:rsidRPr="00A11AF2" w:rsidRDefault="00A11AF2" w:rsidP="00A11AF2">
      <w:pPr>
        <w:pStyle w:val="SubStepAlpha"/>
        <w:rPr>
          <w:b/>
        </w:rPr>
      </w:pPr>
      <w:r>
        <w:t xml:space="preserve">Create a key chain called </w:t>
      </w:r>
      <w:r w:rsidRPr="00A11AF2">
        <w:rPr>
          <w:b/>
        </w:rPr>
        <w:t>OSPFSHA</w:t>
      </w:r>
      <w:r>
        <w:t xml:space="preserve"> on R</w:t>
      </w:r>
      <w:r w:rsidR="00511ED7">
        <w:t>T</w:t>
      </w:r>
      <w:r>
        <w:t xml:space="preserve">1 using the </w:t>
      </w:r>
      <w:r w:rsidRPr="00A11AF2">
        <w:rPr>
          <w:b/>
        </w:rPr>
        <w:t>key chain</w:t>
      </w:r>
      <w:r>
        <w:t xml:space="preserve"> command in order to enter </w:t>
      </w:r>
      <w:r w:rsidRPr="00A11AF2">
        <w:t>key</w:t>
      </w:r>
      <w:r>
        <w:t xml:space="preserve"> </w:t>
      </w:r>
      <w:r w:rsidRPr="00A11AF2">
        <w:t>chain configuration mode</w:t>
      </w:r>
      <w:r>
        <w:t>.</w:t>
      </w:r>
    </w:p>
    <w:p w14:paraId="154559B6" w14:textId="1F6E8FD6" w:rsidR="00A11AF2" w:rsidRDefault="00A11AF2" w:rsidP="00A11AF2">
      <w:pPr>
        <w:pStyle w:val="SubStepAlpha"/>
      </w:pPr>
      <w:bookmarkStart w:id="0" w:name="_GoBack"/>
      <w:bookmarkEnd w:id="0"/>
      <w:r w:rsidRPr="00A11AF2">
        <w:t xml:space="preserve">Assign the key chain </w:t>
      </w:r>
      <w:r>
        <w:t xml:space="preserve">number </w:t>
      </w:r>
      <w:r>
        <w:rPr>
          <w:b/>
        </w:rPr>
        <w:t>10</w:t>
      </w:r>
      <w:r w:rsidRPr="00A11AF2">
        <w:t xml:space="preserve"> and </w:t>
      </w:r>
      <w:r>
        <w:t>set the</w:t>
      </w:r>
      <w:r w:rsidRPr="00A11AF2">
        <w:t xml:space="preserve"> password</w:t>
      </w:r>
      <w:r>
        <w:t xml:space="preserve"> as </w:t>
      </w:r>
      <w:r w:rsidRPr="00A11AF2">
        <w:rPr>
          <w:b/>
        </w:rPr>
        <w:t>sha256OSPF</w:t>
      </w:r>
      <w:r>
        <w:t xml:space="preserve"> using the </w:t>
      </w:r>
      <w:r w:rsidRPr="00A11AF2">
        <w:rPr>
          <w:b/>
        </w:rPr>
        <w:t>key</w:t>
      </w:r>
      <w:r w:rsidRPr="00A11AF2">
        <w:t xml:space="preserve"> and </w:t>
      </w:r>
      <w:r w:rsidRPr="00A11AF2">
        <w:rPr>
          <w:b/>
        </w:rPr>
        <w:t>key-string</w:t>
      </w:r>
      <w:r w:rsidRPr="00A11AF2">
        <w:t xml:space="preserve"> commands</w:t>
      </w:r>
      <w:r>
        <w:t xml:space="preserve"> respectively</w:t>
      </w:r>
      <w:r w:rsidRPr="00A11AF2">
        <w:t>.</w:t>
      </w:r>
    </w:p>
    <w:p w14:paraId="03197468" w14:textId="36FF2B4B" w:rsidR="00A11AF2" w:rsidRDefault="00A11AF2" w:rsidP="00A11AF2">
      <w:pPr>
        <w:pStyle w:val="SubStepAlpha"/>
      </w:pPr>
      <w:r w:rsidRPr="00A11AF2">
        <w:t>Specify SHA</w:t>
      </w:r>
      <w:r>
        <w:t>256</w:t>
      </w:r>
      <w:r w:rsidRPr="00A11AF2">
        <w:t xml:space="preserve"> authentication with the </w:t>
      </w:r>
      <w:r w:rsidRPr="00A11AF2">
        <w:rPr>
          <w:b/>
        </w:rPr>
        <w:t>cryptographic-algorithm</w:t>
      </w:r>
      <w:r w:rsidRPr="00A11AF2">
        <w:t xml:space="preserve"> command.</w:t>
      </w:r>
    </w:p>
    <w:p w14:paraId="13BBBC37" w14:textId="26EB4B56" w:rsidR="008429E4" w:rsidRDefault="00201AE6" w:rsidP="00201AE6">
      <w:pPr>
        <w:pStyle w:val="StepHead"/>
      </w:pPr>
      <w:r w:rsidRPr="00201AE6">
        <w:t xml:space="preserve">Assign the authentication key to the </w:t>
      </w:r>
      <w:r>
        <w:t>OSPF</w:t>
      </w:r>
      <w:r w:rsidRPr="00201AE6">
        <w:t xml:space="preserve"> interfaces</w:t>
      </w:r>
      <w:r>
        <w:t xml:space="preserve"> on R</w:t>
      </w:r>
      <w:r w:rsidR="00511ED7">
        <w:t>T</w:t>
      </w:r>
      <w:r>
        <w:t>1</w:t>
      </w:r>
    </w:p>
    <w:p w14:paraId="13BBBC38" w14:textId="22F5ED58" w:rsidR="008429E4" w:rsidRDefault="00201AE6" w:rsidP="008429E4">
      <w:pPr>
        <w:pStyle w:val="BodyTextL25"/>
      </w:pPr>
      <w:r w:rsidRPr="00201AE6">
        <w:t xml:space="preserve">Assign the </w:t>
      </w:r>
      <w:r>
        <w:t xml:space="preserve">previously created </w:t>
      </w:r>
      <w:r w:rsidRPr="00201AE6">
        <w:t xml:space="preserve">authentication key to the </w:t>
      </w:r>
      <w:r>
        <w:t>serial interface on R</w:t>
      </w:r>
      <w:r w:rsidR="00511ED7">
        <w:t>T</w:t>
      </w:r>
      <w:r>
        <w:t>1 using the</w:t>
      </w:r>
      <w:r w:rsidRPr="00201AE6">
        <w:t xml:space="preserve"> </w:t>
      </w:r>
      <w:r w:rsidRPr="00201AE6">
        <w:rPr>
          <w:b/>
        </w:rPr>
        <w:t>ip ospf authentication key-chain</w:t>
      </w:r>
      <w:r w:rsidRPr="00201AE6">
        <w:t xml:space="preserve"> command</w:t>
      </w:r>
      <w:r>
        <w:t>.</w:t>
      </w:r>
    </w:p>
    <w:p w14:paraId="5AF11B79" w14:textId="7DD89DFD" w:rsidR="00050BDF" w:rsidRPr="00050BDF" w:rsidRDefault="00050BDF" w:rsidP="00050BDF">
      <w:pPr>
        <w:spacing w:before="120" w:after="120" w:line="240" w:lineRule="auto"/>
        <w:rPr>
          <w:color w:val="FF0000"/>
          <w:sz w:val="20"/>
        </w:rPr>
      </w:pPr>
      <w:r w:rsidRPr="00050BDF">
        <w:rPr>
          <w:b/>
          <w:color w:val="FF0000"/>
          <w:sz w:val="20"/>
        </w:rPr>
        <w:t>QUESTION 1</w:t>
      </w:r>
      <w:r w:rsidRPr="00050BDF">
        <w:rPr>
          <w:sz w:val="20"/>
        </w:rPr>
        <w:t xml:space="preserve"> </w:t>
      </w:r>
      <w:r>
        <w:rPr>
          <w:sz w:val="20"/>
        </w:rPr>
        <w:t xml:space="preserve">Wait for approx. 30 seconds and then attempt to ping from </w:t>
      </w:r>
      <w:r w:rsidR="00AF0459">
        <w:rPr>
          <w:sz w:val="20"/>
        </w:rPr>
        <w:t>the Admin-PC</w:t>
      </w:r>
      <w:r>
        <w:rPr>
          <w:sz w:val="20"/>
        </w:rPr>
        <w:t xml:space="preserve"> to either of the servers. Were the pings successful and, if not, why?</w:t>
      </w:r>
    </w:p>
    <w:p w14:paraId="13A2A5E1" w14:textId="512F135D" w:rsidR="00050BDF" w:rsidRDefault="00050BDF" w:rsidP="00050BDF">
      <w:pPr>
        <w:pStyle w:val="CMD"/>
        <w:ind w:left="0"/>
        <w:rPr>
          <w:rFonts w:ascii="Arial" w:hAnsi="Arial"/>
          <w:b/>
          <w:bCs/>
          <w:color w:val="FF0000"/>
          <w:sz w:val="22"/>
        </w:rPr>
      </w:pPr>
      <w:r w:rsidRPr="00050BDF">
        <w:rPr>
          <w:rFonts w:ascii="Arial" w:hAnsi="Arial"/>
          <w:b/>
          <w:bCs/>
          <w:color w:val="FF0000"/>
          <w:sz w:val="22"/>
        </w:rPr>
        <w:t xml:space="preserve">Before proceeding, go to the “Lab 4 - Configuring OSPF Authentication, NTP, Syslog and SSH - QUESTIONS” quiz on the </w:t>
      </w:r>
      <w:r w:rsidR="00270E2E">
        <w:rPr>
          <w:rFonts w:ascii="Arial" w:hAnsi="Arial"/>
          <w:b/>
          <w:bCs/>
          <w:color w:val="FF0000"/>
          <w:sz w:val="22"/>
        </w:rPr>
        <w:t>Brightspace</w:t>
      </w:r>
      <w:r w:rsidRPr="00050BDF">
        <w:rPr>
          <w:rFonts w:ascii="Arial" w:hAnsi="Arial"/>
          <w:b/>
          <w:bCs/>
          <w:color w:val="FF0000"/>
          <w:sz w:val="22"/>
        </w:rPr>
        <w:t xml:space="preserve"> page and enter your answer for question 1. Leave the quiz open while you complete the rest of the lab sheet.</w:t>
      </w:r>
    </w:p>
    <w:p w14:paraId="6A13E62E" w14:textId="40BFFB9A" w:rsidR="00E24D94" w:rsidRDefault="00E24D94" w:rsidP="00050BDF">
      <w:pPr>
        <w:pStyle w:val="CMD"/>
        <w:ind w:left="0"/>
        <w:rPr>
          <w:rFonts w:ascii="Arial" w:hAnsi="Arial"/>
          <w:b/>
          <w:bCs/>
          <w:color w:val="FF0000"/>
          <w:sz w:val="22"/>
        </w:rPr>
      </w:pPr>
    </w:p>
    <w:p w14:paraId="07CF5535" w14:textId="45B93D71" w:rsidR="00E24D94" w:rsidRDefault="00E24D94" w:rsidP="00E24D94">
      <w:pPr>
        <w:pStyle w:val="StepHead"/>
      </w:pPr>
      <w:r>
        <w:t>Configure SHA</w:t>
      </w:r>
      <w:r w:rsidRPr="000271C0">
        <w:t xml:space="preserve"> authentication </w:t>
      </w:r>
      <w:r>
        <w:t>for OSPF on R</w:t>
      </w:r>
      <w:r w:rsidR="00511ED7">
        <w:t>T</w:t>
      </w:r>
      <w:r>
        <w:t>2 and R</w:t>
      </w:r>
      <w:r w:rsidR="00511ED7">
        <w:t>T</w:t>
      </w:r>
      <w:r>
        <w:t>3</w:t>
      </w:r>
    </w:p>
    <w:p w14:paraId="20240D5A" w14:textId="7C32F963" w:rsidR="00E24D94" w:rsidRDefault="00E24D94" w:rsidP="00AF0459">
      <w:pPr>
        <w:pStyle w:val="BodyTextL25"/>
        <w:rPr>
          <w:b/>
        </w:rPr>
      </w:pPr>
      <w:r>
        <w:t>Repeat steps 2 and 3 on R</w:t>
      </w:r>
      <w:r w:rsidR="00511ED7">
        <w:t>T</w:t>
      </w:r>
      <w:r>
        <w:t>2 and R</w:t>
      </w:r>
      <w:r w:rsidR="00511ED7">
        <w:t>T</w:t>
      </w:r>
      <w:r>
        <w:t xml:space="preserve">3 </w:t>
      </w:r>
      <w:r w:rsidR="00AF0459">
        <w:t>for all the active serial interfaces.</w:t>
      </w:r>
      <w:r>
        <w:t xml:space="preserve"> </w:t>
      </w:r>
    </w:p>
    <w:p w14:paraId="13BBBC3C" w14:textId="1BAC8A35" w:rsidR="005E2410" w:rsidRDefault="005E2410" w:rsidP="005E2410">
      <w:pPr>
        <w:pStyle w:val="StepHead"/>
      </w:pPr>
      <w:r>
        <w:t>Verify configurations.</w:t>
      </w:r>
    </w:p>
    <w:p w14:paraId="13BBBC3D" w14:textId="75374688" w:rsidR="005E2410" w:rsidRDefault="005B50B8" w:rsidP="005E2410">
      <w:pPr>
        <w:pStyle w:val="SubStepAlpha"/>
      </w:pPr>
      <w:r>
        <w:t xml:space="preserve">Verify the </w:t>
      </w:r>
      <w:r w:rsidR="00E751ED">
        <w:t>SHA256</w:t>
      </w:r>
      <w:r>
        <w:t xml:space="preserve"> authentication configurations using the commands </w:t>
      </w:r>
      <w:r>
        <w:rPr>
          <w:b/>
        </w:rPr>
        <w:t>show ip ospf interface</w:t>
      </w:r>
      <w:r>
        <w:t>.</w:t>
      </w:r>
    </w:p>
    <w:p w14:paraId="13BBBC3E" w14:textId="29FB93C4" w:rsidR="005E2410" w:rsidRDefault="005E2410" w:rsidP="005E2410">
      <w:pPr>
        <w:pStyle w:val="SubStepAlpha"/>
      </w:pPr>
      <w:r>
        <w:t>Verify end-to-end connectivity.</w:t>
      </w:r>
    </w:p>
    <w:p w14:paraId="130D094C" w14:textId="497B4065" w:rsidR="00AF0459" w:rsidRPr="00E717A0" w:rsidRDefault="00AF0459" w:rsidP="00AF0459">
      <w:pPr>
        <w:pStyle w:val="BodyTextL25"/>
        <w:ind w:left="0"/>
        <w:rPr>
          <w:color w:val="FF0000"/>
        </w:rPr>
      </w:pPr>
      <w:r w:rsidRPr="009E4BD3">
        <w:rPr>
          <w:b/>
          <w:color w:val="FF0000"/>
        </w:rPr>
        <w:lastRenderedPageBreak/>
        <w:t xml:space="preserve">QUESTION </w:t>
      </w:r>
      <w:r>
        <w:rPr>
          <w:b/>
          <w:color w:val="FF0000"/>
        </w:rPr>
        <w:t>2</w:t>
      </w:r>
      <w:r w:rsidRPr="00F15A1D">
        <w:t xml:space="preserve"> </w:t>
      </w:r>
      <w:r>
        <w:t>Can Admin-PC ping the servers now?</w:t>
      </w:r>
    </w:p>
    <w:p w14:paraId="33608B96" w14:textId="6BBF6DF0" w:rsidR="00050BDF" w:rsidRDefault="00AF0459" w:rsidP="00AF0459">
      <w:pPr>
        <w:pStyle w:val="SubStepAlpha"/>
        <w:numPr>
          <w:ilvl w:val="0"/>
          <w:numId w:val="0"/>
        </w:numPr>
        <w:rPr>
          <w:b/>
          <w:bCs/>
          <w:color w:val="FF0000"/>
        </w:rPr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 w:rsidR="00270E2E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 for question </w:t>
      </w:r>
      <w:r>
        <w:rPr>
          <w:b/>
          <w:bCs/>
          <w:color w:val="FF0000"/>
        </w:rPr>
        <w:t xml:space="preserve">2.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29E96F33" w14:textId="77777777" w:rsidR="000269AC" w:rsidRPr="005B50B8" w:rsidRDefault="000269AC" w:rsidP="00AF0459">
      <w:pPr>
        <w:pStyle w:val="SubStepAlpha"/>
        <w:numPr>
          <w:ilvl w:val="0"/>
          <w:numId w:val="0"/>
        </w:numPr>
      </w:pPr>
    </w:p>
    <w:p w14:paraId="13BBBC3F" w14:textId="77777777" w:rsidR="007E0C63" w:rsidRDefault="007E0C63" w:rsidP="00F47439">
      <w:pPr>
        <w:pStyle w:val="PartHead"/>
      </w:pPr>
      <w:r>
        <w:t>Configure NTP</w:t>
      </w:r>
    </w:p>
    <w:p w14:paraId="13BBBC40" w14:textId="61233382" w:rsidR="00F84B24" w:rsidRDefault="00F84B24" w:rsidP="00F84B24">
      <w:pPr>
        <w:pStyle w:val="StepHead"/>
      </w:pPr>
      <w:r>
        <w:t xml:space="preserve">Enable NTP authentication on </w:t>
      </w:r>
      <w:r w:rsidR="003B08F1">
        <w:t>Server2</w:t>
      </w:r>
      <w:r>
        <w:t>.</w:t>
      </w:r>
    </w:p>
    <w:p w14:paraId="13BBBC41" w14:textId="599CAD47" w:rsidR="00F84B24" w:rsidRDefault="00F84B24" w:rsidP="00F84B24">
      <w:pPr>
        <w:pStyle w:val="SubStepAlpha"/>
      </w:pPr>
      <w:r>
        <w:t xml:space="preserve">On </w:t>
      </w:r>
      <w:r w:rsidR="003B08F1">
        <w:rPr>
          <w:b/>
        </w:rPr>
        <w:t>Server2</w:t>
      </w:r>
      <w:r>
        <w:t xml:space="preserve">, </w:t>
      </w:r>
      <w:r w:rsidR="007F0B89">
        <w:t xml:space="preserve">click </w:t>
      </w:r>
      <w:r w:rsidR="007F0B89" w:rsidRPr="007F0B89">
        <w:rPr>
          <w:b/>
        </w:rPr>
        <w:t>NTP</w:t>
      </w:r>
      <w:r w:rsidR="007F0B89">
        <w:t xml:space="preserve"> under the Services tab to </w:t>
      </w:r>
      <w:r>
        <w:t>verify NTP service is enabled.</w:t>
      </w:r>
    </w:p>
    <w:p w14:paraId="13BBBC42" w14:textId="1BDE0ABE" w:rsidR="00F84B24" w:rsidRDefault="007F0B89" w:rsidP="0096514B">
      <w:pPr>
        <w:pStyle w:val="SubStepAlpha"/>
      </w:pPr>
      <w:r>
        <w:t>To configure NTP authentication, c</w:t>
      </w:r>
      <w:r w:rsidR="00F84B24">
        <w:t xml:space="preserve">lick </w:t>
      </w:r>
      <w:r w:rsidR="00F84B24" w:rsidRPr="000269AC">
        <w:rPr>
          <w:b/>
        </w:rPr>
        <w:t>Enable</w:t>
      </w:r>
      <w:r w:rsidR="00F84B24">
        <w:t xml:space="preserve"> under Authentication. Use key </w:t>
      </w:r>
      <w:r w:rsidR="00542FEE" w:rsidRPr="000269AC">
        <w:rPr>
          <w:b/>
        </w:rPr>
        <w:t>5</w:t>
      </w:r>
      <w:r w:rsidR="00F84B24">
        <w:t xml:space="preserve"> and password</w:t>
      </w:r>
      <w:r w:rsidR="000269AC">
        <w:t xml:space="preserve"> </w:t>
      </w:r>
      <w:r w:rsidR="00542FEE" w:rsidRPr="000269AC">
        <w:rPr>
          <w:b/>
        </w:rPr>
        <w:t>md5pa$$NTP</w:t>
      </w:r>
      <w:r w:rsidR="00F84B24">
        <w:t xml:space="preserve"> for authentication.</w:t>
      </w:r>
    </w:p>
    <w:p w14:paraId="13BBBC43" w14:textId="0DB645DA" w:rsidR="007E0C63" w:rsidRDefault="007E0C63" w:rsidP="007E0C63">
      <w:pPr>
        <w:pStyle w:val="StepHead"/>
      </w:pPr>
      <w:r w:rsidRPr="00A31F2F">
        <w:t>Configure R</w:t>
      </w:r>
      <w:r w:rsidR="00511ED7">
        <w:t>T</w:t>
      </w:r>
      <w:r w:rsidRPr="00A31F2F">
        <w:t>1, R</w:t>
      </w:r>
      <w:r w:rsidR="00511ED7">
        <w:t>T</w:t>
      </w:r>
      <w:r w:rsidRPr="00A31F2F">
        <w:t>2</w:t>
      </w:r>
      <w:r w:rsidR="0095506D">
        <w:t>,</w:t>
      </w:r>
      <w:r w:rsidRPr="00A31F2F">
        <w:t xml:space="preserve"> and R</w:t>
      </w:r>
      <w:r w:rsidR="00511ED7">
        <w:t>T</w:t>
      </w:r>
      <w:r w:rsidRPr="00A31F2F">
        <w:t>3 as NTP clients.</w:t>
      </w:r>
    </w:p>
    <w:p w14:paraId="164F7425" w14:textId="7DC3C44B" w:rsidR="000D075D" w:rsidRDefault="001300C2" w:rsidP="000D075D">
      <w:pPr>
        <w:pStyle w:val="SubStepAlpha"/>
      </w:pPr>
      <w:r>
        <w:t>Configure the three routers to obtain their time information from the NTP server.</w:t>
      </w:r>
    </w:p>
    <w:p w14:paraId="13BBBC44" w14:textId="3AE52071" w:rsidR="007E0C63" w:rsidRDefault="007E0C63" w:rsidP="000D075D">
      <w:pPr>
        <w:pStyle w:val="SubStepAlpha"/>
      </w:pPr>
      <w:r>
        <w:t xml:space="preserve">Verify client configuration using the command </w:t>
      </w:r>
      <w:r w:rsidRPr="000360F3">
        <w:rPr>
          <w:b/>
        </w:rPr>
        <w:t>show ntp status</w:t>
      </w:r>
      <w:r>
        <w:t>.</w:t>
      </w:r>
      <w:r w:rsidR="00D01C68">
        <w:t xml:space="preserve"> (Note: You may have to wait </w:t>
      </w:r>
      <w:r w:rsidR="00EC12AC">
        <w:t>several</w:t>
      </w:r>
      <w:r w:rsidR="00D01C68">
        <w:t xml:space="preserve"> minute</w:t>
      </w:r>
      <w:r w:rsidR="00EC12AC">
        <w:t>s</w:t>
      </w:r>
      <w:r w:rsidR="00D01C68">
        <w:t xml:space="preserve"> to verify.</w:t>
      </w:r>
      <w:r w:rsidR="00EC12AC">
        <w:t xml:space="preserve"> You can click the “Fast Forward Time” button in the bottom corner to speed it up.</w:t>
      </w:r>
      <w:r w:rsidR="00D01C68">
        <w:t>)</w:t>
      </w:r>
    </w:p>
    <w:p w14:paraId="71E2FED9" w14:textId="2D3D0805" w:rsidR="00D01C68" w:rsidRDefault="00D01C68" w:rsidP="00D01C68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3</w:t>
      </w:r>
      <w:r w:rsidRPr="00F15A1D">
        <w:t xml:space="preserve"> </w:t>
      </w:r>
      <w:r>
        <w:t>Is the</w:t>
      </w:r>
      <w:r w:rsidR="000269AC">
        <w:t xml:space="preserve"> clock showing as synchronised?</w:t>
      </w:r>
    </w:p>
    <w:p w14:paraId="7EB1E097" w14:textId="574044B0" w:rsidR="00D01C68" w:rsidRDefault="00D01C68" w:rsidP="00D01C68">
      <w:pPr>
        <w:pStyle w:val="BodyTextL25"/>
        <w:ind w:left="0"/>
        <w:rPr>
          <w:color w:val="FF0000"/>
        </w:rPr>
      </w:pPr>
      <w:r w:rsidRPr="009E4BD3">
        <w:rPr>
          <w:b/>
          <w:color w:val="FF0000"/>
        </w:rPr>
        <w:t xml:space="preserve">QUESTION </w:t>
      </w:r>
      <w:r w:rsidR="00711AB9">
        <w:rPr>
          <w:b/>
          <w:color w:val="FF0000"/>
        </w:rPr>
        <w:t>4</w:t>
      </w:r>
      <w:r w:rsidRPr="00F15A1D">
        <w:t xml:space="preserve"> </w:t>
      </w:r>
      <w:r>
        <w:t>What stratum</w:t>
      </w:r>
      <w:r w:rsidR="00711AB9">
        <w:t xml:space="preserve"> number is the router currently showing as</w:t>
      </w:r>
      <w:r>
        <w:t xml:space="preserve">? </w:t>
      </w:r>
    </w:p>
    <w:p w14:paraId="3E17579B" w14:textId="29BAA8CD" w:rsidR="000B6148" w:rsidRDefault="000B6148" w:rsidP="000B6148">
      <w:pPr>
        <w:pStyle w:val="BodyTextL25"/>
        <w:ind w:left="0"/>
        <w:rPr>
          <w:color w:val="FF0000"/>
        </w:rPr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5</w:t>
      </w:r>
      <w:r w:rsidRPr="00F15A1D">
        <w:t xml:space="preserve"> </w:t>
      </w:r>
      <w:r>
        <w:t xml:space="preserve">Based on this stratum number, what is the stratum number of the NTP server that the router is obtaining its time from? </w:t>
      </w:r>
    </w:p>
    <w:p w14:paraId="2C57C08C" w14:textId="3867F9FD" w:rsidR="00D01C68" w:rsidRPr="005B50B8" w:rsidRDefault="00D01C68" w:rsidP="00D01C68">
      <w:pPr>
        <w:pStyle w:val="SubStepAlpha"/>
        <w:numPr>
          <w:ilvl w:val="0"/>
          <w:numId w:val="0"/>
        </w:numPr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 w:rsidR="00270E2E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</w:t>
      </w:r>
      <w:r w:rsidR="00711AB9"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for question</w:t>
      </w:r>
      <w:r w:rsidR="00711AB9"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</w:t>
      </w:r>
      <w:r w:rsidR="000B6148">
        <w:rPr>
          <w:b/>
          <w:bCs/>
          <w:color w:val="FF0000"/>
        </w:rPr>
        <w:t>3-5</w:t>
      </w:r>
      <w:r>
        <w:rPr>
          <w:b/>
          <w:bCs/>
          <w:color w:val="FF0000"/>
        </w:rPr>
        <w:t xml:space="preserve">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259C0E1A" w14:textId="77777777" w:rsidR="00D01C68" w:rsidRDefault="00D01C68" w:rsidP="00D01C68">
      <w:pPr>
        <w:pStyle w:val="SubStepAlpha"/>
        <w:numPr>
          <w:ilvl w:val="0"/>
          <w:numId w:val="0"/>
        </w:numPr>
        <w:ind w:left="720"/>
      </w:pPr>
    </w:p>
    <w:p w14:paraId="13BBBC45" w14:textId="77777777" w:rsidR="007E0C63" w:rsidRPr="00AC3E7F" w:rsidRDefault="007E0C63" w:rsidP="0030317D">
      <w:pPr>
        <w:pStyle w:val="StepHead"/>
      </w:pPr>
      <w:r w:rsidRPr="00AC3E7F">
        <w:t xml:space="preserve">Configure </w:t>
      </w:r>
      <w:r>
        <w:t>routers to update hardware clock.</w:t>
      </w:r>
    </w:p>
    <w:p w14:paraId="13BBBC46" w14:textId="70D7974D" w:rsidR="007E0C63" w:rsidRDefault="007E0C63" w:rsidP="00806F0A">
      <w:pPr>
        <w:pStyle w:val="BodyTextL25"/>
      </w:pPr>
      <w:r>
        <w:t xml:space="preserve">Configure </w:t>
      </w:r>
      <w:r w:rsidR="00511ED7" w:rsidRPr="00511ED7">
        <w:rPr>
          <w:b/>
        </w:rPr>
        <w:t>RT1, RT2, and RT3</w:t>
      </w:r>
      <w:r>
        <w:t xml:space="preserve"> to </w:t>
      </w:r>
      <w:r w:rsidRPr="00F179B5">
        <w:t>periodically update the hardware clock with the time learned from NTP</w:t>
      </w:r>
      <w:r w:rsidR="00806F0A">
        <w:t>.</w:t>
      </w:r>
    </w:p>
    <w:p w14:paraId="4178E0EA" w14:textId="77777777" w:rsidR="00A27734" w:rsidRPr="00A27734" w:rsidRDefault="00A27734" w:rsidP="00806F0A">
      <w:pPr>
        <w:pStyle w:val="BodyTextL25"/>
        <w:rPr>
          <w:color w:val="FF0000"/>
        </w:rPr>
      </w:pPr>
    </w:p>
    <w:p w14:paraId="13BBBC47" w14:textId="77777777" w:rsidR="007E0C63" w:rsidRDefault="003E4CF5" w:rsidP="00806F0A">
      <w:pPr>
        <w:pStyle w:val="BodyTextL25"/>
      </w:pPr>
      <w:r>
        <w:t>Exit global configuration and v</w:t>
      </w:r>
      <w:r w:rsidR="007E0C63">
        <w:t xml:space="preserve">erify that the hardware clock was updated using the command </w:t>
      </w:r>
      <w:r w:rsidR="007E0C63">
        <w:rPr>
          <w:b/>
        </w:rPr>
        <w:t>show clock</w:t>
      </w:r>
      <w:r w:rsidR="004E593B">
        <w:t>.</w:t>
      </w:r>
    </w:p>
    <w:p w14:paraId="13BBBC48" w14:textId="77777777" w:rsidR="00F84B24" w:rsidRDefault="00F84B24" w:rsidP="00F84B24">
      <w:pPr>
        <w:pStyle w:val="StepHead"/>
      </w:pPr>
      <w:r>
        <w:t>Configure NTP authentication on the routers.</w:t>
      </w:r>
    </w:p>
    <w:p w14:paraId="13BBBC49" w14:textId="72E13028" w:rsidR="00F84B24" w:rsidRDefault="00F84B24" w:rsidP="00F84B24">
      <w:pPr>
        <w:pStyle w:val="BodyTextL25"/>
      </w:pPr>
      <w:r>
        <w:t xml:space="preserve">Configure NTP authentication on </w:t>
      </w:r>
      <w:r w:rsidR="00511ED7" w:rsidRPr="00511ED7">
        <w:rPr>
          <w:b/>
        </w:rPr>
        <w:t>RT1, RT2, and RT3</w:t>
      </w:r>
      <w:r w:rsidR="00715FB3">
        <w:t xml:space="preserve"> using key </w:t>
      </w:r>
      <w:r w:rsidR="00711AB9">
        <w:rPr>
          <w:b/>
        </w:rPr>
        <w:t>5</w:t>
      </w:r>
      <w:r w:rsidR="00715FB3">
        <w:t xml:space="preserve"> and password </w:t>
      </w:r>
      <w:r w:rsidR="00711AB9" w:rsidRPr="00542FEE">
        <w:rPr>
          <w:b/>
        </w:rPr>
        <w:t>md5pa$$</w:t>
      </w:r>
      <w:r w:rsidR="00711AB9">
        <w:rPr>
          <w:b/>
        </w:rPr>
        <w:t>NTP</w:t>
      </w:r>
      <w:r w:rsidR="00715FB3">
        <w:t>.</w:t>
      </w:r>
    </w:p>
    <w:p w14:paraId="085B7FF4" w14:textId="77777777" w:rsidR="00A27734" w:rsidRDefault="00A27734" w:rsidP="00715FB3">
      <w:pPr>
        <w:pStyle w:val="CMD"/>
        <w:rPr>
          <w:b/>
        </w:rPr>
      </w:pPr>
    </w:p>
    <w:p w14:paraId="13BBBC50" w14:textId="77777777" w:rsidR="007E0C63" w:rsidRDefault="007E0C63" w:rsidP="00806F0A">
      <w:pPr>
        <w:pStyle w:val="PartHead"/>
      </w:pPr>
      <w:r w:rsidRPr="0071252B">
        <w:t xml:space="preserve">Configure </w:t>
      </w:r>
      <w:r w:rsidR="004D0A0D">
        <w:t>R</w:t>
      </w:r>
      <w:r>
        <w:t xml:space="preserve">outers to </w:t>
      </w:r>
      <w:r w:rsidR="004D0A0D">
        <w:t>L</w:t>
      </w:r>
      <w:r>
        <w:t xml:space="preserve">og </w:t>
      </w:r>
      <w:r w:rsidR="004D0A0D">
        <w:t>M</w:t>
      </w:r>
      <w:r w:rsidRPr="00806F0A">
        <w:t>essages</w:t>
      </w:r>
      <w:r>
        <w:t xml:space="preserve"> to the Syslog S</w:t>
      </w:r>
      <w:r w:rsidRPr="0071252B">
        <w:t>erver</w:t>
      </w:r>
    </w:p>
    <w:p w14:paraId="351CBBFA" w14:textId="34688F6C" w:rsidR="00A27734" w:rsidRDefault="00A27734" w:rsidP="00A27734">
      <w:pPr>
        <w:pStyle w:val="StepHead"/>
      </w:pPr>
      <w:r w:rsidRPr="0071252B">
        <w:t xml:space="preserve">Configure </w:t>
      </w:r>
      <w:r>
        <w:t>routers to timestamp</w:t>
      </w:r>
      <w:r w:rsidRPr="0071252B">
        <w:t xml:space="preserve"> </w:t>
      </w:r>
      <w:r>
        <w:t>log messages.</w:t>
      </w:r>
    </w:p>
    <w:p w14:paraId="5CA1F0DE" w14:textId="286049A4" w:rsidR="00A27734" w:rsidRDefault="00A27734" w:rsidP="00A27734">
      <w:pPr>
        <w:pStyle w:val="BodyTextL25"/>
        <w:rPr>
          <w:i/>
        </w:rPr>
      </w:pPr>
      <w:r w:rsidRPr="004E593B">
        <w:t xml:space="preserve">Configure </w:t>
      </w:r>
      <w:r w:rsidRPr="00AC3E95">
        <w:t>timestamp service for logging on the routers</w:t>
      </w:r>
      <w:r>
        <w:t xml:space="preserve"> using the </w:t>
      </w:r>
      <w:r w:rsidRPr="00A27734">
        <w:rPr>
          <w:b/>
        </w:rPr>
        <w:t>service timestamps</w:t>
      </w:r>
      <w:r>
        <w:t xml:space="preserve"> command. </w:t>
      </w:r>
      <w:r>
        <w:rPr>
          <w:i/>
        </w:rPr>
        <w:t>Hint: Try using the context sensitive help (“?”) to figure out how to complete this command as necessary.</w:t>
      </w:r>
    </w:p>
    <w:p w14:paraId="13BBBC51" w14:textId="6B7CFDAD" w:rsidR="007E0C63" w:rsidRDefault="007E0C63" w:rsidP="007E0C63">
      <w:pPr>
        <w:pStyle w:val="StepHead"/>
      </w:pPr>
      <w:r>
        <w:rPr>
          <w:rFonts w:cs="Arial"/>
          <w:color w:val="000000"/>
        </w:rPr>
        <w:t>Configure the routers to identify the</w:t>
      </w:r>
      <w:r w:rsidRPr="004E593B">
        <w:t xml:space="preserve"> remote host (Syslog Server) that will receive logging messages</w:t>
      </w:r>
      <w:r>
        <w:t>.</w:t>
      </w:r>
    </w:p>
    <w:p w14:paraId="13BBBC52" w14:textId="10EF35CC" w:rsidR="007E0C63" w:rsidRDefault="006D2845" w:rsidP="00806F0A">
      <w:pPr>
        <w:pStyle w:val="BodyTextL25"/>
      </w:pPr>
      <w:r>
        <w:t xml:space="preserve">Configure the routers to send log messages to the Syslog server and exit back to enable mode. </w:t>
      </w:r>
      <w:r w:rsidR="007E0C63">
        <w:t>The router console will display a message that logging has started.</w:t>
      </w:r>
    </w:p>
    <w:p w14:paraId="13BBBC53" w14:textId="77777777" w:rsidR="004F1CBF" w:rsidRDefault="004F1CBF" w:rsidP="007E0C63">
      <w:pPr>
        <w:pStyle w:val="StepHead"/>
      </w:pPr>
      <w:r>
        <w:lastRenderedPageBreak/>
        <w:t>Verify logging configuration.</w:t>
      </w:r>
    </w:p>
    <w:p w14:paraId="13BBBC54" w14:textId="77777777" w:rsidR="007E0C63" w:rsidRDefault="004F1CBF" w:rsidP="004F1CBF">
      <w:pPr>
        <w:pStyle w:val="BodyTextL25"/>
      </w:pPr>
      <w:r>
        <w:t>U</w:t>
      </w:r>
      <w:r w:rsidR="007E0C63">
        <w:t>s</w:t>
      </w:r>
      <w:r>
        <w:t>e</w:t>
      </w:r>
      <w:r w:rsidR="007E0C63">
        <w:t xml:space="preserve"> the command </w:t>
      </w:r>
      <w:r w:rsidR="007E0C63" w:rsidRPr="004F1CBF">
        <w:rPr>
          <w:b/>
        </w:rPr>
        <w:t xml:space="preserve">show </w:t>
      </w:r>
      <w:r w:rsidRPr="004F1CBF">
        <w:rPr>
          <w:b/>
        </w:rPr>
        <w:t>logging</w:t>
      </w:r>
      <w:r>
        <w:t xml:space="preserve"> to verify logging has been enabled</w:t>
      </w:r>
      <w:r w:rsidR="007E0C63">
        <w:t>.</w:t>
      </w:r>
    </w:p>
    <w:p w14:paraId="13BBBC55" w14:textId="77777777" w:rsidR="007E0C63" w:rsidRPr="00BA5235" w:rsidRDefault="00E278D5" w:rsidP="007E0C63">
      <w:pPr>
        <w:pStyle w:val="StepHead"/>
      </w:pPr>
      <w:r>
        <w:t>Examine logs of the Syslog S</w:t>
      </w:r>
      <w:r w:rsidR="007E0C63">
        <w:t>erver</w:t>
      </w:r>
      <w:r w:rsidR="007E0C63" w:rsidRPr="00BA5235">
        <w:t>.</w:t>
      </w:r>
    </w:p>
    <w:p w14:paraId="13BBBC56" w14:textId="41F05DCB" w:rsidR="007E0C63" w:rsidRDefault="007E0C63" w:rsidP="00806F0A">
      <w:pPr>
        <w:pStyle w:val="BodyTextL25"/>
      </w:pPr>
      <w:r>
        <w:t xml:space="preserve">From the </w:t>
      </w:r>
      <w:r>
        <w:rPr>
          <w:b/>
        </w:rPr>
        <w:t>Services</w:t>
      </w:r>
      <w:r>
        <w:t xml:space="preserve"> tab of the </w:t>
      </w:r>
      <w:r w:rsidRPr="00E278D5">
        <w:rPr>
          <w:b/>
        </w:rPr>
        <w:t xml:space="preserve">Syslog </w:t>
      </w:r>
      <w:r w:rsidR="00E278D5" w:rsidRPr="00E278D5">
        <w:rPr>
          <w:b/>
        </w:rPr>
        <w:t>S</w:t>
      </w:r>
      <w:r w:rsidRPr="00E278D5">
        <w:rPr>
          <w:b/>
        </w:rPr>
        <w:t>erver</w:t>
      </w:r>
      <w:r>
        <w:t xml:space="preserve">’s dialogue box, select the </w:t>
      </w:r>
      <w:r w:rsidRPr="00C1641F">
        <w:rPr>
          <w:b/>
        </w:rPr>
        <w:t>Syslog</w:t>
      </w:r>
      <w:r w:rsidRPr="00E278D5">
        <w:t xml:space="preserve"> </w:t>
      </w:r>
      <w:r w:rsidRPr="003A59F9">
        <w:t xml:space="preserve">services </w:t>
      </w:r>
      <w:r>
        <w:t>button. Observe the logging mess</w:t>
      </w:r>
      <w:r w:rsidR="002E45FD">
        <w:t>ages received from the routers.</w:t>
      </w:r>
    </w:p>
    <w:p w14:paraId="3D4AFE53" w14:textId="7407129D" w:rsidR="006D2845" w:rsidRDefault="006D2845" w:rsidP="00806F0A">
      <w:pPr>
        <w:pStyle w:val="BodyTextL25"/>
      </w:pPr>
      <w:r>
        <w:t>Disable the LAN interface on either RT1 or RT3 and verify that a log message is sent to the Syslog server (make sure to re-enable the interface again).</w:t>
      </w:r>
    </w:p>
    <w:p w14:paraId="0E90EBEE" w14:textId="5275E8D5" w:rsidR="006D2845" w:rsidRDefault="006D2845" w:rsidP="006D2845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 w:rsidR="000B6148">
        <w:rPr>
          <w:b/>
          <w:color w:val="FF0000"/>
        </w:rPr>
        <w:t>6</w:t>
      </w:r>
      <w:r w:rsidRPr="00F15A1D">
        <w:t xml:space="preserve"> </w:t>
      </w:r>
      <w:r>
        <w:t>What is the severity level of the log message(s) displayed when the interface is manually disabled?</w:t>
      </w:r>
      <w:r w:rsidR="00EE07C5">
        <w:t xml:space="preserve"> </w:t>
      </w:r>
    </w:p>
    <w:p w14:paraId="17EF5E7F" w14:textId="437CB3A4" w:rsidR="006D2845" w:rsidRPr="00E717A0" w:rsidRDefault="006D2845" w:rsidP="006D2845">
      <w:pPr>
        <w:pStyle w:val="BodyTextL25"/>
        <w:ind w:left="0"/>
        <w:rPr>
          <w:color w:val="FF0000"/>
        </w:rPr>
      </w:pPr>
      <w:r w:rsidRPr="009E4BD3">
        <w:rPr>
          <w:b/>
          <w:color w:val="FF0000"/>
        </w:rPr>
        <w:t xml:space="preserve">QUESTION </w:t>
      </w:r>
      <w:r w:rsidR="000B6148">
        <w:rPr>
          <w:b/>
          <w:color w:val="FF0000"/>
        </w:rPr>
        <w:t>7</w:t>
      </w:r>
      <w:r w:rsidRPr="00F15A1D">
        <w:t xml:space="preserve"> </w:t>
      </w:r>
      <w:r>
        <w:t>What is the MNEMONIC on the log message?</w:t>
      </w:r>
    </w:p>
    <w:p w14:paraId="5BAF79F2" w14:textId="7FDE8337" w:rsidR="006D2845" w:rsidRDefault="006D2845" w:rsidP="006D2845">
      <w:pPr>
        <w:pStyle w:val="BodyTextL25"/>
        <w:ind w:left="0"/>
        <w:rPr>
          <w:b/>
          <w:bCs/>
          <w:color w:val="FF0000"/>
        </w:rPr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 w:rsidR="00270E2E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</w:t>
      </w:r>
      <w:r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for question</w:t>
      </w:r>
      <w:r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</w:t>
      </w:r>
      <w:r w:rsidR="000B6148">
        <w:rPr>
          <w:b/>
          <w:bCs/>
          <w:color w:val="FF0000"/>
        </w:rPr>
        <w:t>6</w:t>
      </w:r>
      <w:r>
        <w:rPr>
          <w:b/>
          <w:bCs/>
          <w:color w:val="FF0000"/>
        </w:rPr>
        <w:t xml:space="preserve"> &amp; </w:t>
      </w:r>
      <w:r w:rsidR="000B6148">
        <w:rPr>
          <w:b/>
          <w:bCs/>
          <w:color w:val="FF0000"/>
        </w:rPr>
        <w:t>7</w:t>
      </w:r>
      <w:r>
        <w:rPr>
          <w:b/>
          <w:bCs/>
          <w:color w:val="FF0000"/>
        </w:rPr>
        <w:t xml:space="preserve">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12E1E041" w14:textId="77777777" w:rsidR="001F1B9B" w:rsidRDefault="001F1B9B" w:rsidP="006D2845">
      <w:pPr>
        <w:pStyle w:val="BodyTextL25"/>
        <w:ind w:left="0"/>
      </w:pPr>
    </w:p>
    <w:p w14:paraId="13BBBC58" w14:textId="2A75ED72" w:rsidR="007E0C63" w:rsidRDefault="004D0A0D" w:rsidP="002E45FD">
      <w:pPr>
        <w:pStyle w:val="PartHead"/>
      </w:pPr>
      <w:r>
        <w:t>Configure R</w:t>
      </w:r>
      <w:r w:rsidR="00841D50">
        <w:t>T</w:t>
      </w:r>
      <w:r w:rsidR="001F1B9B">
        <w:t>1</w:t>
      </w:r>
      <w:r>
        <w:t xml:space="preserve"> to S</w:t>
      </w:r>
      <w:r w:rsidR="007E0C63">
        <w:t xml:space="preserve">upport SSH </w:t>
      </w:r>
      <w:r>
        <w:t>Connections</w:t>
      </w:r>
    </w:p>
    <w:p w14:paraId="56089C54" w14:textId="1120C302" w:rsidR="006F1EB4" w:rsidRPr="00AC3E7F" w:rsidRDefault="006F1EB4" w:rsidP="006F1EB4">
      <w:pPr>
        <w:pStyle w:val="StepHead"/>
      </w:pPr>
      <w:r>
        <w:t>Configure a minimum password length.</w:t>
      </w:r>
    </w:p>
    <w:p w14:paraId="2362371B" w14:textId="24E5FF56" w:rsidR="006F1EB4" w:rsidRDefault="006F1EB4" w:rsidP="006F1EB4">
      <w:pPr>
        <w:pStyle w:val="BodyTextL25"/>
      </w:pPr>
      <w:r>
        <w:t xml:space="preserve">Configure a minimum password length of </w:t>
      </w:r>
      <w:r>
        <w:rPr>
          <w:b/>
        </w:rPr>
        <w:t>12</w:t>
      </w:r>
      <w:r>
        <w:t xml:space="preserve"> character on RT1.</w:t>
      </w:r>
    </w:p>
    <w:p w14:paraId="0D17D650" w14:textId="0861119B" w:rsidR="00B3612C" w:rsidRPr="00AC3E7F" w:rsidRDefault="00B3612C" w:rsidP="00B3612C">
      <w:pPr>
        <w:pStyle w:val="StepHead"/>
      </w:pPr>
      <w:r>
        <w:t>Configure a maximum number of failed login attempts before new attempts are disabled.</w:t>
      </w:r>
    </w:p>
    <w:p w14:paraId="66857BE0" w14:textId="0C41516F" w:rsidR="00B3612C" w:rsidRDefault="00B3612C" w:rsidP="00B3612C">
      <w:pPr>
        <w:pStyle w:val="BodyTextL25"/>
      </w:pPr>
      <w:r>
        <w:t>Configure RT1 to disable login attempts for a minute and a half when 5 failed login attempts are inputted within 30 seconds.</w:t>
      </w:r>
    </w:p>
    <w:p w14:paraId="1B40BF1D" w14:textId="60E98389" w:rsidR="00C16C48" w:rsidRPr="00AC3E7F" w:rsidRDefault="00C16C48" w:rsidP="00C16C48">
      <w:pPr>
        <w:pStyle w:val="StepHead"/>
      </w:pPr>
      <w:r>
        <w:t xml:space="preserve">Configure </w:t>
      </w:r>
      <w:r w:rsidR="00921EA2">
        <w:t>log messages to be sent for unsuccessful login attempts</w:t>
      </w:r>
      <w:r>
        <w:t>.</w:t>
      </w:r>
    </w:p>
    <w:p w14:paraId="1DF078FB" w14:textId="00591428" w:rsidR="00C16C48" w:rsidRDefault="00C16C48" w:rsidP="00C16C48">
      <w:pPr>
        <w:pStyle w:val="BodyTextL25"/>
      </w:pPr>
      <w:r>
        <w:t xml:space="preserve">Configure RT1 to </w:t>
      </w:r>
      <w:r w:rsidR="00921EA2">
        <w:t>send log messages for unsuccessful login attempts</w:t>
      </w:r>
      <w:r>
        <w:t>.</w:t>
      </w:r>
    </w:p>
    <w:p w14:paraId="13BBBC59" w14:textId="77777777" w:rsidR="007E0C63" w:rsidRPr="00AC3E7F" w:rsidRDefault="007E0C63" w:rsidP="007E0C63">
      <w:pPr>
        <w:pStyle w:val="StepHead"/>
      </w:pPr>
      <w:r w:rsidRPr="00AC3E7F">
        <w:t xml:space="preserve">Configure </w:t>
      </w:r>
      <w:r>
        <w:t>a domain name</w:t>
      </w:r>
      <w:r w:rsidR="002E45FD">
        <w:t>.</w:t>
      </w:r>
    </w:p>
    <w:p w14:paraId="13BBBC5A" w14:textId="7C2106D6" w:rsidR="007E0C63" w:rsidRDefault="007E0C63" w:rsidP="00806F0A">
      <w:pPr>
        <w:pStyle w:val="BodyTextL25"/>
      </w:pPr>
      <w:r>
        <w:t xml:space="preserve">Configure a domain name of </w:t>
      </w:r>
      <w:r w:rsidR="00841D50">
        <w:rPr>
          <w:b/>
        </w:rPr>
        <w:t>netsec</w:t>
      </w:r>
      <w:r w:rsidRPr="005821CD">
        <w:rPr>
          <w:b/>
        </w:rPr>
        <w:t>.com</w:t>
      </w:r>
      <w:r w:rsidR="002E45FD">
        <w:t xml:space="preserve"> on </w:t>
      </w:r>
      <w:r w:rsidR="00841D50">
        <w:rPr>
          <w:b/>
        </w:rPr>
        <w:t>RT1</w:t>
      </w:r>
      <w:r w:rsidR="002E45FD">
        <w:t>.</w:t>
      </w:r>
    </w:p>
    <w:p w14:paraId="13BBBC5B" w14:textId="0F53331E" w:rsidR="007E0C63" w:rsidRPr="00AC3E7F" w:rsidRDefault="007E0C63" w:rsidP="007E0C63">
      <w:pPr>
        <w:pStyle w:val="StepHead"/>
      </w:pPr>
      <w:r w:rsidRPr="00AC3E7F">
        <w:t xml:space="preserve">Configure </w:t>
      </w:r>
      <w:r>
        <w:t xml:space="preserve">users for login </w:t>
      </w:r>
      <w:r w:rsidR="0078762D">
        <w:t xml:space="preserve">to </w:t>
      </w:r>
      <w:r>
        <w:t xml:space="preserve">the SSH </w:t>
      </w:r>
      <w:r w:rsidR="0078762D">
        <w:t xml:space="preserve">server </w:t>
      </w:r>
      <w:r>
        <w:t>on R</w:t>
      </w:r>
      <w:r w:rsidR="00841D50">
        <w:t>T1</w:t>
      </w:r>
      <w:r w:rsidR="00E278D5">
        <w:t>.</w:t>
      </w:r>
    </w:p>
    <w:p w14:paraId="13BBBC5C" w14:textId="6AE288F1" w:rsidR="007E0C63" w:rsidRDefault="007E0C63" w:rsidP="00806F0A">
      <w:pPr>
        <w:pStyle w:val="BodyTextL25"/>
      </w:pPr>
      <w:r>
        <w:t xml:space="preserve">Create a user ID of </w:t>
      </w:r>
      <w:r w:rsidR="00841D50" w:rsidRPr="00841D50">
        <w:rPr>
          <w:b/>
        </w:rPr>
        <w:t>A</w:t>
      </w:r>
      <w:r w:rsidRPr="00057111">
        <w:rPr>
          <w:b/>
        </w:rPr>
        <w:t>dmin</w:t>
      </w:r>
      <w:r w:rsidR="00841D50">
        <w:rPr>
          <w:b/>
        </w:rPr>
        <w:t>SSH</w:t>
      </w:r>
      <w:r>
        <w:t xml:space="preserve"> and a secret password of </w:t>
      </w:r>
      <w:r w:rsidRPr="00206752">
        <w:rPr>
          <w:b/>
        </w:rPr>
        <w:t>c</w:t>
      </w:r>
      <w:r>
        <w:rPr>
          <w:b/>
        </w:rPr>
        <w:t>iscosshpa55</w:t>
      </w:r>
      <w:r>
        <w:t>.</w:t>
      </w:r>
    </w:p>
    <w:p w14:paraId="13BBBC5E" w14:textId="3EAAB313" w:rsidR="000D698D" w:rsidRDefault="000D698D" w:rsidP="000D698D">
      <w:pPr>
        <w:pStyle w:val="StepHead"/>
      </w:pPr>
      <w:r w:rsidRPr="00AC3E7F">
        <w:t xml:space="preserve">Configure the incoming </w:t>
      </w:r>
      <w:r w:rsidR="00093EEE">
        <w:t>vty</w:t>
      </w:r>
      <w:r w:rsidRPr="00AC3E7F">
        <w:t xml:space="preserve"> lines</w:t>
      </w:r>
      <w:r>
        <w:t xml:space="preserve"> on R</w:t>
      </w:r>
      <w:r w:rsidR="00841D50">
        <w:t>T1</w:t>
      </w:r>
      <w:r>
        <w:t>.</w:t>
      </w:r>
    </w:p>
    <w:p w14:paraId="13BBBC5F" w14:textId="3023ACA0" w:rsidR="000D698D" w:rsidRDefault="000D698D" w:rsidP="000D698D">
      <w:pPr>
        <w:pStyle w:val="BodyTextL25"/>
      </w:pPr>
      <w:r>
        <w:t xml:space="preserve">Use the local </w:t>
      </w:r>
      <w:r w:rsidRPr="000D698D">
        <w:t>user</w:t>
      </w:r>
      <w:r>
        <w:t xml:space="preserve"> accounts for mandatory login and validation.</w:t>
      </w:r>
      <w:r w:rsidRPr="00206752">
        <w:t xml:space="preserve"> </w:t>
      </w:r>
      <w:r>
        <w:t>A</w:t>
      </w:r>
      <w:r w:rsidRPr="00AC3E7F">
        <w:t xml:space="preserve">ccept </w:t>
      </w:r>
      <w:r>
        <w:t xml:space="preserve">only </w:t>
      </w:r>
      <w:r w:rsidRPr="00AC3E7F">
        <w:t>SSH</w:t>
      </w:r>
      <w:r>
        <w:t xml:space="preserve"> connections</w:t>
      </w:r>
      <w:r w:rsidRPr="00AC3E7F">
        <w:t>.</w:t>
      </w:r>
    </w:p>
    <w:p w14:paraId="13BBBC60" w14:textId="5C12A06E" w:rsidR="007E0C63" w:rsidRPr="00BA5235" w:rsidRDefault="007E0C63" w:rsidP="007E0C63">
      <w:pPr>
        <w:pStyle w:val="StepHead"/>
      </w:pPr>
      <w:r w:rsidRPr="00BA5235">
        <w:t xml:space="preserve">Erase existing key pairs on </w:t>
      </w:r>
      <w:r>
        <w:t>R</w:t>
      </w:r>
      <w:r w:rsidR="00841D50">
        <w:t>T1</w:t>
      </w:r>
      <w:r w:rsidRPr="00BA5235">
        <w:t>.</w:t>
      </w:r>
    </w:p>
    <w:p w14:paraId="13BBBC61" w14:textId="77777777" w:rsidR="007E0C63" w:rsidRDefault="007E0C63" w:rsidP="00806F0A">
      <w:pPr>
        <w:pStyle w:val="BodyTextL25"/>
      </w:pPr>
      <w:r>
        <w:t>Any existing RSA key pairs should be erased on the router.</w:t>
      </w:r>
    </w:p>
    <w:p w14:paraId="13BBBC62" w14:textId="77777777" w:rsidR="007E0C63" w:rsidRDefault="008F4354" w:rsidP="00806F0A">
      <w:pPr>
        <w:pStyle w:val="BodyTextL25"/>
      </w:pPr>
      <w:r w:rsidRPr="00717375">
        <w:rPr>
          <w:b/>
        </w:rPr>
        <w:t>Note</w:t>
      </w:r>
      <w:r>
        <w:t xml:space="preserve">: </w:t>
      </w:r>
      <w:r w:rsidR="007E0C63">
        <w:t xml:space="preserve">If no keys exist, you might receive this message: </w:t>
      </w:r>
      <w:r w:rsidR="007E0C63" w:rsidRPr="00183E3C">
        <w:rPr>
          <w:rFonts w:ascii="Courier New" w:hAnsi="Courier New" w:cs="Courier New"/>
        </w:rPr>
        <w:t>% No Signature RSA Keys found in configuration</w:t>
      </w:r>
      <w:r w:rsidR="007E0C63" w:rsidRPr="00926908">
        <w:t>.</w:t>
      </w:r>
    </w:p>
    <w:p w14:paraId="13BBBC63" w14:textId="6270E8E5" w:rsidR="007E0C63" w:rsidRDefault="007E0C63" w:rsidP="007E0C63">
      <w:pPr>
        <w:pStyle w:val="StepHead"/>
      </w:pPr>
      <w:r w:rsidRPr="00AC3E7F">
        <w:t xml:space="preserve">Generate the RSA encryption key pair for </w:t>
      </w:r>
      <w:r>
        <w:t>R</w:t>
      </w:r>
      <w:r w:rsidR="00841D50">
        <w:t>T1</w:t>
      </w:r>
      <w:r>
        <w:t>.</w:t>
      </w:r>
    </w:p>
    <w:p w14:paraId="13BBBC64" w14:textId="55989227" w:rsidR="007E0C63" w:rsidRDefault="007E0C63" w:rsidP="00806F0A">
      <w:pPr>
        <w:pStyle w:val="BodyTextL25"/>
      </w:pPr>
      <w:r>
        <w:t xml:space="preserve">The router uses the RSA key pair </w:t>
      </w:r>
      <w:r w:rsidRPr="00AC3E7F">
        <w:t xml:space="preserve">for authentication and encryption of </w:t>
      </w:r>
      <w:r>
        <w:t xml:space="preserve">transmitted </w:t>
      </w:r>
      <w:r w:rsidRPr="00AC3E7F">
        <w:t>SSH data.</w:t>
      </w:r>
      <w:r>
        <w:t xml:space="preserve"> Configure the RSA keys with a modulus of </w:t>
      </w:r>
      <w:r w:rsidR="007B0B2A">
        <w:rPr>
          <w:b/>
        </w:rPr>
        <w:t>2048</w:t>
      </w:r>
      <w:r w:rsidR="00841D50">
        <w:t>.</w:t>
      </w:r>
    </w:p>
    <w:p w14:paraId="13BBBC6E" w14:textId="77777777" w:rsidR="007E0C63" w:rsidRDefault="007E0C63" w:rsidP="007E0C63">
      <w:pPr>
        <w:pStyle w:val="StepHead"/>
      </w:pPr>
      <w:r w:rsidRPr="00AC3E7F">
        <w:lastRenderedPageBreak/>
        <w:t>Verify th</w:t>
      </w:r>
      <w:r>
        <w:t xml:space="preserve">e </w:t>
      </w:r>
      <w:r w:rsidRPr="00AC3E7F">
        <w:t xml:space="preserve">SSH </w:t>
      </w:r>
      <w:r>
        <w:t>configuration</w:t>
      </w:r>
      <w:r w:rsidRPr="00AC3E7F">
        <w:t>.</w:t>
      </w:r>
    </w:p>
    <w:p w14:paraId="13BBBC6F" w14:textId="4755547D" w:rsidR="007E0C63" w:rsidRDefault="007E0C63" w:rsidP="00806F0A">
      <w:pPr>
        <w:pStyle w:val="BodyTextL25"/>
      </w:pPr>
      <w:r>
        <w:t xml:space="preserve">Use the </w:t>
      </w:r>
      <w:r w:rsidRPr="00717375">
        <w:rPr>
          <w:b/>
        </w:rPr>
        <w:t>show ip ssh</w:t>
      </w:r>
      <w:r>
        <w:t xml:space="preserve"> command to s</w:t>
      </w:r>
      <w:r w:rsidR="00841D50">
        <w:t>ee the current settings.</w:t>
      </w:r>
    </w:p>
    <w:p w14:paraId="4C30814F" w14:textId="76080E9F" w:rsidR="00841D50" w:rsidRDefault="00841D50" w:rsidP="00841D50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 w:rsidR="000B6148">
        <w:rPr>
          <w:b/>
          <w:color w:val="FF0000"/>
        </w:rPr>
        <w:t>8</w:t>
      </w:r>
      <w:r w:rsidRPr="00F15A1D">
        <w:t xml:space="preserve"> </w:t>
      </w:r>
      <w:r>
        <w:t>What is the current SSH version?</w:t>
      </w:r>
    </w:p>
    <w:p w14:paraId="7BDD83B8" w14:textId="1B0E876F" w:rsidR="00841D50" w:rsidRDefault="00841D50" w:rsidP="00841D50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 w:rsidR="000B6148">
        <w:rPr>
          <w:b/>
          <w:color w:val="FF0000"/>
        </w:rPr>
        <w:t>9</w:t>
      </w:r>
      <w:r w:rsidRPr="00F15A1D">
        <w:t xml:space="preserve"> </w:t>
      </w:r>
      <w:r>
        <w:t>What is the currently timeout (in seconds)?</w:t>
      </w:r>
    </w:p>
    <w:p w14:paraId="54E6B2AD" w14:textId="25F530CA" w:rsidR="00841D50" w:rsidRDefault="00841D50" w:rsidP="00841D50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 w:rsidR="000B6148">
        <w:rPr>
          <w:b/>
          <w:color w:val="FF0000"/>
        </w:rPr>
        <w:t>10</w:t>
      </w:r>
      <w:r w:rsidRPr="00F15A1D">
        <w:t xml:space="preserve"> </w:t>
      </w:r>
      <w:r>
        <w:t>What is the current number of authentication retries?</w:t>
      </w:r>
    </w:p>
    <w:p w14:paraId="063560A1" w14:textId="462162A1" w:rsidR="00841D50" w:rsidRDefault="00841D50" w:rsidP="00841D50">
      <w:pPr>
        <w:pStyle w:val="BodyTextL25"/>
        <w:ind w:left="0"/>
        <w:rPr>
          <w:b/>
          <w:bCs/>
          <w:color w:val="FF0000"/>
        </w:rPr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 w:rsidR="00270E2E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</w:t>
      </w:r>
      <w:r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for question</w:t>
      </w:r>
      <w:r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</w:t>
      </w:r>
      <w:r w:rsidR="000B6148">
        <w:rPr>
          <w:b/>
          <w:bCs/>
          <w:color w:val="FF0000"/>
        </w:rPr>
        <w:t>8</w:t>
      </w:r>
      <w:r>
        <w:rPr>
          <w:b/>
          <w:bCs/>
          <w:color w:val="FF0000"/>
        </w:rPr>
        <w:t>-</w:t>
      </w:r>
      <w:r w:rsidR="000B6148">
        <w:rPr>
          <w:b/>
          <w:bCs/>
          <w:color w:val="FF0000"/>
        </w:rPr>
        <w:t>10</w:t>
      </w:r>
      <w:r>
        <w:rPr>
          <w:b/>
          <w:bCs/>
          <w:color w:val="FF0000"/>
        </w:rPr>
        <w:t xml:space="preserve">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4E8CBC15" w14:textId="77777777" w:rsidR="00841D50" w:rsidRPr="00AC3E7F" w:rsidRDefault="00841D50" w:rsidP="00806F0A">
      <w:pPr>
        <w:pStyle w:val="BodyTextL25"/>
      </w:pPr>
    </w:p>
    <w:p w14:paraId="13BBBC70" w14:textId="77777777" w:rsidR="007E0C63" w:rsidRPr="00BA5235" w:rsidRDefault="007E0C63" w:rsidP="007E0C63">
      <w:pPr>
        <w:pStyle w:val="StepHead"/>
      </w:pPr>
      <w:r>
        <w:t xml:space="preserve">Configure </w:t>
      </w:r>
      <w:r w:rsidRPr="00BA5235">
        <w:t>SSH timeouts and authentication parameters.</w:t>
      </w:r>
    </w:p>
    <w:p w14:paraId="13BBBC71" w14:textId="5095985C" w:rsidR="007E0C63" w:rsidRDefault="007E0C63" w:rsidP="00806F0A">
      <w:pPr>
        <w:pStyle w:val="BodyTextL25"/>
      </w:pPr>
      <w:r>
        <w:t>T</w:t>
      </w:r>
      <w:r w:rsidRPr="008C07D7">
        <w:t xml:space="preserve">he default SSH timeouts and authentication parameters can be altered </w:t>
      </w:r>
      <w:r>
        <w:t>to be more restrictive</w:t>
      </w:r>
      <w:r w:rsidRPr="008C07D7">
        <w:t>.</w:t>
      </w:r>
      <w:r>
        <w:t xml:space="preserve"> Set the timeout to </w:t>
      </w:r>
      <w:r w:rsidR="00841D50">
        <w:rPr>
          <w:b/>
        </w:rPr>
        <w:t>100</w:t>
      </w:r>
      <w:r>
        <w:t xml:space="preserve"> seconds, the number of authentication retries to </w:t>
      </w:r>
      <w:r w:rsidR="00841D50">
        <w:rPr>
          <w:b/>
        </w:rPr>
        <w:t>1</w:t>
      </w:r>
      <w:r>
        <w:t xml:space="preserve">, and the version to </w:t>
      </w:r>
      <w:r w:rsidRPr="003D1440">
        <w:rPr>
          <w:b/>
        </w:rPr>
        <w:t>2</w:t>
      </w:r>
      <w:r>
        <w:t>.</w:t>
      </w:r>
    </w:p>
    <w:p w14:paraId="13BBBC72" w14:textId="77777777" w:rsidR="007E0C63" w:rsidRDefault="007E0C63" w:rsidP="00806F0A">
      <w:pPr>
        <w:pStyle w:val="BodyTextL25"/>
      </w:pPr>
      <w:r>
        <w:t xml:space="preserve">Issue the </w:t>
      </w:r>
      <w:r w:rsidRPr="00717375">
        <w:rPr>
          <w:b/>
        </w:rPr>
        <w:t>show ip ssh</w:t>
      </w:r>
      <w:r>
        <w:t xml:space="preserve"> command again to confirm that the values have been changed.</w:t>
      </w:r>
    </w:p>
    <w:p w14:paraId="13BBBC73" w14:textId="78C22B16" w:rsidR="007E0C63" w:rsidRDefault="007E0C63" w:rsidP="007E0C63">
      <w:pPr>
        <w:pStyle w:val="StepHead"/>
      </w:pPr>
      <w:r>
        <w:t>Attempt to connect to R</w:t>
      </w:r>
      <w:r w:rsidR="00841D50">
        <w:t>T1</w:t>
      </w:r>
      <w:r>
        <w:t xml:space="preserve"> via Telnet from </w:t>
      </w:r>
      <w:r w:rsidR="00AF0459">
        <w:t>Admin-</w:t>
      </w:r>
      <w:r>
        <w:t>PC.</w:t>
      </w:r>
    </w:p>
    <w:p w14:paraId="13BBBC74" w14:textId="2B439429" w:rsidR="007E0C63" w:rsidRDefault="007E0C63" w:rsidP="00806F0A">
      <w:pPr>
        <w:pStyle w:val="BodyTextL25"/>
      </w:pPr>
      <w:r>
        <w:t xml:space="preserve">Open the Desktop of </w:t>
      </w:r>
      <w:r w:rsidR="00AF0459">
        <w:rPr>
          <w:b/>
        </w:rPr>
        <w:t>Admin-PC</w:t>
      </w:r>
      <w:r>
        <w:t xml:space="preserve">. Select the Command Prompt icon. From </w:t>
      </w:r>
      <w:r w:rsidR="00AF0459">
        <w:rPr>
          <w:b/>
        </w:rPr>
        <w:t>Admin-PC</w:t>
      </w:r>
      <w:r>
        <w:t xml:space="preserve">, enter the command to connect to </w:t>
      </w:r>
      <w:r w:rsidR="00841D50">
        <w:rPr>
          <w:b/>
        </w:rPr>
        <w:t>RT1</w:t>
      </w:r>
      <w:r>
        <w:t xml:space="preserve"> via Telnet.</w:t>
      </w:r>
    </w:p>
    <w:p w14:paraId="13BBBC75" w14:textId="56BD1B3D" w:rsidR="007E0C63" w:rsidRPr="00A31F2F" w:rsidRDefault="007E0C63" w:rsidP="00806F0A">
      <w:pPr>
        <w:pStyle w:val="CMD"/>
      </w:pPr>
      <w:r w:rsidRPr="00A31F2F">
        <w:t xml:space="preserve">PC&gt; </w:t>
      </w:r>
      <w:r w:rsidRPr="00AC033F">
        <w:rPr>
          <w:rStyle w:val="CMDChar"/>
          <w:b/>
        </w:rPr>
        <w:t xml:space="preserve">telnet </w:t>
      </w:r>
      <w:r w:rsidR="00511ED7" w:rsidRPr="00511ED7">
        <w:rPr>
          <w:rStyle w:val="CMDChar"/>
          <w:b/>
        </w:rPr>
        <w:t>10.1.1.1</w:t>
      </w:r>
    </w:p>
    <w:p w14:paraId="13BBBC77" w14:textId="1A1C6A8E" w:rsidR="007E0C63" w:rsidRDefault="007E0C63" w:rsidP="00AF0459">
      <w:pPr>
        <w:pStyle w:val="StepHead"/>
      </w:pPr>
      <w:r>
        <w:t xml:space="preserve">Connect to </w:t>
      </w:r>
      <w:r w:rsidR="00511ED7">
        <w:t>RT1</w:t>
      </w:r>
      <w:r>
        <w:t xml:space="preserve"> using SSH on </w:t>
      </w:r>
      <w:r w:rsidR="00AF0459" w:rsidRPr="00AF0459">
        <w:t>Admin-PC</w:t>
      </w:r>
      <w:r>
        <w:t>.</w:t>
      </w:r>
    </w:p>
    <w:p w14:paraId="13BBBC78" w14:textId="05DB6F74" w:rsidR="007E0C63" w:rsidRPr="00652DB0" w:rsidRDefault="007E0C63" w:rsidP="00806F0A">
      <w:pPr>
        <w:pStyle w:val="BodyTextL25"/>
      </w:pPr>
      <w:r>
        <w:t xml:space="preserve">Open the Desktop of </w:t>
      </w:r>
      <w:r w:rsidR="00AF0459">
        <w:rPr>
          <w:b/>
        </w:rPr>
        <w:t>Admin-PC</w:t>
      </w:r>
      <w:r>
        <w:t xml:space="preserve">. Select the Command Prompt icon. From </w:t>
      </w:r>
      <w:r w:rsidR="00AF0459">
        <w:rPr>
          <w:b/>
        </w:rPr>
        <w:t>Admin-PC</w:t>
      </w:r>
      <w:r>
        <w:t xml:space="preserve">, enter the command to connect to </w:t>
      </w:r>
      <w:r w:rsidR="009B164D">
        <w:t>RT1</w:t>
      </w:r>
      <w:r>
        <w:t xml:space="preserve"> via SSH.</w:t>
      </w:r>
      <w:r w:rsidRPr="003D1440">
        <w:t xml:space="preserve"> </w:t>
      </w:r>
      <w:r>
        <w:t xml:space="preserve">When prompted for the password, enter the password configured for the administrator </w:t>
      </w:r>
      <w:r>
        <w:rPr>
          <w:b/>
        </w:rPr>
        <w:t>ciscosshpa55</w:t>
      </w:r>
      <w:r w:rsidRPr="00652DB0">
        <w:t>.</w:t>
      </w:r>
    </w:p>
    <w:p w14:paraId="13BBBC79" w14:textId="548C23C4" w:rsidR="007E0C63" w:rsidRDefault="007E0C63" w:rsidP="00806F0A">
      <w:pPr>
        <w:pStyle w:val="CMD"/>
        <w:rPr>
          <w:rStyle w:val="CMDChar"/>
          <w:b/>
        </w:rPr>
      </w:pPr>
      <w:r>
        <w:t xml:space="preserve">PC&gt; </w:t>
      </w:r>
      <w:r w:rsidRPr="00AC033F">
        <w:rPr>
          <w:rStyle w:val="CMDChar"/>
          <w:b/>
        </w:rPr>
        <w:t xml:space="preserve">ssh –l </w:t>
      </w:r>
      <w:r w:rsidR="00511ED7" w:rsidRPr="00841D50">
        <w:rPr>
          <w:b/>
        </w:rPr>
        <w:t>A</w:t>
      </w:r>
      <w:r w:rsidR="00511ED7" w:rsidRPr="00057111">
        <w:rPr>
          <w:b/>
        </w:rPr>
        <w:t>dmin</w:t>
      </w:r>
      <w:r w:rsidR="00511ED7">
        <w:rPr>
          <w:b/>
        </w:rPr>
        <w:t>SSH</w:t>
      </w:r>
      <w:r w:rsidRPr="00AC033F">
        <w:rPr>
          <w:rStyle w:val="CMDChar"/>
          <w:b/>
        </w:rPr>
        <w:t xml:space="preserve"> </w:t>
      </w:r>
      <w:r w:rsidR="00511ED7" w:rsidRPr="00511ED7">
        <w:rPr>
          <w:rStyle w:val="CMDChar"/>
          <w:b/>
        </w:rPr>
        <w:t>10.1.1.1</w:t>
      </w:r>
    </w:p>
    <w:p w14:paraId="193D4640" w14:textId="6BD4B59B" w:rsidR="00511ED7" w:rsidRDefault="00511ED7" w:rsidP="00806F0A">
      <w:pPr>
        <w:pStyle w:val="CMD"/>
      </w:pPr>
    </w:p>
    <w:p w14:paraId="29339BA0" w14:textId="7B86383E" w:rsidR="00511ED7" w:rsidRDefault="00511ED7" w:rsidP="00511ED7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1</w:t>
      </w:r>
      <w:r w:rsidR="000B6148">
        <w:rPr>
          <w:b/>
          <w:color w:val="FF0000"/>
        </w:rPr>
        <w:t>1</w:t>
      </w:r>
      <w:r w:rsidRPr="00F15A1D">
        <w:t xml:space="preserve"> </w:t>
      </w:r>
      <w:r>
        <w:t>Were the Telnet or SSH successful?</w:t>
      </w:r>
    </w:p>
    <w:p w14:paraId="5A47E362" w14:textId="6DE9C907" w:rsidR="00511ED7" w:rsidRDefault="00511ED7" w:rsidP="00806F0A">
      <w:pPr>
        <w:pStyle w:val="CMD"/>
      </w:pPr>
    </w:p>
    <w:p w14:paraId="6DBD8127" w14:textId="051C99A3" w:rsidR="00297396" w:rsidRDefault="00297396" w:rsidP="00297396">
      <w:pPr>
        <w:pStyle w:val="StepHead"/>
      </w:pPr>
      <w:r>
        <w:t>Verify failed login attempts are being monitored.</w:t>
      </w:r>
    </w:p>
    <w:p w14:paraId="1A10B9B8" w14:textId="7D0F560A" w:rsidR="00297396" w:rsidRDefault="00297396" w:rsidP="00297396">
      <w:pPr>
        <w:pStyle w:val="SubStepAlpha"/>
      </w:pPr>
      <w:r>
        <w:t xml:space="preserve">Close the SSH connection to RT1 on </w:t>
      </w:r>
      <w:r w:rsidRPr="00297396">
        <w:rPr>
          <w:b/>
        </w:rPr>
        <w:t>Admin-PC</w:t>
      </w:r>
      <w:r>
        <w:t xml:space="preserve"> (if still open) and attempt to make a new connection but this time deliberately misspell the password.</w:t>
      </w:r>
    </w:p>
    <w:p w14:paraId="5064B0CC" w14:textId="1D6E5C58" w:rsidR="00755848" w:rsidRDefault="00755848" w:rsidP="00297396">
      <w:pPr>
        <w:pStyle w:val="SubStepAlpha"/>
      </w:pPr>
      <w:r>
        <w:t xml:space="preserve">Open the </w:t>
      </w:r>
      <w:r>
        <w:rPr>
          <w:b/>
        </w:rPr>
        <w:t>Services</w:t>
      </w:r>
      <w:r>
        <w:t xml:space="preserve"> tab of the </w:t>
      </w:r>
      <w:r w:rsidRPr="00E278D5">
        <w:rPr>
          <w:b/>
        </w:rPr>
        <w:t>Syslog Server</w:t>
      </w:r>
      <w:r>
        <w:t xml:space="preserve">’s dialogue box, select the </w:t>
      </w:r>
      <w:r w:rsidRPr="00C1641F">
        <w:rPr>
          <w:b/>
        </w:rPr>
        <w:t>Syslog</w:t>
      </w:r>
      <w:r w:rsidRPr="00E278D5">
        <w:t xml:space="preserve"> </w:t>
      </w:r>
      <w:r w:rsidRPr="003A59F9">
        <w:t xml:space="preserve">services </w:t>
      </w:r>
      <w:r>
        <w:t>button and verify if a log message has been received from RT1 relating to the failed login attempt.</w:t>
      </w:r>
    </w:p>
    <w:p w14:paraId="6AC2C086" w14:textId="5D377868" w:rsidR="00755848" w:rsidRPr="00652DB0" w:rsidRDefault="00755848" w:rsidP="00755848">
      <w:pPr>
        <w:pStyle w:val="SubStepAlpha"/>
      </w:pPr>
      <w:r>
        <w:t xml:space="preserve">Use the command </w:t>
      </w:r>
      <w:r w:rsidRPr="00755848">
        <w:rPr>
          <w:b/>
        </w:rPr>
        <w:t>show login failures</w:t>
      </w:r>
      <w:r w:rsidRPr="00755848">
        <w:t xml:space="preserve"> on</w:t>
      </w:r>
      <w:r>
        <w:rPr>
          <w:b/>
        </w:rPr>
        <w:t xml:space="preserve"> RT1 </w:t>
      </w:r>
      <w:r>
        <w:t>to display information about failed login attempts.</w:t>
      </w:r>
    </w:p>
    <w:p w14:paraId="54B21166" w14:textId="5F298E4D" w:rsidR="00755848" w:rsidRDefault="00755848" w:rsidP="00755848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12</w:t>
      </w:r>
      <w:r w:rsidRPr="00F15A1D">
        <w:t xml:space="preserve"> </w:t>
      </w:r>
      <w:r>
        <w:t xml:space="preserve">What is the </w:t>
      </w:r>
      <w:r w:rsidRPr="00755848">
        <w:rPr>
          <w:i/>
        </w:rPr>
        <w:t>source IP address</w:t>
      </w:r>
      <w:r>
        <w:t xml:space="preserve"> showing on the output on RT1 for the mo</w:t>
      </w:r>
      <w:r w:rsidR="000269AC">
        <w:t>st recent failed login attempt?</w:t>
      </w:r>
    </w:p>
    <w:p w14:paraId="37DF13BC" w14:textId="5FCF4DE9" w:rsidR="00755848" w:rsidRDefault="00755848" w:rsidP="00755848">
      <w:pPr>
        <w:pStyle w:val="BodyTextL25"/>
        <w:ind w:left="0"/>
        <w:rPr>
          <w:b/>
          <w:bCs/>
          <w:color w:val="FF0000"/>
        </w:rPr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</w:t>
      </w:r>
      <w:r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for question</w:t>
      </w:r>
      <w:r>
        <w:rPr>
          <w:b/>
          <w:bCs/>
          <w:color w:val="FF0000"/>
        </w:rPr>
        <w:t>s</w:t>
      </w:r>
      <w:r w:rsidRPr="008418AF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11 &amp; 12. </w:t>
      </w:r>
      <w:r w:rsidR="007E5AAB" w:rsidRPr="008418AF">
        <w:rPr>
          <w:b/>
          <w:bCs/>
          <w:color w:val="FF0000"/>
        </w:rPr>
        <w:t>Leave the quiz open while you complete the rest of the lab sheet.</w:t>
      </w:r>
    </w:p>
    <w:p w14:paraId="0DDB513E" w14:textId="77777777" w:rsidR="00DA2E57" w:rsidRDefault="00DA2E57" w:rsidP="00755848">
      <w:pPr>
        <w:pStyle w:val="BodyTextL25"/>
        <w:ind w:left="0"/>
        <w:rPr>
          <w:b/>
          <w:bCs/>
          <w:color w:val="FF0000"/>
        </w:rPr>
      </w:pPr>
    </w:p>
    <w:p w14:paraId="260B8E57" w14:textId="4BFEA6AD" w:rsidR="00DA2E57" w:rsidRPr="00DA2E57" w:rsidRDefault="00DA2E57" w:rsidP="00755848">
      <w:pPr>
        <w:pStyle w:val="PartHead"/>
      </w:pPr>
      <w:r>
        <w:t>Configure Automated Security Features</w:t>
      </w:r>
    </w:p>
    <w:p w14:paraId="48926207" w14:textId="5D89BF3A" w:rsidR="00B3555F" w:rsidRDefault="00B3555F" w:rsidP="00B3555F">
      <w:pPr>
        <w:pStyle w:val="BodyTextL25"/>
      </w:pPr>
      <w:r>
        <w:t xml:space="preserve">In this part, you will </w:t>
      </w:r>
      <w:r w:rsidR="00AE5896">
        <w:t>u</w:t>
      </w:r>
      <w:r>
        <w:t xml:space="preserve">se AutoSecure to secure </w:t>
      </w:r>
      <w:r w:rsidR="00DA2E57">
        <w:t>RT3</w:t>
      </w:r>
      <w:r>
        <w:t>.</w:t>
      </w:r>
      <w:r w:rsidR="00AE5896">
        <w:t xml:space="preserve"> </w:t>
      </w:r>
      <w:r>
        <w:t xml:space="preserve">By using a single command in CLI mode, the AutoSecure feature allows you to disable common IP services that can be exploited for network attacks. It can also enable </w:t>
      </w:r>
      <w:r>
        <w:lastRenderedPageBreak/>
        <w:t>IP services and features that can aid in the defense of a network when under attack. AutoSecure simplifies the security configuration of a router and hardens the router configuration.</w:t>
      </w:r>
    </w:p>
    <w:p w14:paraId="32C77538" w14:textId="4AF613D6" w:rsidR="00B3555F" w:rsidRDefault="00B3555F" w:rsidP="00B3555F">
      <w:pPr>
        <w:pStyle w:val="Heading3"/>
        <w:numPr>
          <w:ilvl w:val="2"/>
          <w:numId w:val="12"/>
        </w:numPr>
        <w:spacing w:after="120"/>
      </w:pPr>
      <w:r>
        <w:rPr>
          <w:rFonts w:cs="Arial"/>
        </w:rPr>
        <w:t>Use the A</w:t>
      </w:r>
      <w:r>
        <w:t xml:space="preserve">utoSecure Cisco IOS feature on </w:t>
      </w:r>
      <w:r w:rsidR="00DA2E57">
        <w:t>RT3</w:t>
      </w:r>
      <w:r>
        <w:t>.</w:t>
      </w:r>
    </w:p>
    <w:p w14:paraId="28E8B48B" w14:textId="77777777" w:rsidR="00B3555F" w:rsidRDefault="00B3555F" w:rsidP="00B3555F">
      <w:pPr>
        <w:pStyle w:val="SubStepAlpha"/>
        <w:numPr>
          <w:ilvl w:val="3"/>
          <w:numId w:val="12"/>
        </w:numPr>
      </w:pPr>
      <w:r>
        <w:t xml:space="preserve">Enter privileged EXEC mode using the </w:t>
      </w:r>
      <w:r>
        <w:rPr>
          <w:b/>
        </w:rPr>
        <w:t>enable</w:t>
      </w:r>
      <w:r>
        <w:t xml:space="preserve"> command.</w:t>
      </w:r>
    </w:p>
    <w:p w14:paraId="0263121D" w14:textId="53AC7733" w:rsidR="00B3555F" w:rsidRDefault="00B3555F" w:rsidP="00B3555F">
      <w:pPr>
        <w:pStyle w:val="SubStepAlpha"/>
        <w:numPr>
          <w:ilvl w:val="3"/>
          <w:numId w:val="12"/>
        </w:numPr>
        <w:spacing w:after="0"/>
      </w:pPr>
      <w:r>
        <w:t xml:space="preserve">Issue the </w:t>
      </w:r>
      <w:r>
        <w:rPr>
          <w:b/>
        </w:rPr>
        <w:t>auto secure</w:t>
      </w:r>
      <w:r>
        <w:t xml:space="preserve"> command on </w:t>
      </w:r>
      <w:r w:rsidR="00DA2E57">
        <w:t>RT3</w:t>
      </w:r>
      <w:r>
        <w:t xml:space="preserve"> to lock down the router. </w:t>
      </w:r>
      <w:r w:rsidR="00783EE1">
        <w:t xml:space="preserve">The connection to </w:t>
      </w:r>
      <w:r>
        <w:t>R</w:t>
      </w:r>
      <w:r w:rsidR="00783EE1">
        <w:t>T</w:t>
      </w:r>
      <w:r w:rsidR="00E13265">
        <w:t>2</w:t>
      </w:r>
      <w:r>
        <w:t xml:space="preserve"> re</w:t>
      </w:r>
      <w:r w:rsidR="00783EE1">
        <w:t>presents a WAN connection</w:t>
      </w:r>
      <w:r>
        <w:t xml:space="preserve">, so assume that </w:t>
      </w:r>
      <w:r w:rsidR="00DA2E57">
        <w:t>RT3</w:t>
      </w:r>
      <w:r>
        <w:t xml:space="preserve"> </w:t>
      </w:r>
      <w:r w:rsidR="00783EE1">
        <w:t>S0/1/1</w:t>
      </w:r>
      <w:r>
        <w:t xml:space="preserve"> is connected to the internet when prompted by the AutoSecure questions. Respond to the AutoSecure questions as shown in the following output. The responses are bolded.</w:t>
      </w:r>
    </w:p>
    <w:p w14:paraId="2DBA9F4E" w14:textId="77777777" w:rsidR="00B3555F" w:rsidRDefault="00B3555F" w:rsidP="00B3555F">
      <w:pPr>
        <w:pStyle w:val="ConfigWindow"/>
      </w:pPr>
      <w:r>
        <w:t>Open configuration window</w:t>
      </w:r>
    </w:p>
    <w:p w14:paraId="6B7E32BA" w14:textId="3519009C" w:rsidR="00B3555F" w:rsidRDefault="00DA2E57" w:rsidP="00B3555F">
      <w:pPr>
        <w:pStyle w:val="CMD"/>
      </w:pPr>
      <w:r>
        <w:t>RT3</w:t>
      </w:r>
      <w:r w:rsidR="00B3555F">
        <w:t xml:space="preserve"># </w:t>
      </w:r>
      <w:r w:rsidR="00B3555F">
        <w:rPr>
          <w:b/>
        </w:rPr>
        <w:t>auto secure</w:t>
      </w:r>
    </w:p>
    <w:p w14:paraId="78B4F700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--- AutoSecure Configuration ---</w:t>
      </w:r>
    </w:p>
    <w:p w14:paraId="5174B2CF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*** AutoSecure configuration enhances the security of</w:t>
      </w:r>
    </w:p>
    <w:p w14:paraId="04FC9A20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the router, but it will not make it absolutely resistant</w:t>
      </w:r>
    </w:p>
    <w:p w14:paraId="69B178D1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to all security attacks ***</w:t>
      </w:r>
    </w:p>
    <w:p w14:paraId="5874D6CC" w14:textId="77777777" w:rsidR="000553C6" w:rsidRPr="000553C6" w:rsidRDefault="000553C6" w:rsidP="000553C6">
      <w:pPr>
        <w:pStyle w:val="CMD"/>
        <w:rPr>
          <w:lang w:val="en-IE"/>
        </w:rPr>
      </w:pPr>
    </w:p>
    <w:p w14:paraId="15612707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AutoSecure will modify the configuration of your device.</w:t>
      </w:r>
    </w:p>
    <w:p w14:paraId="4B2305FE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All configuration changes will be shown. For a detailed</w:t>
      </w:r>
    </w:p>
    <w:p w14:paraId="19A9C1EF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explanation of how the configuration changes enhance security</w:t>
      </w:r>
    </w:p>
    <w:p w14:paraId="2081AD71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and any possible side effects, please refer to Cisco.com for</w:t>
      </w:r>
    </w:p>
    <w:p w14:paraId="29E783B2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Autosecure documentation.</w:t>
      </w:r>
    </w:p>
    <w:p w14:paraId="31B40D9F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At any prompt you may enter '?' for help.</w:t>
      </w:r>
    </w:p>
    <w:p w14:paraId="637B4AF3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Use ctrl-c to abort this session at any prompt.</w:t>
      </w:r>
    </w:p>
    <w:p w14:paraId="0BF74358" w14:textId="77777777" w:rsidR="000553C6" w:rsidRPr="000553C6" w:rsidRDefault="000553C6" w:rsidP="000553C6">
      <w:pPr>
        <w:pStyle w:val="CMD"/>
        <w:rPr>
          <w:lang w:val="en-IE"/>
        </w:rPr>
      </w:pPr>
    </w:p>
    <w:p w14:paraId="27DF2C23" w14:textId="77777777" w:rsidR="000553C6" w:rsidRPr="000553C6" w:rsidRDefault="000553C6" w:rsidP="000553C6">
      <w:pPr>
        <w:pStyle w:val="CMD"/>
        <w:rPr>
          <w:lang w:val="en-IE"/>
        </w:rPr>
      </w:pPr>
      <w:r w:rsidRPr="000553C6">
        <w:rPr>
          <w:lang w:val="en-IE"/>
        </w:rPr>
        <w:t>Gathering information about the router for AutoSecure</w:t>
      </w:r>
    </w:p>
    <w:p w14:paraId="37ACF1CA" w14:textId="77777777" w:rsidR="000553C6" w:rsidRPr="000553C6" w:rsidRDefault="000553C6" w:rsidP="000553C6">
      <w:pPr>
        <w:pStyle w:val="CMD"/>
        <w:rPr>
          <w:lang w:val="en-IE"/>
        </w:rPr>
      </w:pPr>
    </w:p>
    <w:p w14:paraId="352CC2AE" w14:textId="00C49945" w:rsidR="00B3555F" w:rsidRDefault="000553C6" w:rsidP="000553C6">
      <w:pPr>
        <w:pStyle w:val="CMD"/>
      </w:pPr>
      <w:r w:rsidRPr="000553C6">
        <w:rPr>
          <w:lang w:val="en-IE"/>
        </w:rPr>
        <w:t>Is this router connected to internet? [no]:</w:t>
      </w:r>
      <w:r w:rsidR="00B3555F">
        <w:t xml:space="preserve"> </w:t>
      </w:r>
      <w:r w:rsidR="00B3555F">
        <w:rPr>
          <w:b/>
          <w:bCs/>
        </w:rPr>
        <w:t>yes</w:t>
      </w:r>
    </w:p>
    <w:p w14:paraId="4B6FBA48" w14:textId="5CC326EF" w:rsidR="00B3555F" w:rsidRDefault="00B3555F" w:rsidP="00B3555F">
      <w:pPr>
        <w:pStyle w:val="CMD"/>
      </w:pPr>
      <w:r>
        <w:t xml:space="preserve">Enter the number of interfaces facing internet [1]: </w:t>
      </w:r>
      <w:r w:rsidR="00F979C7">
        <w:rPr>
          <w:b/>
          <w:bCs/>
        </w:rPr>
        <w:t>[Enter]</w:t>
      </w:r>
    </w:p>
    <w:p w14:paraId="2D401696" w14:textId="77777777" w:rsidR="00CB58F1" w:rsidRDefault="00CB58F1" w:rsidP="00CB58F1">
      <w:pPr>
        <w:pStyle w:val="CMD"/>
      </w:pPr>
      <w:r>
        <w:t xml:space="preserve">Interface              IP-Address      OK? Method Status                Protocol </w:t>
      </w:r>
    </w:p>
    <w:p w14:paraId="0EAF5688" w14:textId="77777777" w:rsidR="00CB58F1" w:rsidRDefault="00CB58F1" w:rsidP="00CB58F1">
      <w:pPr>
        <w:pStyle w:val="CMD"/>
      </w:pPr>
      <w:r>
        <w:t xml:space="preserve">GigabitEthernet0/0/0   unassigned      YES NVRAM  administratively down down </w:t>
      </w:r>
    </w:p>
    <w:p w14:paraId="7797514E" w14:textId="77777777" w:rsidR="00CB58F1" w:rsidRDefault="00CB58F1" w:rsidP="00CB58F1">
      <w:pPr>
        <w:pStyle w:val="CMD"/>
      </w:pPr>
      <w:r>
        <w:t xml:space="preserve">GigabitEthernet0/0/1   172.16.3.1      YES manual up                    up </w:t>
      </w:r>
    </w:p>
    <w:p w14:paraId="03171C7E" w14:textId="77777777" w:rsidR="00CB58F1" w:rsidRDefault="00CB58F1" w:rsidP="00CB58F1">
      <w:pPr>
        <w:pStyle w:val="CMD"/>
      </w:pPr>
      <w:r>
        <w:t xml:space="preserve">Serial0/1/0            unassigned      YES NVRAM  administratively down down </w:t>
      </w:r>
    </w:p>
    <w:p w14:paraId="28ACCAB1" w14:textId="77777777" w:rsidR="00CB58F1" w:rsidRDefault="00CB58F1" w:rsidP="00CB58F1">
      <w:pPr>
        <w:pStyle w:val="CMD"/>
      </w:pPr>
      <w:r>
        <w:t xml:space="preserve">Serial0/1/1            10.2.2.1        YES manual up                    up </w:t>
      </w:r>
    </w:p>
    <w:p w14:paraId="5FC667A3" w14:textId="77777777" w:rsidR="00CB58F1" w:rsidRDefault="00CB58F1" w:rsidP="00CB58F1">
      <w:pPr>
        <w:pStyle w:val="CMD"/>
      </w:pPr>
      <w:r>
        <w:t>Vlan1                  unassigned      YES unset  administratively down down</w:t>
      </w:r>
    </w:p>
    <w:p w14:paraId="75C5659A" w14:textId="77777777" w:rsidR="00CB58F1" w:rsidRDefault="00CB58F1" w:rsidP="00CB58F1">
      <w:pPr>
        <w:pStyle w:val="CMD"/>
      </w:pPr>
    </w:p>
    <w:p w14:paraId="5D49DC4D" w14:textId="74412640" w:rsidR="00B3555F" w:rsidRDefault="00B3555F" w:rsidP="00CB58F1">
      <w:pPr>
        <w:pStyle w:val="CMD"/>
      </w:pPr>
      <w:r>
        <w:t xml:space="preserve">Enter the interface name that is facing internet: </w:t>
      </w:r>
      <w:r w:rsidR="00CB58F1" w:rsidRPr="00CB58F1">
        <w:rPr>
          <w:b/>
          <w:bCs/>
        </w:rPr>
        <w:t>Serial0/1/1</w:t>
      </w:r>
    </w:p>
    <w:p w14:paraId="75956EFB" w14:textId="77777777" w:rsidR="00B3555F" w:rsidRDefault="00B3555F" w:rsidP="00B3555F">
      <w:pPr>
        <w:pStyle w:val="CMD"/>
      </w:pPr>
    </w:p>
    <w:p w14:paraId="5A196279" w14:textId="77777777" w:rsidR="00637535" w:rsidRDefault="00637535" w:rsidP="00637535">
      <w:pPr>
        <w:pStyle w:val="CMD"/>
      </w:pPr>
      <w:r>
        <w:t>Securing Management plane services...</w:t>
      </w:r>
    </w:p>
    <w:p w14:paraId="1AE3AE13" w14:textId="77777777" w:rsidR="00637535" w:rsidRDefault="00637535" w:rsidP="00637535">
      <w:pPr>
        <w:pStyle w:val="CMD"/>
      </w:pPr>
    </w:p>
    <w:p w14:paraId="2B99DAE2" w14:textId="77777777" w:rsidR="00637535" w:rsidRDefault="00637535" w:rsidP="00637535">
      <w:pPr>
        <w:pStyle w:val="CMD"/>
      </w:pPr>
      <w:r>
        <w:t>Disabling service finger</w:t>
      </w:r>
    </w:p>
    <w:p w14:paraId="486ECA9F" w14:textId="77777777" w:rsidR="00637535" w:rsidRDefault="00637535" w:rsidP="00637535">
      <w:pPr>
        <w:pStyle w:val="CMD"/>
      </w:pPr>
      <w:r>
        <w:t>Disabling service pad</w:t>
      </w:r>
    </w:p>
    <w:p w14:paraId="5D600A48" w14:textId="77777777" w:rsidR="00637535" w:rsidRDefault="00637535" w:rsidP="00637535">
      <w:pPr>
        <w:pStyle w:val="CMD"/>
      </w:pPr>
      <w:r>
        <w:t>Disabling udp &amp; tcp small servers</w:t>
      </w:r>
    </w:p>
    <w:p w14:paraId="487741CD" w14:textId="77777777" w:rsidR="00637535" w:rsidRDefault="00637535" w:rsidP="00637535">
      <w:pPr>
        <w:pStyle w:val="CMD"/>
      </w:pPr>
      <w:r>
        <w:t>Enabling service password encryption</w:t>
      </w:r>
    </w:p>
    <w:p w14:paraId="2224208E" w14:textId="77777777" w:rsidR="00637535" w:rsidRDefault="00637535" w:rsidP="00637535">
      <w:pPr>
        <w:pStyle w:val="CMD"/>
      </w:pPr>
      <w:r>
        <w:t>Enabling service tcp-keepalives-in</w:t>
      </w:r>
    </w:p>
    <w:p w14:paraId="5F019B36" w14:textId="77777777" w:rsidR="00637535" w:rsidRDefault="00637535" w:rsidP="00637535">
      <w:pPr>
        <w:pStyle w:val="CMD"/>
      </w:pPr>
      <w:r>
        <w:t>Enabling service tcp-keepalives-out</w:t>
      </w:r>
    </w:p>
    <w:p w14:paraId="5BAC4639" w14:textId="77777777" w:rsidR="00637535" w:rsidRDefault="00637535" w:rsidP="00637535">
      <w:pPr>
        <w:pStyle w:val="CMD"/>
      </w:pPr>
      <w:r>
        <w:lastRenderedPageBreak/>
        <w:t>Disabling the cdp protocol</w:t>
      </w:r>
    </w:p>
    <w:p w14:paraId="7B0EF037" w14:textId="77777777" w:rsidR="00637535" w:rsidRDefault="00637535" w:rsidP="00637535">
      <w:pPr>
        <w:pStyle w:val="CMD"/>
      </w:pPr>
    </w:p>
    <w:p w14:paraId="07226352" w14:textId="77777777" w:rsidR="00637535" w:rsidRDefault="00637535" w:rsidP="00637535">
      <w:pPr>
        <w:pStyle w:val="CMD"/>
      </w:pPr>
      <w:r>
        <w:t>Disabling the bootp server</w:t>
      </w:r>
    </w:p>
    <w:p w14:paraId="4D4905A6" w14:textId="77777777" w:rsidR="00637535" w:rsidRDefault="00637535" w:rsidP="00637535">
      <w:pPr>
        <w:pStyle w:val="CMD"/>
      </w:pPr>
      <w:r>
        <w:t>Disabling the http server</w:t>
      </w:r>
    </w:p>
    <w:p w14:paraId="056A8860" w14:textId="77777777" w:rsidR="00637535" w:rsidRDefault="00637535" w:rsidP="00637535">
      <w:pPr>
        <w:pStyle w:val="CMD"/>
      </w:pPr>
      <w:r>
        <w:t>Disabling the finger service</w:t>
      </w:r>
    </w:p>
    <w:p w14:paraId="62FE80E6" w14:textId="77777777" w:rsidR="00637535" w:rsidRDefault="00637535" w:rsidP="00637535">
      <w:pPr>
        <w:pStyle w:val="CMD"/>
      </w:pPr>
      <w:r>
        <w:t>Disabling source routing</w:t>
      </w:r>
    </w:p>
    <w:p w14:paraId="58A3CFF8" w14:textId="77777777" w:rsidR="00637535" w:rsidRDefault="00637535" w:rsidP="00637535">
      <w:pPr>
        <w:pStyle w:val="CMD"/>
      </w:pPr>
      <w:r>
        <w:t>Disabling gratuitous arp</w:t>
      </w:r>
    </w:p>
    <w:p w14:paraId="1F6E43D3" w14:textId="77777777" w:rsidR="00637535" w:rsidRDefault="00637535" w:rsidP="00637535">
      <w:pPr>
        <w:pStyle w:val="CMD"/>
      </w:pPr>
    </w:p>
    <w:p w14:paraId="642CAA40" w14:textId="77777777" w:rsidR="00637535" w:rsidRDefault="00637535" w:rsidP="00637535">
      <w:pPr>
        <w:pStyle w:val="CMD"/>
      </w:pPr>
      <w:r>
        <w:t>Here is a sample Security Banner to be shown</w:t>
      </w:r>
    </w:p>
    <w:p w14:paraId="208C46B9" w14:textId="77777777" w:rsidR="00637535" w:rsidRDefault="00637535" w:rsidP="00637535">
      <w:pPr>
        <w:pStyle w:val="CMD"/>
      </w:pPr>
      <w:r>
        <w:t>at every access to device. Modify it to suit your</w:t>
      </w:r>
    </w:p>
    <w:p w14:paraId="4081E925" w14:textId="77777777" w:rsidR="00637535" w:rsidRDefault="00637535" w:rsidP="00637535">
      <w:pPr>
        <w:pStyle w:val="CMD"/>
      </w:pPr>
      <w:r>
        <w:t>enterprise requirements.</w:t>
      </w:r>
    </w:p>
    <w:p w14:paraId="52DA0449" w14:textId="77777777" w:rsidR="00637535" w:rsidRDefault="00637535" w:rsidP="00637535">
      <w:pPr>
        <w:pStyle w:val="CMD"/>
      </w:pPr>
    </w:p>
    <w:p w14:paraId="10E3482D" w14:textId="77777777" w:rsidR="00637535" w:rsidRDefault="00637535" w:rsidP="00637535">
      <w:pPr>
        <w:pStyle w:val="CMD"/>
      </w:pPr>
      <w:r>
        <w:t>Authorized Access only</w:t>
      </w:r>
    </w:p>
    <w:p w14:paraId="7A54B026" w14:textId="77777777" w:rsidR="00637535" w:rsidRDefault="00637535" w:rsidP="00637535">
      <w:pPr>
        <w:pStyle w:val="CMD"/>
      </w:pPr>
      <w:r>
        <w:t xml:space="preserve">  This system is the property of So-&amp;-So-Enterprise.</w:t>
      </w:r>
    </w:p>
    <w:p w14:paraId="1DF69ECA" w14:textId="77777777" w:rsidR="00637535" w:rsidRDefault="00637535" w:rsidP="00637535">
      <w:pPr>
        <w:pStyle w:val="CMD"/>
      </w:pPr>
      <w:r>
        <w:t xml:space="preserve">  UNAUTHORIZED ACCESS TO THIS DEVICE IS PROHIBITED.</w:t>
      </w:r>
    </w:p>
    <w:p w14:paraId="19365DF6" w14:textId="77777777" w:rsidR="00637535" w:rsidRDefault="00637535" w:rsidP="00637535">
      <w:pPr>
        <w:pStyle w:val="CMD"/>
      </w:pPr>
      <w:r>
        <w:t xml:space="preserve">  You must have explicit permission to access this</w:t>
      </w:r>
    </w:p>
    <w:p w14:paraId="55BF7125" w14:textId="77777777" w:rsidR="00637535" w:rsidRDefault="00637535" w:rsidP="00637535">
      <w:pPr>
        <w:pStyle w:val="CMD"/>
      </w:pPr>
      <w:r>
        <w:t xml:space="preserve">  device. All activities performed on this device</w:t>
      </w:r>
    </w:p>
    <w:p w14:paraId="2C647CEC" w14:textId="77777777" w:rsidR="00637535" w:rsidRDefault="00637535" w:rsidP="00637535">
      <w:pPr>
        <w:pStyle w:val="CMD"/>
      </w:pPr>
      <w:r>
        <w:t xml:space="preserve">  are logged. Any violations of access policy will result</w:t>
      </w:r>
    </w:p>
    <w:p w14:paraId="26193377" w14:textId="77777777" w:rsidR="00637535" w:rsidRDefault="00637535" w:rsidP="00637535">
      <w:pPr>
        <w:pStyle w:val="CMD"/>
      </w:pPr>
      <w:r>
        <w:t xml:space="preserve">  in disciplinary action.</w:t>
      </w:r>
    </w:p>
    <w:p w14:paraId="2FD82BE1" w14:textId="77777777" w:rsidR="00637535" w:rsidRDefault="00637535" w:rsidP="00637535">
      <w:pPr>
        <w:pStyle w:val="CMD"/>
      </w:pPr>
    </w:p>
    <w:p w14:paraId="131833CD" w14:textId="77777777" w:rsidR="00637535" w:rsidRDefault="00637535" w:rsidP="00637535">
      <w:pPr>
        <w:pStyle w:val="CMD"/>
      </w:pPr>
    </w:p>
    <w:p w14:paraId="228809E1" w14:textId="77777777" w:rsidR="00637535" w:rsidRDefault="00637535" w:rsidP="00637535">
      <w:pPr>
        <w:pStyle w:val="CMD"/>
      </w:pPr>
      <w:r>
        <w:t>Enter the security banner {Put the banner between</w:t>
      </w:r>
    </w:p>
    <w:p w14:paraId="702775C8" w14:textId="57EFBE60" w:rsidR="00B3555F" w:rsidRDefault="00637535" w:rsidP="00637535">
      <w:pPr>
        <w:pStyle w:val="CMD"/>
      </w:pPr>
      <w:r>
        <w:t>k and k, where k is any character}:</w:t>
      </w:r>
    </w:p>
    <w:p w14:paraId="190E00A8" w14:textId="79DD0641" w:rsidR="00F61B83" w:rsidRPr="00F61B83" w:rsidRDefault="00B3555F" w:rsidP="00F61B83">
      <w:pPr>
        <w:pStyle w:val="CMD"/>
        <w:rPr>
          <w:b/>
          <w:bCs/>
        </w:rPr>
      </w:pPr>
      <w:r>
        <w:rPr>
          <w:b/>
          <w:bCs/>
        </w:rPr>
        <w:t xml:space="preserve"># </w:t>
      </w:r>
      <w:r w:rsidR="00F61B83" w:rsidRPr="00F61B83">
        <w:rPr>
          <w:b/>
          <w:bCs/>
        </w:rPr>
        <w:t>This service is restricted</w:t>
      </w:r>
      <w:r w:rsidR="00F61B83">
        <w:rPr>
          <w:b/>
          <w:bCs/>
        </w:rPr>
        <w:t xml:space="preserve"> to authorised users only. All </w:t>
      </w:r>
      <w:r w:rsidR="00F61B83" w:rsidRPr="00F61B83">
        <w:rPr>
          <w:b/>
          <w:bCs/>
        </w:rPr>
        <w:t>activities on this system are logged.</w:t>
      </w:r>
      <w:r w:rsidR="00F61B83" w:rsidRPr="00F61B83">
        <w:rPr>
          <w:b/>
          <w:bCs/>
        </w:rPr>
        <w:t xml:space="preserve"> #</w:t>
      </w:r>
    </w:p>
    <w:p w14:paraId="52E2221A" w14:textId="77777777" w:rsidR="00B3555F" w:rsidRDefault="00B3555F" w:rsidP="00B3555F">
      <w:pPr>
        <w:pStyle w:val="CMD"/>
      </w:pPr>
      <w:r>
        <w:t>Enable secret is either not configured or</w:t>
      </w:r>
    </w:p>
    <w:p w14:paraId="48433070" w14:textId="77777777" w:rsidR="00B3555F" w:rsidRDefault="00B3555F" w:rsidP="00B3555F">
      <w:pPr>
        <w:pStyle w:val="CMD"/>
      </w:pPr>
      <w:r>
        <w:t xml:space="preserve"> is the same as the enable password</w:t>
      </w:r>
    </w:p>
    <w:p w14:paraId="54A60F3B" w14:textId="1E5BD832" w:rsidR="00B3555F" w:rsidRDefault="00B3555F" w:rsidP="00B3555F">
      <w:pPr>
        <w:pStyle w:val="CMD"/>
        <w:rPr>
          <w:b/>
          <w:bCs/>
        </w:rPr>
      </w:pPr>
      <w:r>
        <w:t xml:space="preserve">Enter the new enable secret: </w:t>
      </w:r>
      <w:r w:rsidR="00136CE5" w:rsidRPr="007E0C63">
        <w:rPr>
          <w:b/>
        </w:rPr>
        <w:t>ciscoenpa55</w:t>
      </w:r>
    </w:p>
    <w:p w14:paraId="01A31C69" w14:textId="4C3A2F68" w:rsidR="00B3555F" w:rsidRDefault="00B3555F" w:rsidP="00B3555F">
      <w:pPr>
        <w:pStyle w:val="CMD"/>
        <w:rPr>
          <w:b/>
          <w:bCs/>
        </w:rPr>
      </w:pPr>
      <w:r>
        <w:t xml:space="preserve">Confirm the enable secret: </w:t>
      </w:r>
      <w:r w:rsidR="00136CE5" w:rsidRPr="007E0C63">
        <w:rPr>
          <w:b/>
        </w:rPr>
        <w:t>ciscoenpa55</w:t>
      </w:r>
    </w:p>
    <w:p w14:paraId="698590AE" w14:textId="2CF906F5" w:rsidR="00B3555F" w:rsidRDefault="00B3555F" w:rsidP="00B3555F">
      <w:pPr>
        <w:pStyle w:val="CMD"/>
        <w:rPr>
          <w:b/>
          <w:bCs/>
        </w:rPr>
      </w:pPr>
      <w:r>
        <w:t xml:space="preserve">Enter the new enable password: </w:t>
      </w:r>
      <w:r w:rsidR="00136CE5" w:rsidRPr="00136CE5">
        <w:rPr>
          <w:b/>
        </w:rPr>
        <w:t>55</w:t>
      </w:r>
      <w:r w:rsidR="00136CE5">
        <w:rPr>
          <w:b/>
        </w:rPr>
        <w:t>ciscoenpa</w:t>
      </w:r>
    </w:p>
    <w:p w14:paraId="440C4751" w14:textId="63F3F156" w:rsidR="00B3555F" w:rsidRDefault="00B3555F" w:rsidP="00B3555F">
      <w:pPr>
        <w:pStyle w:val="CMD"/>
        <w:rPr>
          <w:b/>
          <w:bCs/>
        </w:rPr>
      </w:pPr>
      <w:r>
        <w:t xml:space="preserve">Confirm the enable password: </w:t>
      </w:r>
      <w:r w:rsidR="00136CE5" w:rsidRPr="00136CE5">
        <w:rPr>
          <w:b/>
        </w:rPr>
        <w:t>55</w:t>
      </w:r>
      <w:r w:rsidR="00136CE5">
        <w:rPr>
          <w:b/>
        </w:rPr>
        <w:t>ciscoenpa</w:t>
      </w:r>
    </w:p>
    <w:p w14:paraId="2618C725" w14:textId="77777777" w:rsidR="00B3555F" w:rsidRDefault="00B3555F" w:rsidP="00B3555F">
      <w:pPr>
        <w:pStyle w:val="CMD"/>
      </w:pPr>
    </w:p>
    <w:p w14:paraId="1F9C8C51" w14:textId="77777777" w:rsidR="00B3555F" w:rsidRDefault="00B3555F" w:rsidP="00B3555F">
      <w:pPr>
        <w:pStyle w:val="CMD"/>
      </w:pPr>
      <w:r>
        <w:t>Configuration of local user database</w:t>
      </w:r>
    </w:p>
    <w:p w14:paraId="53BFC9E7" w14:textId="66E1ACC7" w:rsidR="00B3555F" w:rsidRDefault="00B3555F" w:rsidP="00B3555F">
      <w:pPr>
        <w:pStyle w:val="CMD"/>
      </w:pPr>
      <w:r>
        <w:t xml:space="preserve">Enter the username: </w:t>
      </w:r>
      <w:r w:rsidR="005207F7">
        <w:rPr>
          <w:b/>
          <w:bCs/>
        </w:rPr>
        <w:t>AdminSSH</w:t>
      </w:r>
    </w:p>
    <w:p w14:paraId="7FB191E2" w14:textId="54B59F29" w:rsidR="00B3555F" w:rsidRDefault="00B3555F" w:rsidP="00B3555F">
      <w:pPr>
        <w:pStyle w:val="CMD"/>
      </w:pPr>
      <w:r>
        <w:t xml:space="preserve">Enter the password: </w:t>
      </w:r>
      <w:r w:rsidR="005207F7" w:rsidRPr="005207F7">
        <w:rPr>
          <w:b/>
          <w:bCs/>
        </w:rPr>
        <w:t>ciscosshpa55</w:t>
      </w:r>
    </w:p>
    <w:p w14:paraId="5A368BAD" w14:textId="21F346B9" w:rsidR="00B3555F" w:rsidRDefault="00B3555F" w:rsidP="00B3555F">
      <w:pPr>
        <w:pStyle w:val="CMD"/>
      </w:pPr>
      <w:r>
        <w:t xml:space="preserve">Confirm the password: </w:t>
      </w:r>
      <w:r w:rsidR="005207F7" w:rsidRPr="005207F7">
        <w:rPr>
          <w:b/>
          <w:bCs/>
        </w:rPr>
        <w:t>ciscosshpa55</w:t>
      </w:r>
    </w:p>
    <w:p w14:paraId="7999605C" w14:textId="77777777" w:rsidR="00B3555F" w:rsidRDefault="00B3555F" w:rsidP="00B3555F">
      <w:pPr>
        <w:pStyle w:val="CMD"/>
      </w:pPr>
      <w:r>
        <w:t>Configuring AAA local authentication</w:t>
      </w:r>
    </w:p>
    <w:p w14:paraId="0C129493" w14:textId="77777777" w:rsidR="00B3555F" w:rsidRDefault="00B3555F" w:rsidP="00B3555F">
      <w:pPr>
        <w:pStyle w:val="CMD"/>
      </w:pPr>
      <w:r>
        <w:t>Configuring console, Aux and vty lines for</w:t>
      </w:r>
    </w:p>
    <w:p w14:paraId="3FDA754A" w14:textId="77777777" w:rsidR="00B3555F" w:rsidRDefault="00B3555F" w:rsidP="00B3555F">
      <w:pPr>
        <w:pStyle w:val="CMD"/>
      </w:pPr>
      <w:r>
        <w:t>local authentication, exec-timeout, transport</w:t>
      </w:r>
    </w:p>
    <w:p w14:paraId="3AD25FF7" w14:textId="77777777" w:rsidR="00B3555F" w:rsidRDefault="00B3555F" w:rsidP="00B3555F">
      <w:pPr>
        <w:pStyle w:val="CMD"/>
      </w:pPr>
      <w:r>
        <w:t>Securing device against Login Attacks</w:t>
      </w:r>
    </w:p>
    <w:p w14:paraId="33B85688" w14:textId="77777777" w:rsidR="00B3555F" w:rsidRDefault="00B3555F" w:rsidP="00B3555F">
      <w:pPr>
        <w:pStyle w:val="CMD"/>
      </w:pPr>
      <w:r>
        <w:t>Configure the following parameters</w:t>
      </w:r>
    </w:p>
    <w:p w14:paraId="41DC640A" w14:textId="77777777" w:rsidR="00B3555F" w:rsidRDefault="00B3555F" w:rsidP="00B3555F">
      <w:pPr>
        <w:pStyle w:val="CMD"/>
      </w:pPr>
    </w:p>
    <w:p w14:paraId="3EF6BC28" w14:textId="192297CE" w:rsidR="00B3555F" w:rsidRDefault="00B3555F" w:rsidP="00B3555F">
      <w:pPr>
        <w:pStyle w:val="CMD"/>
      </w:pPr>
      <w:r>
        <w:t xml:space="preserve">Blocking Period when Login Attack detected: </w:t>
      </w:r>
      <w:r w:rsidR="00637535">
        <w:rPr>
          <w:b/>
          <w:bCs/>
        </w:rPr>
        <w:t>90</w:t>
      </w:r>
    </w:p>
    <w:p w14:paraId="1A9D3349" w14:textId="77777777" w:rsidR="00B3555F" w:rsidRDefault="00B3555F" w:rsidP="00B3555F">
      <w:pPr>
        <w:pStyle w:val="CMD"/>
      </w:pPr>
    </w:p>
    <w:p w14:paraId="1BC52873" w14:textId="5083D33E" w:rsidR="00B3555F" w:rsidRDefault="00B3555F" w:rsidP="00B3555F">
      <w:pPr>
        <w:pStyle w:val="CMD"/>
      </w:pPr>
      <w:r>
        <w:t xml:space="preserve">Maximum Login failures with the device: </w:t>
      </w:r>
      <w:r w:rsidR="00637535">
        <w:rPr>
          <w:b/>
          <w:bCs/>
        </w:rPr>
        <w:t>5</w:t>
      </w:r>
    </w:p>
    <w:p w14:paraId="75AD8EB4" w14:textId="77777777" w:rsidR="00B3555F" w:rsidRDefault="00B3555F" w:rsidP="00B3555F">
      <w:pPr>
        <w:pStyle w:val="CMD"/>
      </w:pPr>
    </w:p>
    <w:p w14:paraId="1E4881CF" w14:textId="77777777" w:rsidR="00B3555F" w:rsidRDefault="00B3555F" w:rsidP="00B3555F">
      <w:pPr>
        <w:pStyle w:val="CMD"/>
      </w:pPr>
      <w:r>
        <w:t xml:space="preserve">Maximum time period for crossing the failed login attempts: </w:t>
      </w:r>
      <w:r>
        <w:rPr>
          <w:b/>
          <w:bCs/>
        </w:rPr>
        <w:t>30</w:t>
      </w:r>
    </w:p>
    <w:p w14:paraId="5EA8A3C3" w14:textId="77777777" w:rsidR="00B3555F" w:rsidRDefault="00B3555F" w:rsidP="00B3555F">
      <w:pPr>
        <w:pStyle w:val="CMD"/>
      </w:pPr>
    </w:p>
    <w:p w14:paraId="069F4736" w14:textId="2BE6E884" w:rsidR="00B3555F" w:rsidRDefault="00B3555F" w:rsidP="00B3555F">
      <w:pPr>
        <w:pStyle w:val="CMD"/>
        <w:rPr>
          <w:b/>
          <w:bCs/>
        </w:rPr>
      </w:pPr>
      <w:r>
        <w:t xml:space="preserve">Configure SSH server? [yes]: </w:t>
      </w:r>
      <w:r>
        <w:rPr>
          <w:b/>
          <w:bCs/>
        </w:rPr>
        <w:t>[Enter]</w:t>
      </w:r>
    </w:p>
    <w:p w14:paraId="5472D99B" w14:textId="0B1D3AE2" w:rsidR="00F979C7" w:rsidRDefault="00F979C7" w:rsidP="00B3555F">
      <w:pPr>
        <w:pStyle w:val="CMD"/>
      </w:pPr>
    </w:p>
    <w:p w14:paraId="7B689F74" w14:textId="7A26AD32" w:rsidR="00F979C7" w:rsidRDefault="00F979C7" w:rsidP="00B3555F">
      <w:pPr>
        <w:pStyle w:val="CMD"/>
      </w:pPr>
      <w:r>
        <w:t>Enter the host name:</w:t>
      </w:r>
      <w:r>
        <w:t xml:space="preserve"> </w:t>
      </w:r>
      <w:r>
        <w:rPr>
          <w:b/>
        </w:rPr>
        <w:t>RT3</w:t>
      </w:r>
    </w:p>
    <w:p w14:paraId="277B8E27" w14:textId="5F28B07F" w:rsidR="00B3555F" w:rsidRDefault="00B3555F" w:rsidP="00B3555F">
      <w:pPr>
        <w:pStyle w:val="CMD"/>
      </w:pPr>
      <w:r>
        <w:t xml:space="preserve">Enter the domain-name: </w:t>
      </w:r>
      <w:r>
        <w:rPr>
          <w:b/>
          <w:bCs/>
        </w:rPr>
        <w:t>netsec.com</w:t>
      </w:r>
    </w:p>
    <w:p w14:paraId="1B8222F8" w14:textId="77777777" w:rsidR="00F979C7" w:rsidRDefault="00F979C7" w:rsidP="00F979C7">
      <w:pPr>
        <w:pStyle w:val="CMD"/>
      </w:pPr>
      <w:r>
        <w:t>Disabling mop on Ethernet interfaces</w:t>
      </w:r>
    </w:p>
    <w:p w14:paraId="6A8456E3" w14:textId="77777777" w:rsidR="00F979C7" w:rsidRDefault="00F979C7" w:rsidP="00F979C7">
      <w:pPr>
        <w:pStyle w:val="CMD"/>
      </w:pPr>
    </w:p>
    <w:p w14:paraId="720637A6" w14:textId="77777777" w:rsidR="00F979C7" w:rsidRDefault="00F979C7" w:rsidP="00F979C7">
      <w:pPr>
        <w:pStyle w:val="CMD"/>
      </w:pPr>
      <w:r>
        <w:t>Securing Forwarding plane services...</w:t>
      </w:r>
    </w:p>
    <w:p w14:paraId="7391DECD" w14:textId="77777777" w:rsidR="00F979C7" w:rsidRDefault="00F979C7" w:rsidP="00F979C7">
      <w:pPr>
        <w:pStyle w:val="CMD"/>
      </w:pPr>
    </w:p>
    <w:p w14:paraId="3E1D5649" w14:textId="77777777" w:rsidR="00F979C7" w:rsidRDefault="00F979C7" w:rsidP="00F979C7">
      <w:pPr>
        <w:pStyle w:val="CMD"/>
      </w:pPr>
      <w:r>
        <w:t>Enabling CEF (This might impact the memory requirements for your platform)</w:t>
      </w:r>
    </w:p>
    <w:p w14:paraId="0683F315" w14:textId="77777777" w:rsidR="00F979C7" w:rsidRDefault="00F979C7" w:rsidP="00F979C7">
      <w:pPr>
        <w:pStyle w:val="CMD"/>
      </w:pPr>
      <w:r>
        <w:t>Enabling unicast rpf on all interfaces connected</w:t>
      </w:r>
    </w:p>
    <w:p w14:paraId="1D002453" w14:textId="3EF029CD" w:rsidR="00B3555F" w:rsidRDefault="00F979C7" w:rsidP="00F979C7">
      <w:pPr>
        <w:pStyle w:val="CMD"/>
      </w:pPr>
      <w:r>
        <w:t>to internet</w:t>
      </w:r>
    </w:p>
    <w:p w14:paraId="1E80634F" w14:textId="77777777" w:rsidR="00F979C7" w:rsidRDefault="00F979C7" w:rsidP="00F979C7">
      <w:pPr>
        <w:pStyle w:val="CMD"/>
      </w:pPr>
    </w:p>
    <w:p w14:paraId="297E5740" w14:textId="77777777" w:rsidR="00B3555F" w:rsidRDefault="00B3555F" w:rsidP="00B3555F">
      <w:pPr>
        <w:pStyle w:val="CMD"/>
      </w:pPr>
      <w:r>
        <w:t xml:space="preserve">Configure CBAC Firewall feature? [yes/no]: </w:t>
      </w:r>
      <w:r>
        <w:rPr>
          <w:b/>
          <w:bCs/>
        </w:rPr>
        <w:t>no</w:t>
      </w:r>
    </w:p>
    <w:p w14:paraId="1B7D5EAB" w14:textId="77777777" w:rsidR="00F979C7" w:rsidRDefault="00F979C7" w:rsidP="00F979C7">
      <w:pPr>
        <w:pStyle w:val="CMD"/>
      </w:pPr>
      <w:r>
        <w:t>Tcp intercept feature is used prevent tcp syn attack</w:t>
      </w:r>
    </w:p>
    <w:p w14:paraId="33A593F9" w14:textId="77777777" w:rsidR="00F979C7" w:rsidRDefault="00F979C7" w:rsidP="00F979C7">
      <w:pPr>
        <w:pStyle w:val="CMD"/>
      </w:pPr>
      <w:r>
        <w:t>on the servers in the network. Create autosec_tcp_intercept_list</w:t>
      </w:r>
    </w:p>
    <w:p w14:paraId="722A86BA" w14:textId="77777777" w:rsidR="00F979C7" w:rsidRDefault="00F979C7" w:rsidP="00F979C7">
      <w:pPr>
        <w:pStyle w:val="CMD"/>
      </w:pPr>
      <w:r>
        <w:t>to form the list of servers to which the tcp traffic is to</w:t>
      </w:r>
    </w:p>
    <w:p w14:paraId="6EE5F695" w14:textId="647F9484" w:rsidR="00B3555F" w:rsidRDefault="00F979C7" w:rsidP="00F979C7">
      <w:pPr>
        <w:pStyle w:val="CMD"/>
      </w:pPr>
      <w:r>
        <w:t>be observed</w:t>
      </w:r>
    </w:p>
    <w:p w14:paraId="2785F53E" w14:textId="2098E4C5" w:rsidR="00F979C7" w:rsidRPr="00F979C7" w:rsidRDefault="00F979C7" w:rsidP="00B3555F">
      <w:pPr>
        <w:pStyle w:val="CMD"/>
        <w:rPr>
          <w:b/>
        </w:rPr>
      </w:pPr>
      <w:r>
        <w:t>Enable tcp intercept feature? [yes/no]:</w:t>
      </w:r>
      <w:r>
        <w:t xml:space="preserve"> </w:t>
      </w:r>
      <w:r>
        <w:rPr>
          <w:b/>
        </w:rPr>
        <w:t>no</w:t>
      </w:r>
    </w:p>
    <w:p w14:paraId="4424006C" w14:textId="77777777" w:rsidR="00F979C7" w:rsidRDefault="00F979C7" w:rsidP="00B3555F">
      <w:pPr>
        <w:pStyle w:val="CMD"/>
      </w:pPr>
    </w:p>
    <w:p w14:paraId="4606999E" w14:textId="77777777" w:rsidR="00F979C7" w:rsidRDefault="00F979C7" w:rsidP="00F979C7">
      <w:pPr>
        <w:pStyle w:val="CMD"/>
      </w:pPr>
      <w:r>
        <w:t>This is the configuration generated:</w:t>
      </w:r>
    </w:p>
    <w:p w14:paraId="06401B0B" w14:textId="77777777" w:rsidR="00F979C7" w:rsidRDefault="00F979C7" w:rsidP="00F979C7">
      <w:pPr>
        <w:pStyle w:val="CMD"/>
      </w:pPr>
    </w:p>
    <w:p w14:paraId="645A23E6" w14:textId="77777777" w:rsidR="00F979C7" w:rsidRDefault="00F979C7" w:rsidP="00F979C7">
      <w:pPr>
        <w:pStyle w:val="CMD"/>
      </w:pPr>
      <w:r>
        <w:t>!</w:t>
      </w:r>
    </w:p>
    <w:p w14:paraId="71202384" w14:textId="77777777" w:rsidR="00F979C7" w:rsidRDefault="00F979C7" w:rsidP="00F979C7">
      <w:pPr>
        <w:pStyle w:val="CMD"/>
      </w:pPr>
      <w:r>
        <w:t>service password-encryption</w:t>
      </w:r>
    </w:p>
    <w:p w14:paraId="78FF6D8B" w14:textId="77777777" w:rsidR="00F979C7" w:rsidRDefault="00F979C7" w:rsidP="00F979C7">
      <w:pPr>
        <w:pStyle w:val="CMD"/>
      </w:pPr>
      <w:r>
        <w:t>no cdp run</w:t>
      </w:r>
    </w:p>
    <w:p w14:paraId="7A1A7197" w14:textId="77777777" w:rsidR="00F979C7" w:rsidRDefault="00F979C7" w:rsidP="00F979C7">
      <w:pPr>
        <w:pStyle w:val="CMD"/>
      </w:pPr>
      <w:r>
        <w:t>access-list 100 permit udp any any eq bootpc</w:t>
      </w:r>
    </w:p>
    <w:p w14:paraId="6384B70C" w14:textId="77777777" w:rsidR="00F979C7" w:rsidRDefault="00F979C7" w:rsidP="00F979C7">
      <w:pPr>
        <w:pStyle w:val="CMD"/>
      </w:pPr>
      <w:r>
        <w:t>banner motd # This service is restricted to authorised users only. All activities on this system are logged. #</w:t>
      </w:r>
    </w:p>
    <w:p w14:paraId="756F37AD" w14:textId="77777777" w:rsidR="00F979C7" w:rsidRDefault="00F979C7" w:rsidP="00F979C7">
      <w:pPr>
        <w:pStyle w:val="CMD"/>
      </w:pPr>
      <w:r>
        <w:t>enable secret 5 $1$mERr$TfFTxE.mmb5O5BVC56ndL0</w:t>
      </w:r>
    </w:p>
    <w:p w14:paraId="46B7CC67" w14:textId="77777777" w:rsidR="00F979C7" w:rsidRDefault="00F979C7" w:rsidP="00F979C7">
      <w:pPr>
        <w:pStyle w:val="CMD"/>
      </w:pPr>
      <w:r>
        <w:t>enable password 7 0874194D000A061817051C05</w:t>
      </w:r>
    </w:p>
    <w:p w14:paraId="14295C45" w14:textId="77777777" w:rsidR="00F979C7" w:rsidRDefault="00F979C7" w:rsidP="00F979C7">
      <w:pPr>
        <w:pStyle w:val="CMD"/>
      </w:pPr>
      <w:r>
        <w:t>username AdminSSH password 7 0822455D0A1616041A1B0D517F</w:t>
      </w:r>
    </w:p>
    <w:p w14:paraId="11C5762C" w14:textId="77777777" w:rsidR="00F979C7" w:rsidRDefault="00F979C7" w:rsidP="00F979C7">
      <w:pPr>
        <w:pStyle w:val="CMD"/>
      </w:pPr>
      <w:r>
        <w:t>aaa new-model</w:t>
      </w:r>
    </w:p>
    <w:p w14:paraId="5F5324D0" w14:textId="77777777" w:rsidR="00F979C7" w:rsidRDefault="00F979C7" w:rsidP="00F979C7">
      <w:pPr>
        <w:pStyle w:val="CMD"/>
      </w:pPr>
      <w:r>
        <w:t>aaa authentication login local_auth local</w:t>
      </w:r>
    </w:p>
    <w:p w14:paraId="13B82D8F" w14:textId="77777777" w:rsidR="00F979C7" w:rsidRDefault="00F979C7" w:rsidP="00F979C7">
      <w:pPr>
        <w:pStyle w:val="CMD"/>
      </w:pPr>
      <w:r>
        <w:t>line con 0</w:t>
      </w:r>
    </w:p>
    <w:p w14:paraId="1BB8934E" w14:textId="77777777" w:rsidR="00F979C7" w:rsidRDefault="00F979C7" w:rsidP="00F979C7">
      <w:pPr>
        <w:pStyle w:val="CMD"/>
      </w:pPr>
      <w:r>
        <w:t xml:space="preserve"> login authentication local_auth</w:t>
      </w:r>
    </w:p>
    <w:p w14:paraId="12F7CE56" w14:textId="77777777" w:rsidR="00F979C7" w:rsidRDefault="00F979C7" w:rsidP="00F979C7">
      <w:pPr>
        <w:pStyle w:val="CMD"/>
      </w:pPr>
      <w:r>
        <w:t xml:space="preserve"> exec-timeout 5 0</w:t>
      </w:r>
    </w:p>
    <w:p w14:paraId="47B37928" w14:textId="77777777" w:rsidR="00F979C7" w:rsidRDefault="00F979C7" w:rsidP="00F979C7">
      <w:pPr>
        <w:pStyle w:val="CMD"/>
      </w:pPr>
      <w:r>
        <w:t xml:space="preserve"> transport output telnet</w:t>
      </w:r>
    </w:p>
    <w:p w14:paraId="4B3BCB0C" w14:textId="77777777" w:rsidR="00F979C7" w:rsidRDefault="00F979C7" w:rsidP="00F979C7">
      <w:pPr>
        <w:pStyle w:val="CMD"/>
      </w:pPr>
      <w:r>
        <w:t>line vty 0 4</w:t>
      </w:r>
    </w:p>
    <w:p w14:paraId="4FE96B31" w14:textId="77777777" w:rsidR="00F979C7" w:rsidRDefault="00F979C7" w:rsidP="00F979C7">
      <w:pPr>
        <w:pStyle w:val="CMD"/>
      </w:pPr>
      <w:r>
        <w:t xml:space="preserve"> login authentication local_auth</w:t>
      </w:r>
    </w:p>
    <w:p w14:paraId="48C21CDA" w14:textId="77777777" w:rsidR="00F979C7" w:rsidRDefault="00F979C7" w:rsidP="00F979C7">
      <w:pPr>
        <w:pStyle w:val="CMD"/>
      </w:pPr>
      <w:r>
        <w:t xml:space="preserve"> transport input telnet</w:t>
      </w:r>
    </w:p>
    <w:p w14:paraId="59D9C02B" w14:textId="77777777" w:rsidR="00F979C7" w:rsidRDefault="00F979C7" w:rsidP="00F979C7">
      <w:pPr>
        <w:pStyle w:val="CMD"/>
      </w:pPr>
      <w:r>
        <w:t>service timestamps debug datetime msec</w:t>
      </w:r>
    </w:p>
    <w:p w14:paraId="11AE1DD2" w14:textId="77777777" w:rsidR="00F979C7" w:rsidRDefault="00F979C7" w:rsidP="00F979C7">
      <w:pPr>
        <w:pStyle w:val="CMD"/>
      </w:pPr>
      <w:r>
        <w:t>service timestamps log datetime msec</w:t>
      </w:r>
    </w:p>
    <w:p w14:paraId="5FBABFDA" w14:textId="77777777" w:rsidR="00F979C7" w:rsidRDefault="00F979C7" w:rsidP="00F979C7">
      <w:pPr>
        <w:pStyle w:val="CMD"/>
      </w:pPr>
      <w:r>
        <w:t>logging trap debugging</w:t>
      </w:r>
    </w:p>
    <w:p w14:paraId="1A5F01BD" w14:textId="77777777" w:rsidR="00F979C7" w:rsidRDefault="00F979C7" w:rsidP="00F979C7">
      <w:pPr>
        <w:pStyle w:val="CMD"/>
      </w:pPr>
      <w:r>
        <w:lastRenderedPageBreak/>
        <w:t>logging console</w:t>
      </w:r>
    </w:p>
    <w:p w14:paraId="49D26695" w14:textId="77777777" w:rsidR="00F979C7" w:rsidRDefault="00F979C7" w:rsidP="00F979C7">
      <w:pPr>
        <w:pStyle w:val="CMD"/>
      </w:pPr>
      <w:r>
        <w:t>logging buffered</w:t>
      </w:r>
    </w:p>
    <w:p w14:paraId="27B64171" w14:textId="77777777" w:rsidR="00F979C7" w:rsidRDefault="00F979C7" w:rsidP="00F979C7">
      <w:pPr>
        <w:pStyle w:val="CMD"/>
      </w:pPr>
      <w:r>
        <w:t>line vty 0 4</w:t>
      </w:r>
    </w:p>
    <w:p w14:paraId="15F94154" w14:textId="77777777" w:rsidR="00F979C7" w:rsidRDefault="00F979C7" w:rsidP="00F979C7">
      <w:pPr>
        <w:pStyle w:val="CMD"/>
      </w:pPr>
      <w:r>
        <w:t xml:space="preserve"> transport input ssh</w:t>
      </w:r>
    </w:p>
    <w:p w14:paraId="164BEC9D" w14:textId="77777777" w:rsidR="00F979C7" w:rsidRDefault="00F979C7" w:rsidP="00F979C7">
      <w:pPr>
        <w:pStyle w:val="CMD"/>
      </w:pPr>
      <w:r>
        <w:t xml:space="preserve"> transport input telnet</w:t>
      </w:r>
    </w:p>
    <w:p w14:paraId="79C1063E" w14:textId="77777777" w:rsidR="00F979C7" w:rsidRDefault="00F979C7" w:rsidP="00F979C7">
      <w:pPr>
        <w:pStyle w:val="CMD"/>
      </w:pPr>
      <w:r>
        <w:t>hostname RT3</w:t>
      </w:r>
    </w:p>
    <w:p w14:paraId="7D19761A" w14:textId="77777777" w:rsidR="00F979C7" w:rsidRDefault="00F979C7" w:rsidP="00F979C7">
      <w:pPr>
        <w:pStyle w:val="CMD"/>
      </w:pPr>
      <w:r>
        <w:t>ip domain-name netsec.com</w:t>
      </w:r>
    </w:p>
    <w:p w14:paraId="54D4ADC5" w14:textId="77777777" w:rsidR="00F979C7" w:rsidRDefault="00F979C7" w:rsidP="00F979C7">
      <w:pPr>
        <w:pStyle w:val="CMD"/>
      </w:pPr>
      <w:r>
        <w:t>ip access-list extended 100</w:t>
      </w:r>
    </w:p>
    <w:p w14:paraId="6A5842F2" w14:textId="5AB80622" w:rsidR="00B3555F" w:rsidRDefault="00F979C7" w:rsidP="00F979C7">
      <w:pPr>
        <w:pStyle w:val="CMD"/>
      </w:pPr>
      <w:r>
        <w:t xml:space="preserve"> permit udp any any eq bootpc</w:t>
      </w:r>
    </w:p>
    <w:p w14:paraId="60D0262F" w14:textId="77777777" w:rsidR="00F979C7" w:rsidRDefault="00F979C7" w:rsidP="00F979C7">
      <w:pPr>
        <w:pStyle w:val="CMD"/>
      </w:pPr>
    </w:p>
    <w:p w14:paraId="570D29CF" w14:textId="77777777" w:rsidR="00B3555F" w:rsidRDefault="00B3555F" w:rsidP="00B3555F">
      <w:pPr>
        <w:pStyle w:val="CMD"/>
      </w:pPr>
      <w:r>
        <w:t xml:space="preserve">Apply this configuration to running-config? [yes]: </w:t>
      </w:r>
      <w:r>
        <w:rPr>
          <w:b/>
          <w:bCs/>
        </w:rPr>
        <w:t>[Enter]</w:t>
      </w:r>
    </w:p>
    <w:p w14:paraId="2F09D99E" w14:textId="77777777" w:rsidR="00B3555F" w:rsidRDefault="00B3555F" w:rsidP="00B3555F">
      <w:pPr>
        <w:pStyle w:val="CMD"/>
      </w:pPr>
    </w:p>
    <w:p w14:paraId="00BE1DB4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Applying the config generated to running-config</w:t>
      </w:r>
    </w:p>
    <w:p w14:paraId="18862948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The name for the keys will be: test.test</w:t>
      </w:r>
    </w:p>
    <w:p w14:paraId="6DEA6D0C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</w:p>
    <w:p w14:paraId="55664C0C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% The key modulus size is 1024 bits</w:t>
      </w:r>
    </w:p>
    <w:p w14:paraId="50805322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% Generating 1024 bit RSA keys, keys will be non-exportable...</w:t>
      </w:r>
    </w:p>
    <w:p w14:paraId="660212F8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*Mar  1 22:56:41.001: %SYS-3-CPUHOG: Task is running for (2007)msecs, more than</w:t>
      </w:r>
    </w:p>
    <w:p w14:paraId="789EA934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(2000)msecs (0/0),process = crypto sw pk proc.</w:t>
      </w:r>
    </w:p>
    <w:p w14:paraId="79CE2C6B" w14:textId="77777777" w:rsidR="00F979C7" w:rsidRPr="00F979C7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-Traceback= 0x824198E0 0x82419FC4 0x8283C238 0x82866AD8 0x828667A8 0x82865D34 0x</w:t>
      </w:r>
    </w:p>
    <w:p w14:paraId="126E52B6" w14:textId="758B00E0" w:rsidR="00B3555F" w:rsidRDefault="00F979C7" w:rsidP="00F979C7">
      <w:pPr>
        <w:pStyle w:val="BodyTextL50"/>
        <w:rPr>
          <w:rFonts w:ascii="Courier New" w:hAnsi="Courier New"/>
        </w:rPr>
      </w:pPr>
      <w:r w:rsidRPr="00F979C7">
        <w:rPr>
          <w:rFonts w:ascii="Courier New" w:hAnsi="Courier New"/>
        </w:rPr>
        <w:t>828660F4 0x82866510 0x802335D4 0x80236D80 [OK]</w:t>
      </w:r>
    </w:p>
    <w:p w14:paraId="2D67C23F" w14:textId="33939247" w:rsidR="00B3555F" w:rsidRDefault="00DA2E57" w:rsidP="00B3555F">
      <w:pPr>
        <w:pStyle w:val="CMD"/>
      </w:pPr>
      <w:r>
        <w:t>RT3</w:t>
      </w:r>
      <w:r w:rsidR="00B3555F">
        <w:t>#</w:t>
      </w:r>
    </w:p>
    <w:p w14:paraId="0093B239" w14:textId="0AA2F6E9" w:rsidR="00B3555F" w:rsidRDefault="00B3555F" w:rsidP="00B3555F">
      <w:pPr>
        <w:pStyle w:val="BodyTextL50"/>
      </w:pPr>
      <w:r>
        <w:rPr>
          <w:b/>
        </w:rPr>
        <w:t>Note</w:t>
      </w:r>
      <w:r>
        <w:t xml:space="preserve">: </w:t>
      </w:r>
      <w:r w:rsidR="00E0695A">
        <w:t>On a productions system, t</w:t>
      </w:r>
      <w:r>
        <w:t xml:space="preserve">he questions asked </w:t>
      </w:r>
      <w:r w:rsidR="00E0695A">
        <w:t>would</w:t>
      </w:r>
      <w:r>
        <w:t xml:space="preserve"> vary depend</w:t>
      </w:r>
      <w:r w:rsidR="008210A6">
        <w:t>ing</w:t>
      </w:r>
      <w:r>
        <w:t xml:space="preserve"> on the features on the IOS image and device.</w:t>
      </w:r>
    </w:p>
    <w:p w14:paraId="3D28E530" w14:textId="0BA5B590" w:rsidR="00B3555F" w:rsidRDefault="00E0695A" w:rsidP="00B3555F">
      <w:pPr>
        <w:pStyle w:val="Heading3"/>
        <w:numPr>
          <w:ilvl w:val="2"/>
          <w:numId w:val="12"/>
        </w:numPr>
        <w:spacing w:after="120"/>
      </w:pPr>
      <w:r>
        <w:t>Correct the OSPF authentication</w:t>
      </w:r>
      <w:r w:rsidR="00B3555F">
        <w:t>.</w:t>
      </w:r>
    </w:p>
    <w:p w14:paraId="0DE6C0A0" w14:textId="72F71E51" w:rsidR="00B3555F" w:rsidRDefault="00E0695A" w:rsidP="00E0695A">
      <w:pPr>
        <w:pStyle w:val="SubStepAlpha"/>
        <w:numPr>
          <w:ilvl w:val="3"/>
          <w:numId w:val="12"/>
        </w:numPr>
      </w:pPr>
      <w:r>
        <w:t xml:space="preserve">The AutoSecure configuration will have caused the OSPF authentication </w:t>
      </w:r>
      <w:r w:rsidRPr="00E0695A">
        <w:t>password</w:t>
      </w:r>
      <w:r>
        <w:t xml:space="preserve"> to have been altered. In order to fix this, please re-do Part 1 Step 2.</w:t>
      </w:r>
    </w:p>
    <w:p w14:paraId="2B0F8EBE" w14:textId="77777777" w:rsidR="00B3555F" w:rsidRDefault="00B3555F" w:rsidP="00806F0A">
      <w:pPr>
        <w:pStyle w:val="CMD"/>
      </w:pPr>
    </w:p>
    <w:p w14:paraId="4FC63814" w14:textId="4FC7C101" w:rsidR="00511ED7" w:rsidRPr="00C20A72" w:rsidRDefault="00511ED7" w:rsidP="00F037DD">
      <w:pPr>
        <w:pStyle w:val="BodyTextL25Bold"/>
        <w:ind w:left="0"/>
        <w:rPr>
          <w:color w:val="FF0000"/>
          <w:sz w:val="22"/>
        </w:rPr>
      </w:pPr>
      <w:r w:rsidRPr="00C20A72">
        <w:rPr>
          <w:color w:val="FF0000"/>
          <w:sz w:val="22"/>
        </w:rPr>
        <w:t xml:space="preserve">If you have correctly configured all parts of the lab your activity score should now be showing as 100%. If so, click on “check results” in the activity window. Return to the </w:t>
      </w:r>
      <w:r w:rsidR="00270E2E">
        <w:rPr>
          <w:color w:val="FF0000"/>
          <w:sz w:val="22"/>
        </w:rPr>
        <w:t>Brightspace</w:t>
      </w:r>
      <w:r w:rsidRPr="00C20A72">
        <w:rPr>
          <w:color w:val="FF0000"/>
          <w:sz w:val="22"/>
        </w:rPr>
        <w:t xml:space="preserve"> quiz one last time and enter the code into the appropriate question box (</w:t>
      </w:r>
      <w:r w:rsidR="00B3555F">
        <w:rPr>
          <w:color w:val="FF0000"/>
          <w:sz w:val="22"/>
        </w:rPr>
        <w:t>Q13</w:t>
      </w:r>
      <w:r w:rsidRPr="00C20A72">
        <w:rPr>
          <w:color w:val="FF0000"/>
          <w:sz w:val="22"/>
        </w:rPr>
        <w:t xml:space="preserve">) of the quiz. </w:t>
      </w:r>
    </w:p>
    <w:p w14:paraId="026224F8" w14:textId="0E8A36EF" w:rsidR="00511ED7" w:rsidRPr="00395AF9" w:rsidRDefault="00511ED7" w:rsidP="00F037DD">
      <w:pPr>
        <w:pStyle w:val="BodyTextL25Bold"/>
        <w:ind w:left="0"/>
        <w:rPr>
          <w:color w:val="FF0000"/>
          <w:sz w:val="22"/>
        </w:rPr>
      </w:pPr>
      <w:r w:rsidRPr="00C20A72">
        <w:rPr>
          <w:color w:val="FF0000"/>
          <w:sz w:val="22"/>
        </w:rPr>
        <w:t xml:space="preserve">You have completed the lab – please submit the </w:t>
      </w:r>
      <w:r w:rsidR="00270E2E">
        <w:rPr>
          <w:color w:val="FF0000"/>
          <w:sz w:val="22"/>
        </w:rPr>
        <w:t>Brightspace</w:t>
      </w:r>
      <w:r w:rsidRPr="00C20A72">
        <w:rPr>
          <w:color w:val="FF0000"/>
          <w:sz w:val="22"/>
        </w:rPr>
        <w:t xml:space="preserve"> quiz.</w:t>
      </w:r>
    </w:p>
    <w:sectPr w:rsidR="00511ED7" w:rsidRPr="00395AF9" w:rsidSect="00235E22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2FDFF7" w14:textId="77777777" w:rsidR="00303222" w:rsidRDefault="00303222" w:rsidP="0090659A">
      <w:pPr>
        <w:spacing w:after="0" w:line="240" w:lineRule="auto"/>
      </w:pPr>
      <w:r>
        <w:separator/>
      </w:r>
    </w:p>
    <w:p w14:paraId="7EAFD494" w14:textId="77777777" w:rsidR="00303222" w:rsidRDefault="00303222"/>
    <w:p w14:paraId="3A7B2767" w14:textId="77777777" w:rsidR="00303222" w:rsidRDefault="00303222"/>
    <w:p w14:paraId="21A37B27" w14:textId="77777777" w:rsidR="00303222" w:rsidRDefault="00303222"/>
    <w:p w14:paraId="17B84DC1" w14:textId="77777777" w:rsidR="00303222" w:rsidRDefault="00303222"/>
    <w:p w14:paraId="148B9CA3" w14:textId="77777777" w:rsidR="00303222" w:rsidRDefault="00303222"/>
    <w:p w14:paraId="4B04E38B" w14:textId="77777777" w:rsidR="00303222" w:rsidRDefault="00303222"/>
  </w:endnote>
  <w:endnote w:type="continuationSeparator" w:id="0">
    <w:p w14:paraId="56AB197F" w14:textId="77777777" w:rsidR="00303222" w:rsidRDefault="00303222" w:rsidP="0090659A">
      <w:pPr>
        <w:spacing w:after="0" w:line="240" w:lineRule="auto"/>
      </w:pPr>
      <w:r>
        <w:continuationSeparator/>
      </w:r>
    </w:p>
    <w:p w14:paraId="7CFE10E6" w14:textId="77777777" w:rsidR="00303222" w:rsidRDefault="00303222"/>
    <w:p w14:paraId="39DB39BF" w14:textId="77777777" w:rsidR="00303222" w:rsidRDefault="00303222"/>
    <w:p w14:paraId="2A432756" w14:textId="77777777" w:rsidR="00303222" w:rsidRDefault="00303222"/>
    <w:p w14:paraId="6D48C4A3" w14:textId="77777777" w:rsidR="00303222" w:rsidRDefault="00303222"/>
    <w:p w14:paraId="1BAC9C79" w14:textId="77777777" w:rsidR="00303222" w:rsidRDefault="00303222"/>
    <w:p w14:paraId="47FBA027" w14:textId="77777777" w:rsidR="00303222" w:rsidRDefault="00303222"/>
  </w:endnote>
  <w:endnote w:type="continuationNotice" w:id="1">
    <w:p w14:paraId="6272B732" w14:textId="77777777" w:rsidR="00303222" w:rsidRDefault="0030322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BBBCA0" w14:textId="71FBF4B5" w:rsidR="000D10AE" w:rsidRPr="00717375" w:rsidRDefault="000D10AE" w:rsidP="002D5678">
    <w:pPr>
      <w:pStyle w:val="Footer"/>
      <w:rPr>
        <w:szCs w:val="16"/>
      </w:rPr>
    </w:pP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269AC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269AC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BBBCA3" w14:textId="5562170D" w:rsidR="000D10AE" w:rsidRPr="004D0A0D" w:rsidRDefault="000D10AE" w:rsidP="002D5678">
    <w:pPr>
      <w:pStyle w:val="Footer"/>
    </w:pPr>
    <w:r w:rsidRPr="0090659A">
      <w:t xml:space="preserve">Page </w:t>
    </w:r>
    <w:r w:rsidRPr="0090659A">
      <w:fldChar w:fldCharType="begin"/>
    </w:r>
    <w:r w:rsidRPr="0090659A">
      <w:instrText xml:space="preserve"> PAGE </w:instrText>
    </w:r>
    <w:r w:rsidRPr="0090659A">
      <w:fldChar w:fldCharType="separate"/>
    </w:r>
    <w:r w:rsidR="000269AC">
      <w:rPr>
        <w:noProof/>
      </w:rPr>
      <w:t>1</w:t>
    </w:r>
    <w:r w:rsidRPr="0090659A">
      <w:fldChar w:fldCharType="end"/>
    </w:r>
    <w:r w:rsidRPr="0090659A">
      <w:t xml:space="preserve"> of </w:t>
    </w:r>
    <w:r w:rsidR="000269AC">
      <w:fldChar w:fldCharType="begin"/>
    </w:r>
    <w:r w:rsidR="000269AC">
      <w:instrText xml:space="preserve"> NUMPAGES  </w:instrText>
    </w:r>
    <w:r w:rsidR="000269AC">
      <w:fldChar w:fldCharType="separate"/>
    </w:r>
    <w:r w:rsidR="000269AC">
      <w:rPr>
        <w:noProof/>
      </w:rPr>
      <w:t>9</w:t>
    </w:r>
    <w:r w:rsidR="000269A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B0847" w14:textId="77777777" w:rsidR="00303222" w:rsidRDefault="00303222" w:rsidP="0090659A">
      <w:pPr>
        <w:spacing w:after="0" w:line="240" w:lineRule="auto"/>
      </w:pPr>
      <w:r>
        <w:separator/>
      </w:r>
    </w:p>
    <w:p w14:paraId="65498912" w14:textId="77777777" w:rsidR="00303222" w:rsidRDefault="00303222"/>
    <w:p w14:paraId="511C6C5A" w14:textId="77777777" w:rsidR="00303222" w:rsidRDefault="00303222"/>
    <w:p w14:paraId="4A75995A" w14:textId="77777777" w:rsidR="00303222" w:rsidRDefault="00303222"/>
    <w:p w14:paraId="1C88F7AD" w14:textId="77777777" w:rsidR="00303222" w:rsidRDefault="00303222"/>
    <w:p w14:paraId="4D92637D" w14:textId="77777777" w:rsidR="00303222" w:rsidRDefault="00303222"/>
    <w:p w14:paraId="03FFA2BB" w14:textId="77777777" w:rsidR="00303222" w:rsidRDefault="00303222"/>
  </w:footnote>
  <w:footnote w:type="continuationSeparator" w:id="0">
    <w:p w14:paraId="42490253" w14:textId="77777777" w:rsidR="00303222" w:rsidRDefault="00303222" w:rsidP="0090659A">
      <w:pPr>
        <w:spacing w:after="0" w:line="240" w:lineRule="auto"/>
      </w:pPr>
      <w:r>
        <w:continuationSeparator/>
      </w:r>
    </w:p>
    <w:p w14:paraId="05EAF5AF" w14:textId="77777777" w:rsidR="00303222" w:rsidRDefault="00303222"/>
    <w:p w14:paraId="21DFFD1D" w14:textId="77777777" w:rsidR="00303222" w:rsidRDefault="00303222"/>
    <w:p w14:paraId="28FE0067" w14:textId="77777777" w:rsidR="00303222" w:rsidRDefault="00303222"/>
    <w:p w14:paraId="3362321B" w14:textId="77777777" w:rsidR="00303222" w:rsidRDefault="00303222"/>
    <w:p w14:paraId="5929029C" w14:textId="77777777" w:rsidR="00303222" w:rsidRDefault="00303222"/>
    <w:p w14:paraId="1555FB7B" w14:textId="77777777" w:rsidR="00303222" w:rsidRDefault="00303222"/>
  </w:footnote>
  <w:footnote w:type="continuationNotice" w:id="1">
    <w:p w14:paraId="1827B690" w14:textId="77777777" w:rsidR="00303222" w:rsidRDefault="0030322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BBBC9E" w14:textId="7801B2EC" w:rsidR="000D10AE" w:rsidRPr="002D5678" w:rsidRDefault="000D10AE" w:rsidP="002D5678">
    <w:pPr>
      <w:pStyle w:val="Header"/>
      <w:rPr>
        <w:b/>
      </w:rPr>
    </w:pPr>
    <w:r w:rsidRPr="002D5678">
      <w:rPr>
        <w:b/>
      </w:rPr>
      <w:t>Lab 4 - Configuring OSPF Authentication, NTP, Syslog and SSH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BBBCA1" w14:textId="4233ABF1" w:rsidR="000D10AE" w:rsidRDefault="000D10AE" w:rsidP="00F85979">
    <w:pPr>
      <w:jc w:val="right"/>
    </w:pPr>
    <w:r>
      <w:rPr>
        <w:noProof/>
        <w:lang w:val="en-IE" w:eastAsia="en-IE"/>
      </w:rPr>
      <w:drawing>
        <wp:inline distT="0" distB="0" distL="0" distR="0" wp14:anchorId="53580CF3" wp14:editId="73F59C4B">
          <wp:extent cx="1666875" cy="809625"/>
          <wp:effectExtent l="0" t="0" r="9525" b="9525"/>
          <wp:docPr id="3" name="x_x_Picture 1" descr="http://www.dit.ie/media/tudublin/images/TUDublin-Email-182x1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http://www.dit.ie/media/tudublin/images/TUDublin-Email-182x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BD7F30"/>
    <w:multiLevelType w:val="multilevel"/>
    <w:tmpl w:val="68261404"/>
    <w:styleLink w:val="LabList"/>
    <w:lvl w:ilvl="0">
      <w:start w:val="1"/>
      <w:numFmt w:val="none"/>
      <w:suff w:val="nothing"/>
      <w:lvlText w:val=""/>
      <w:lvlJc w:val="left"/>
      <w:pPr>
        <w:ind w:left="360" w:hanging="360"/>
      </w:pPr>
    </w:lvl>
    <w:lvl w:ilvl="1">
      <w:start w:val="1"/>
      <w:numFmt w:val="decimal"/>
      <w:suff w:val="space"/>
      <w:lvlText w:val="Part %2:"/>
      <w:lvlJc w:val="left"/>
      <w:pPr>
        <w:ind w:left="0" w:firstLine="0"/>
      </w:pPr>
    </w:lvl>
    <w:lvl w:ilvl="2">
      <w:start w:val="1"/>
      <w:numFmt w:val="decimal"/>
      <w:suff w:val="space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</w:lvl>
  </w:abstractNum>
  <w:abstractNum w:abstractNumId="2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96360"/>
    <w:multiLevelType w:val="multilevel"/>
    <w:tmpl w:val="599AFF6C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F23EC"/>
    <w:multiLevelType w:val="hybridMultilevel"/>
    <w:tmpl w:val="3A2AE128"/>
    <w:lvl w:ilvl="0" w:tplc="4EE64AE0">
      <w:start w:val="1"/>
      <w:numFmt w:val="decimal"/>
      <w:lvlText w:val="Task %1: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716D8E"/>
    <w:multiLevelType w:val="hybridMultilevel"/>
    <w:tmpl w:val="6F08092A"/>
    <w:lvl w:ilvl="0" w:tplc="F176BBE0">
      <w:start w:val="1"/>
      <w:numFmt w:val="none"/>
      <w:lvlText w:val="Note:"/>
      <w:lvlJc w:val="left"/>
      <w:pPr>
        <w:tabs>
          <w:tab w:val="num" w:pos="1332"/>
        </w:tabs>
        <w:ind w:left="180" w:firstLine="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8"/>
  </w:num>
  <w:num w:numId="2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7"/>
  </w:num>
  <w:num w:numId="10">
    <w:abstractNumId w:val="3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wMDA2NjEzNzEwMDQxMDRU0lEKTi0uzszPAykwrAUAzt9lYywAAAA="/>
    <w:docVar w:name="__grammarly61__i" w:val="H4sIAAAAAAAEAKtWckksSQxILCpxzi/NK1GyMqwFAAEhoTITAAAA"/>
    <w:docVar w:name="__grammarly61_1" w:val="H4sIAAAAAAAEAKtWcslPLs1NzSvxTFGyUjI3Nk00szBM0jU2NzbTNbE0sNS1sDQx1E00SUszNklKNjJLMlbSUQpOLS7OzM8DaTGsBQDyjoyBQwAAAA=="/>
  </w:docVars>
  <w:rsids>
    <w:rsidRoot w:val="007E0C6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69AC"/>
    <w:rsid w:val="000271C0"/>
    <w:rsid w:val="000366D8"/>
    <w:rsid w:val="000375E6"/>
    <w:rsid w:val="00041AF6"/>
    <w:rsid w:val="00044E62"/>
    <w:rsid w:val="00050BA4"/>
    <w:rsid w:val="00050BDF"/>
    <w:rsid w:val="00051738"/>
    <w:rsid w:val="00052548"/>
    <w:rsid w:val="000553C6"/>
    <w:rsid w:val="00060696"/>
    <w:rsid w:val="00067A67"/>
    <w:rsid w:val="000769CF"/>
    <w:rsid w:val="000815D8"/>
    <w:rsid w:val="00081EF4"/>
    <w:rsid w:val="00084C99"/>
    <w:rsid w:val="00085CC6"/>
    <w:rsid w:val="00090C07"/>
    <w:rsid w:val="0009147A"/>
    <w:rsid w:val="00091E8D"/>
    <w:rsid w:val="0009378D"/>
    <w:rsid w:val="00093EEE"/>
    <w:rsid w:val="00097163"/>
    <w:rsid w:val="000A22C8"/>
    <w:rsid w:val="000B2344"/>
    <w:rsid w:val="000B6148"/>
    <w:rsid w:val="000B7DE5"/>
    <w:rsid w:val="000C2118"/>
    <w:rsid w:val="000C3E5A"/>
    <w:rsid w:val="000C5EEA"/>
    <w:rsid w:val="000C6E6E"/>
    <w:rsid w:val="000D075D"/>
    <w:rsid w:val="000D10AE"/>
    <w:rsid w:val="000D4289"/>
    <w:rsid w:val="000D4E2B"/>
    <w:rsid w:val="000D55B4"/>
    <w:rsid w:val="000D698D"/>
    <w:rsid w:val="000E65F0"/>
    <w:rsid w:val="000F072C"/>
    <w:rsid w:val="000F6743"/>
    <w:rsid w:val="001006C2"/>
    <w:rsid w:val="00101BE8"/>
    <w:rsid w:val="00105A4B"/>
    <w:rsid w:val="00107B2B"/>
    <w:rsid w:val="00112AC5"/>
    <w:rsid w:val="001133DD"/>
    <w:rsid w:val="00120CBE"/>
    <w:rsid w:val="00121BAE"/>
    <w:rsid w:val="001261C4"/>
    <w:rsid w:val="001300C2"/>
    <w:rsid w:val="001314FB"/>
    <w:rsid w:val="001366EC"/>
    <w:rsid w:val="00136CE5"/>
    <w:rsid w:val="0014219C"/>
    <w:rsid w:val="001425ED"/>
    <w:rsid w:val="00143450"/>
    <w:rsid w:val="00144997"/>
    <w:rsid w:val="001523C0"/>
    <w:rsid w:val="001535FE"/>
    <w:rsid w:val="00154E3A"/>
    <w:rsid w:val="00157902"/>
    <w:rsid w:val="00162EEA"/>
    <w:rsid w:val="00163164"/>
    <w:rsid w:val="00166253"/>
    <w:rsid w:val="001704B7"/>
    <w:rsid w:val="001710C0"/>
    <w:rsid w:val="00172AFB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F0171"/>
    <w:rsid w:val="001F0D77"/>
    <w:rsid w:val="001F1B9B"/>
    <w:rsid w:val="001F7DD8"/>
    <w:rsid w:val="00200F20"/>
    <w:rsid w:val="00201649"/>
    <w:rsid w:val="00201928"/>
    <w:rsid w:val="00201AE6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E22"/>
    <w:rsid w:val="00242E3A"/>
    <w:rsid w:val="002477BF"/>
    <w:rsid w:val="002506CF"/>
    <w:rsid w:val="0025107F"/>
    <w:rsid w:val="00256061"/>
    <w:rsid w:val="00257B74"/>
    <w:rsid w:val="00260CD4"/>
    <w:rsid w:val="002639D8"/>
    <w:rsid w:val="00265F77"/>
    <w:rsid w:val="00266C83"/>
    <w:rsid w:val="00270E2E"/>
    <w:rsid w:val="002768DC"/>
    <w:rsid w:val="00291A03"/>
    <w:rsid w:val="00294C8F"/>
    <w:rsid w:val="00297396"/>
    <w:rsid w:val="002A6C56"/>
    <w:rsid w:val="002C090C"/>
    <w:rsid w:val="002C1243"/>
    <w:rsid w:val="002C1815"/>
    <w:rsid w:val="002C2561"/>
    <w:rsid w:val="002C2D64"/>
    <w:rsid w:val="002C475E"/>
    <w:rsid w:val="002C6AD6"/>
    <w:rsid w:val="002C7CA8"/>
    <w:rsid w:val="002D5678"/>
    <w:rsid w:val="002D6C2A"/>
    <w:rsid w:val="002D7A86"/>
    <w:rsid w:val="002E2B68"/>
    <w:rsid w:val="002E45FD"/>
    <w:rsid w:val="002E7501"/>
    <w:rsid w:val="002F45FF"/>
    <w:rsid w:val="002F6D17"/>
    <w:rsid w:val="00302887"/>
    <w:rsid w:val="0030317D"/>
    <w:rsid w:val="00303222"/>
    <w:rsid w:val="003056EB"/>
    <w:rsid w:val="003065C3"/>
    <w:rsid w:val="003071FF"/>
    <w:rsid w:val="00310652"/>
    <w:rsid w:val="0031371D"/>
    <w:rsid w:val="0031789F"/>
    <w:rsid w:val="00320788"/>
    <w:rsid w:val="003233A3"/>
    <w:rsid w:val="00327861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65A"/>
    <w:rsid w:val="00370172"/>
    <w:rsid w:val="00390C38"/>
    <w:rsid w:val="00392748"/>
    <w:rsid w:val="00392C65"/>
    <w:rsid w:val="00392ED5"/>
    <w:rsid w:val="003A19DC"/>
    <w:rsid w:val="003A1B45"/>
    <w:rsid w:val="003A220C"/>
    <w:rsid w:val="003B08F1"/>
    <w:rsid w:val="003B0DB2"/>
    <w:rsid w:val="003B1E40"/>
    <w:rsid w:val="003B46FC"/>
    <w:rsid w:val="003B5767"/>
    <w:rsid w:val="003B7605"/>
    <w:rsid w:val="003C08AA"/>
    <w:rsid w:val="003C1573"/>
    <w:rsid w:val="003C2A7B"/>
    <w:rsid w:val="003C49EF"/>
    <w:rsid w:val="003C6BCA"/>
    <w:rsid w:val="003C7902"/>
    <w:rsid w:val="003D0BFF"/>
    <w:rsid w:val="003D3A5C"/>
    <w:rsid w:val="003D6EF1"/>
    <w:rsid w:val="003E4CF5"/>
    <w:rsid w:val="003E5BE5"/>
    <w:rsid w:val="003F18D1"/>
    <w:rsid w:val="003F20EC"/>
    <w:rsid w:val="003F2E1E"/>
    <w:rsid w:val="003F4F0E"/>
    <w:rsid w:val="003F5815"/>
    <w:rsid w:val="003F6096"/>
    <w:rsid w:val="003F6E06"/>
    <w:rsid w:val="00403C7A"/>
    <w:rsid w:val="004057A6"/>
    <w:rsid w:val="00406554"/>
    <w:rsid w:val="004131B0"/>
    <w:rsid w:val="0041487D"/>
    <w:rsid w:val="00416C42"/>
    <w:rsid w:val="00422476"/>
    <w:rsid w:val="0042385C"/>
    <w:rsid w:val="00424D19"/>
    <w:rsid w:val="0043153D"/>
    <w:rsid w:val="00431654"/>
    <w:rsid w:val="00434926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81695"/>
    <w:rsid w:val="0049198E"/>
    <w:rsid w:val="004936C2"/>
    <w:rsid w:val="0049379C"/>
    <w:rsid w:val="004A1CA0"/>
    <w:rsid w:val="004A22E9"/>
    <w:rsid w:val="004A4ACD"/>
    <w:rsid w:val="004A5BC5"/>
    <w:rsid w:val="004B023D"/>
    <w:rsid w:val="004B5724"/>
    <w:rsid w:val="004C0909"/>
    <w:rsid w:val="004C3F97"/>
    <w:rsid w:val="004D01F2"/>
    <w:rsid w:val="004D0A0D"/>
    <w:rsid w:val="004D3339"/>
    <w:rsid w:val="004D353F"/>
    <w:rsid w:val="004D36D7"/>
    <w:rsid w:val="004D682B"/>
    <w:rsid w:val="004E593B"/>
    <w:rsid w:val="004E6152"/>
    <w:rsid w:val="004F1CBF"/>
    <w:rsid w:val="004F344A"/>
    <w:rsid w:val="004F4E05"/>
    <w:rsid w:val="004F5BB6"/>
    <w:rsid w:val="00504ED4"/>
    <w:rsid w:val="005065E6"/>
    <w:rsid w:val="00510639"/>
    <w:rsid w:val="00511ED7"/>
    <w:rsid w:val="00516142"/>
    <w:rsid w:val="00520027"/>
    <w:rsid w:val="00520283"/>
    <w:rsid w:val="005207F7"/>
    <w:rsid w:val="0052093C"/>
    <w:rsid w:val="00521A15"/>
    <w:rsid w:val="00521B31"/>
    <w:rsid w:val="00522469"/>
    <w:rsid w:val="0052400A"/>
    <w:rsid w:val="00535E23"/>
    <w:rsid w:val="00536277"/>
    <w:rsid w:val="00536F43"/>
    <w:rsid w:val="00542FEE"/>
    <w:rsid w:val="005510BA"/>
    <w:rsid w:val="00551CED"/>
    <w:rsid w:val="005538C8"/>
    <w:rsid w:val="00554B4E"/>
    <w:rsid w:val="00556C02"/>
    <w:rsid w:val="00561BB2"/>
    <w:rsid w:val="00563249"/>
    <w:rsid w:val="00570A65"/>
    <w:rsid w:val="005710C3"/>
    <w:rsid w:val="005762B1"/>
    <w:rsid w:val="00580456"/>
    <w:rsid w:val="00580E73"/>
    <w:rsid w:val="00591EAA"/>
    <w:rsid w:val="00593386"/>
    <w:rsid w:val="00596998"/>
    <w:rsid w:val="005A6E62"/>
    <w:rsid w:val="005B2FB3"/>
    <w:rsid w:val="005B50B8"/>
    <w:rsid w:val="005D2B29"/>
    <w:rsid w:val="005D354A"/>
    <w:rsid w:val="005D3E53"/>
    <w:rsid w:val="005D506C"/>
    <w:rsid w:val="005E1092"/>
    <w:rsid w:val="005E2410"/>
    <w:rsid w:val="005E3235"/>
    <w:rsid w:val="005E4176"/>
    <w:rsid w:val="005E4876"/>
    <w:rsid w:val="005E65B5"/>
    <w:rsid w:val="005F377A"/>
    <w:rsid w:val="005F3AE9"/>
    <w:rsid w:val="006007BB"/>
    <w:rsid w:val="00601DC0"/>
    <w:rsid w:val="006034CB"/>
    <w:rsid w:val="006131CE"/>
    <w:rsid w:val="0061336B"/>
    <w:rsid w:val="00617D6E"/>
    <w:rsid w:val="00622D61"/>
    <w:rsid w:val="00624198"/>
    <w:rsid w:val="00631F8F"/>
    <w:rsid w:val="00636C28"/>
    <w:rsid w:val="00637535"/>
    <w:rsid w:val="006428E5"/>
    <w:rsid w:val="00644958"/>
    <w:rsid w:val="00645F75"/>
    <w:rsid w:val="00651739"/>
    <w:rsid w:val="00664796"/>
    <w:rsid w:val="00672919"/>
    <w:rsid w:val="00683F4A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845"/>
    <w:rsid w:val="006D2C28"/>
    <w:rsid w:val="006D3FC1"/>
    <w:rsid w:val="006D7590"/>
    <w:rsid w:val="006E329A"/>
    <w:rsid w:val="006E372B"/>
    <w:rsid w:val="006E5FE9"/>
    <w:rsid w:val="006E6581"/>
    <w:rsid w:val="006E71DF"/>
    <w:rsid w:val="006F1CC4"/>
    <w:rsid w:val="006F1EB4"/>
    <w:rsid w:val="006F2A86"/>
    <w:rsid w:val="006F3163"/>
    <w:rsid w:val="006F6F9D"/>
    <w:rsid w:val="006F70B6"/>
    <w:rsid w:val="00704BC7"/>
    <w:rsid w:val="00705FEC"/>
    <w:rsid w:val="0071147A"/>
    <w:rsid w:val="0071185D"/>
    <w:rsid w:val="00711AB9"/>
    <w:rsid w:val="00715FB3"/>
    <w:rsid w:val="00717375"/>
    <w:rsid w:val="00721E01"/>
    <w:rsid w:val="007222AD"/>
    <w:rsid w:val="007267CF"/>
    <w:rsid w:val="00731F3F"/>
    <w:rsid w:val="00732E09"/>
    <w:rsid w:val="00733BAB"/>
    <w:rsid w:val="00733DF9"/>
    <w:rsid w:val="007436BF"/>
    <w:rsid w:val="007443E9"/>
    <w:rsid w:val="00745DCE"/>
    <w:rsid w:val="00750126"/>
    <w:rsid w:val="00753D89"/>
    <w:rsid w:val="00753DDA"/>
    <w:rsid w:val="007553D8"/>
    <w:rsid w:val="00755848"/>
    <w:rsid w:val="00755C9B"/>
    <w:rsid w:val="007566AA"/>
    <w:rsid w:val="00760FE4"/>
    <w:rsid w:val="007636C2"/>
    <w:rsid w:val="00763D8B"/>
    <w:rsid w:val="007657F6"/>
    <w:rsid w:val="00765E47"/>
    <w:rsid w:val="0077125A"/>
    <w:rsid w:val="00775023"/>
    <w:rsid w:val="00783EE1"/>
    <w:rsid w:val="0078405B"/>
    <w:rsid w:val="00786F58"/>
    <w:rsid w:val="0078762D"/>
    <w:rsid w:val="00787CC1"/>
    <w:rsid w:val="00787F9D"/>
    <w:rsid w:val="00792F4E"/>
    <w:rsid w:val="0079398D"/>
    <w:rsid w:val="00796C25"/>
    <w:rsid w:val="007A287C"/>
    <w:rsid w:val="007A3B2A"/>
    <w:rsid w:val="007B0B2A"/>
    <w:rsid w:val="007B0C9D"/>
    <w:rsid w:val="007B5522"/>
    <w:rsid w:val="007C0EE0"/>
    <w:rsid w:val="007C1B71"/>
    <w:rsid w:val="007C2FBB"/>
    <w:rsid w:val="007C7164"/>
    <w:rsid w:val="007D1984"/>
    <w:rsid w:val="007D2AFE"/>
    <w:rsid w:val="007E0C63"/>
    <w:rsid w:val="007E3264"/>
    <w:rsid w:val="007E3FEA"/>
    <w:rsid w:val="007E5AAB"/>
    <w:rsid w:val="007F0A0B"/>
    <w:rsid w:val="007F0B89"/>
    <w:rsid w:val="007F3A60"/>
    <w:rsid w:val="007F3D0B"/>
    <w:rsid w:val="007F7738"/>
    <w:rsid w:val="007F7C94"/>
    <w:rsid w:val="00802FFA"/>
    <w:rsid w:val="00806BDB"/>
    <w:rsid w:val="00806F0A"/>
    <w:rsid w:val="00810E4B"/>
    <w:rsid w:val="00814BAA"/>
    <w:rsid w:val="008210A6"/>
    <w:rsid w:val="00824295"/>
    <w:rsid w:val="00827A65"/>
    <w:rsid w:val="00830473"/>
    <w:rsid w:val="008313F3"/>
    <w:rsid w:val="008402F2"/>
    <w:rsid w:val="008405BB"/>
    <w:rsid w:val="00841D50"/>
    <w:rsid w:val="008429E4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4C54"/>
    <w:rsid w:val="008B06D4"/>
    <w:rsid w:val="008B3E31"/>
    <w:rsid w:val="008B4F20"/>
    <w:rsid w:val="008B7FFD"/>
    <w:rsid w:val="008C2920"/>
    <w:rsid w:val="008C4307"/>
    <w:rsid w:val="008D23DF"/>
    <w:rsid w:val="008D4AAD"/>
    <w:rsid w:val="008D73BF"/>
    <w:rsid w:val="008D7F09"/>
    <w:rsid w:val="008E5B64"/>
    <w:rsid w:val="008E7C50"/>
    <w:rsid w:val="008E7DAA"/>
    <w:rsid w:val="008F0094"/>
    <w:rsid w:val="008F03EF"/>
    <w:rsid w:val="008F340F"/>
    <w:rsid w:val="008F4354"/>
    <w:rsid w:val="00903523"/>
    <w:rsid w:val="00906281"/>
    <w:rsid w:val="0090659A"/>
    <w:rsid w:val="00911080"/>
    <w:rsid w:val="0091350B"/>
    <w:rsid w:val="00915986"/>
    <w:rsid w:val="00915EC4"/>
    <w:rsid w:val="00917624"/>
    <w:rsid w:val="00921EA2"/>
    <w:rsid w:val="00923A56"/>
    <w:rsid w:val="00926CB2"/>
    <w:rsid w:val="00930386"/>
    <w:rsid w:val="009309F5"/>
    <w:rsid w:val="00933237"/>
    <w:rsid w:val="00933F28"/>
    <w:rsid w:val="009476C0"/>
    <w:rsid w:val="0095506D"/>
    <w:rsid w:val="00963E34"/>
    <w:rsid w:val="00964DFA"/>
    <w:rsid w:val="00970B2A"/>
    <w:rsid w:val="0098155C"/>
    <w:rsid w:val="00983B77"/>
    <w:rsid w:val="0098777B"/>
    <w:rsid w:val="00996053"/>
    <w:rsid w:val="009A0B2F"/>
    <w:rsid w:val="009A1CF4"/>
    <w:rsid w:val="009A37D7"/>
    <w:rsid w:val="009A4E17"/>
    <w:rsid w:val="009A6955"/>
    <w:rsid w:val="009B164D"/>
    <w:rsid w:val="009B341C"/>
    <w:rsid w:val="009B5747"/>
    <w:rsid w:val="009D2C27"/>
    <w:rsid w:val="009E2309"/>
    <w:rsid w:val="009E42B9"/>
    <w:rsid w:val="009E4E17"/>
    <w:rsid w:val="009F4C2E"/>
    <w:rsid w:val="00A014A3"/>
    <w:rsid w:val="00A027CC"/>
    <w:rsid w:val="00A0412D"/>
    <w:rsid w:val="00A06EE6"/>
    <w:rsid w:val="00A11AF2"/>
    <w:rsid w:val="00A12035"/>
    <w:rsid w:val="00A21211"/>
    <w:rsid w:val="00A22184"/>
    <w:rsid w:val="00A2562F"/>
    <w:rsid w:val="00A27734"/>
    <w:rsid w:val="00A30F8A"/>
    <w:rsid w:val="00A34E7F"/>
    <w:rsid w:val="00A37A80"/>
    <w:rsid w:val="00A46F0A"/>
    <w:rsid w:val="00A46F25"/>
    <w:rsid w:val="00A4797C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807C1"/>
    <w:rsid w:val="00A82658"/>
    <w:rsid w:val="00A83374"/>
    <w:rsid w:val="00A96172"/>
    <w:rsid w:val="00A97C5F"/>
    <w:rsid w:val="00AB0D6A"/>
    <w:rsid w:val="00AB43B3"/>
    <w:rsid w:val="00AB49B9"/>
    <w:rsid w:val="00AB501D"/>
    <w:rsid w:val="00AB758A"/>
    <w:rsid w:val="00AC027E"/>
    <w:rsid w:val="00AC033F"/>
    <w:rsid w:val="00AC1E7E"/>
    <w:rsid w:val="00AC507D"/>
    <w:rsid w:val="00AC66E4"/>
    <w:rsid w:val="00AD04F2"/>
    <w:rsid w:val="00AD0D38"/>
    <w:rsid w:val="00AD4578"/>
    <w:rsid w:val="00AD68E9"/>
    <w:rsid w:val="00AE56C0"/>
    <w:rsid w:val="00AE5896"/>
    <w:rsid w:val="00AF0459"/>
    <w:rsid w:val="00B00914"/>
    <w:rsid w:val="00B02A8E"/>
    <w:rsid w:val="00B052EE"/>
    <w:rsid w:val="00B06897"/>
    <w:rsid w:val="00B1081F"/>
    <w:rsid w:val="00B2496B"/>
    <w:rsid w:val="00B27499"/>
    <w:rsid w:val="00B3010D"/>
    <w:rsid w:val="00B35151"/>
    <w:rsid w:val="00B3555F"/>
    <w:rsid w:val="00B3612C"/>
    <w:rsid w:val="00B433F2"/>
    <w:rsid w:val="00B458E8"/>
    <w:rsid w:val="00B45E17"/>
    <w:rsid w:val="00B5397B"/>
    <w:rsid w:val="00B53EE9"/>
    <w:rsid w:val="00B5502F"/>
    <w:rsid w:val="00B6183E"/>
    <w:rsid w:val="00B62809"/>
    <w:rsid w:val="00B62BA6"/>
    <w:rsid w:val="00B72786"/>
    <w:rsid w:val="00B7675A"/>
    <w:rsid w:val="00B81898"/>
    <w:rsid w:val="00B82DED"/>
    <w:rsid w:val="00B8606B"/>
    <w:rsid w:val="00B878E7"/>
    <w:rsid w:val="00B879CC"/>
    <w:rsid w:val="00B90116"/>
    <w:rsid w:val="00B97278"/>
    <w:rsid w:val="00B97943"/>
    <w:rsid w:val="00BA1D0B"/>
    <w:rsid w:val="00BA6972"/>
    <w:rsid w:val="00BB1E0D"/>
    <w:rsid w:val="00BB26C8"/>
    <w:rsid w:val="00BB4D9B"/>
    <w:rsid w:val="00BB73FF"/>
    <w:rsid w:val="00BB7688"/>
    <w:rsid w:val="00BC2F19"/>
    <w:rsid w:val="00BC6CB4"/>
    <w:rsid w:val="00BC7423"/>
    <w:rsid w:val="00BC7CAC"/>
    <w:rsid w:val="00BD6D76"/>
    <w:rsid w:val="00BD77B1"/>
    <w:rsid w:val="00BE56B3"/>
    <w:rsid w:val="00BE676D"/>
    <w:rsid w:val="00BF04E8"/>
    <w:rsid w:val="00BF16BF"/>
    <w:rsid w:val="00BF291C"/>
    <w:rsid w:val="00BF4D1F"/>
    <w:rsid w:val="00BF76BE"/>
    <w:rsid w:val="00C02A73"/>
    <w:rsid w:val="00C063D2"/>
    <w:rsid w:val="00C07FD9"/>
    <w:rsid w:val="00C10955"/>
    <w:rsid w:val="00C11C4D"/>
    <w:rsid w:val="00C16C48"/>
    <w:rsid w:val="00C1712C"/>
    <w:rsid w:val="00C23E16"/>
    <w:rsid w:val="00C27E37"/>
    <w:rsid w:val="00C32713"/>
    <w:rsid w:val="00C3353B"/>
    <w:rsid w:val="00C351B8"/>
    <w:rsid w:val="00C410D9"/>
    <w:rsid w:val="00C44DB7"/>
    <w:rsid w:val="00C4510A"/>
    <w:rsid w:val="00C47F2E"/>
    <w:rsid w:val="00C52BA6"/>
    <w:rsid w:val="00C57A1A"/>
    <w:rsid w:val="00C57FC0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8718B"/>
    <w:rsid w:val="00C872E4"/>
    <w:rsid w:val="00C874B4"/>
    <w:rsid w:val="00C90311"/>
    <w:rsid w:val="00C91C26"/>
    <w:rsid w:val="00CA47F2"/>
    <w:rsid w:val="00CA73D5"/>
    <w:rsid w:val="00CB5068"/>
    <w:rsid w:val="00CB58F1"/>
    <w:rsid w:val="00CC1C87"/>
    <w:rsid w:val="00CC3000"/>
    <w:rsid w:val="00CC4859"/>
    <w:rsid w:val="00CC7A35"/>
    <w:rsid w:val="00CD072A"/>
    <w:rsid w:val="00CD7F73"/>
    <w:rsid w:val="00CE26C5"/>
    <w:rsid w:val="00CE36AF"/>
    <w:rsid w:val="00CE47F3"/>
    <w:rsid w:val="00CE54DD"/>
    <w:rsid w:val="00CF0DA5"/>
    <w:rsid w:val="00CF39D2"/>
    <w:rsid w:val="00CF5D31"/>
    <w:rsid w:val="00CF5F3B"/>
    <w:rsid w:val="00CF791A"/>
    <w:rsid w:val="00D00513"/>
    <w:rsid w:val="00D00D7D"/>
    <w:rsid w:val="00D01C68"/>
    <w:rsid w:val="00D12600"/>
    <w:rsid w:val="00D139C8"/>
    <w:rsid w:val="00D17F81"/>
    <w:rsid w:val="00D24229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84BDA"/>
    <w:rsid w:val="00D86D9E"/>
    <w:rsid w:val="00D87013"/>
    <w:rsid w:val="00D876A8"/>
    <w:rsid w:val="00D87F26"/>
    <w:rsid w:val="00D90034"/>
    <w:rsid w:val="00D913F0"/>
    <w:rsid w:val="00D93063"/>
    <w:rsid w:val="00D933B0"/>
    <w:rsid w:val="00D93B0F"/>
    <w:rsid w:val="00D951FC"/>
    <w:rsid w:val="00D977E8"/>
    <w:rsid w:val="00D97B16"/>
    <w:rsid w:val="00DA1855"/>
    <w:rsid w:val="00DA2E57"/>
    <w:rsid w:val="00DA61E4"/>
    <w:rsid w:val="00DB0956"/>
    <w:rsid w:val="00DB1C89"/>
    <w:rsid w:val="00DB3763"/>
    <w:rsid w:val="00DB4029"/>
    <w:rsid w:val="00DB5AA3"/>
    <w:rsid w:val="00DB5F4D"/>
    <w:rsid w:val="00DB66F2"/>
    <w:rsid w:val="00DB6DA5"/>
    <w:rsid w:val="00DC076B"/>
    <w:rsid w:val="00DC186F"/>
    <w:rsid w:val="00DC252F"/>
    <w:rsid w:val="00DC6050"/>
    <w:rsid w:val="00DD43EA"/>
    <w:rsid w:val="00DE0961"/>
    <w:rsid w:val="00DE302B"/>
    <w:rsid w:val="00DE6F44"/>
    <w:rsid w:val="00DF1B58"/>
    <w:rsid w:val="00E009DA"/>
    <w:rsid w:val="00E037D9"/>
    <w:rsid w:val="00E04927"/>
    <w:rsid w:val="00E0695A"/>
    <w:rsid w:val="00E11A48"/>
    <w:rsid w:val="00E130EB"/>
    <w:rsid w:val="00E13265"/>
    <w:rsid w:val="00E162CD"/>
    <w:rsid w:val="00E17FA5"/>
    <w:rsid w:val="00E21BFE"/>
    <w:rsid w:val="00E24D94"/>
    <w:rsid w:val="00E26930"/>
    <w:rsid w:val="00E27257"/>
    <w:rsid w:val="00E278D5"/>
    <w:rsid w:val="00E27F4F"/>
    <w:rsid w:val="00E34873"/>
    <w:rsid w:val="00E416E1"/>
    <w:rsid w:val="00E449D0"/>
    <w:rsid w:val="00E44A34"/>
    <w:rsid w:val="00E4506A"/>
    <w:rsid w:val="00E50CA6"/>
    <w:rsid w:val="00E53F99"/>
    <w:rsid w:val="00E56510"/>
    <w:rsid w:val="00E57D25"/>
    <w:rsid w:val="00E62EA8"/>
    <w:rsid w:val="00E67A6E"/>
    <w:rsid w:val="00E71B43"/>
    <w:rsid w:val="00E751ED"/>
    <w:rsid w:val="00E81612"/>
    <w:rsid w:val="00E83968"/>
    <w:rsid w:val="00E87D18"/>
    <w:rsid w:val="00E87D62"/>
    <w:rsid w:val="00E90628"/>
    <w:rsid w:val="00E97333"/>
    <w:rsid w:val="00EA486E"/>
    <w:rsid w:val="00EA4FA3"/>
    <w:rsid w:val="00EA7E4B"/>
    <w:rsid w:val="00EB001B"/>
    <w:rsid w:val="00EB3082"/>
    <w:rsid w:val="00EB6C33"/>
    <w:rsid w:val="00EC12AC"/>
    <w:rsid w:val="00ED30A3"/>
    <w:rsid w:val="00ED6019"/>
    <w:rsid w:val="00ED7830"/>
    <w:rsid w:val="00EE07C5"/>
    <w:rsid w:val="00EE3909"/>
    <w:rsid w:val="00EF4205"/>
    <w:rsid w:val="00EF5939"/>
    <w:rsid w:val="00F01714"/>
    <w:rsid w:val="00F0258F"/>
    <w:rsid w:val="00F02D06"/>
    <w:rsid w:val="00F037DD"/>
    <w:rsid w:val="00F056E5"/>
    <w:rsid w:val="00F06A68"/>
    <w:rsid w:val="00F06FDD"/>
    <w:rsid w:val="00F10819"/>
    <w:rsid w:val="00F11219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47439"/>
    <w:rsid w:val="00F60BE0"/>
    <w:rsid w:val="00F61B83"/>
    <w:rsid w:val="00F6280E"/>
    <w:rsid w:val="00F7050A"/>
    <w:rsid w:val="00F75533"/>
    <w:rsid w:val="00F76F34"/>
    <w:rsid w:val="00F8036D"/>
    <w:rsid w:val="00F809DC"/>
    <w:rsid w:val="00F82735"/>
    <w:rsid w:val="00F84B24"/>
    <w:rsid w:val="00F85979"/>
    <w:rsid w:val="00F86EB0"/>
    <w:rsid w:val="00F87D5A"/>
    <w:rsid w:val="00F90937"/>
    <w:rsid w:val="00F979C7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71BE"/>
    <w:rsid w:val="00FD33AB"/>
    <w:rsid w:val="00FD4724"/>
    <w:rsid w:val="00FD4A68"/>
    <w:rsid w:val="00FD4E91"/>
    <w:rsid w:val="00FD68ED"/>
    <w:rsid w:val="00FE2824"/>
    <w:rsid w:val="00FE2F0E"/>
    <w:rsid w:val="00FE661F"/>
    <w:rsid w:val="00FF0400"/>
    <w:rsid w:val="00FF181E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BBBD8"/>
  <w15:docId w15:val="{42CCBEA5-35B6-4E12-ABA7-66A73DEF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30317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30317D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D5678"/>
    <w:pPr>
      <w:tabs>
        <w:tab w:val="right" w:pos="10080"/>
      </w:tabs>
      <w:spacing w:after="0" w:line="240" w:lineRule="auto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2D5678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30317D"/>
    <w:pPr>
      <w:numPr>
        <w:numId w:val="5"/>
      </w:numPr>
      <w:spacing w:before="24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30317D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DA61E4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link w:val="BodyTextL50Char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30317D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Heading2"/>
    <w:next w:val="BodyTextL25"/>
    <w:rsid w:val="0030317D"/>
    <w:pPr>
      <w:numPr>
        <w:ilvl w:val="1"/>
        <w:numId w:val="5"/>
      </w:numPr>
    </w:pPr>
    <w:rPr>
      <w:rFonts w:ascii="Arial" w:hAnsi="Arial"/>
      <w:color w:val="auto"/>
      <w:sz w:val="24"/>
    </w:rPr>
  </w:style>
  <w:style w:type="character" w:customStyle="1" w:styleId="Heading4Char">
    <w:name w:val="Heading 4 Char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character" w:customStyle="1" w:styleId="CMDChar">
    <w:name w:val="CMD Char"/>
    <w:link w:val="CMD"/>
    <w:rsid w:val="00DA61E4"/>
    <w:rPr>
      <w:rFonts w:ascii="Courier New" w:hAnsi="Courier New"/>
      <w:szCs w:val="22"/>
    </w:rPr>
  </w:style>
  <w:style w:type="character" w:styleId="LineNumber">
    <w:name w:val="line number"/>
    <w:basedOn w:val="DefaultParagraphFont"/>
    <w:uiPriority w:val="99"/>
    <w:semiHidden/>
    <w:unhideWhenUsed/>
    <w:rsid w:val="00235E22"/>
  </w:style>
  <w:style w:type="paragraph" w:styleId="NormalWeb">
    <w:name w:val="Normal (Web)"/>
    <w:basedOn w:val="Normal"/>
    <w:uiPriority w:val="99"/>
    <w:semiHidden/>
    <w:unhideWhenUsed/>
    <w:rsid w:val="00715F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L25Char">
    <w:name w:val="Body Text L25 Char"/>
    <w:basedOn w:val="DefaultParagraphFont"/>
    <w:link w:val="BodyTextL25"/>
    <w:rsid w:val="00AF0459"/>
    <w:rPr>
      <w:szCs w:val="22"/>
    </w:rPr>
  </w:style>
  <w:style w:type="character" w:customStyle="1" w:styleId="BodyTextL50Char">
    <w:name w:val="Body Text L50 Char"/>
    <w:basedOn w:val="DefaultParagraphFont"/>
    <w:link w:val="BodyTextL50"/>
    <w:locked/>
    <w:rsid w:val="00B3555F"/>
    <w:rPr>
      <w:szCs w:val="22"/>
    </w:rPr>
  </w:style>
  <w:style w:type="paragraph" w:customStyle="1" w:styleId="AnswerLineL25">
    <w:name w:val="Answer Line L25"/>
    <w:basedOn w:val="BodyTextL25"/>
    <w:next w:val="BodyTextL25"/>
    <w:qFormat/>
    <w:rsid w:val="00B3555F"/>
    <w:rPr>
      <w:b/>
      <w:i/>
      <w:color w:val="FFFFFF" w:themeColor="background1"/>
    </w:rPr>
  </w:style>
  <w:style w:type="paragraph" w:customStyle="1" w:styleId="ConfigWindow">
    <w:name w:val="Config Window"/>
    <w:basedOn w:val="BodyText"/>
    <w:next w:val="BodyTextL25"/>
    <w:qFormat/>
    <w:rsid w:val="00B3555F"/>
    <w:pPr>
      <w:spacing w:before="0" w:after="0" w:line="240" w:lineRule="auto"/>
    </w:pPr>
    <w:rPr>
      <w:rFonts w:eastAsia="Times New Roman"/>
      <w:i/>
      <w:color w:val="FFFFFF" w:themeColor="background1"/>
      <w:sz w:val="6"/>
      <w:szCs w:val="24"/>
    </w:rPr>
  </w:style>
  <w:style w:type="character" w:customStyle="1" w:styleId="BodyTextL25AnswerChar">
    <w:name w:val="Body Text L25 Answer Char"/>
    <w:basedOn w:val="BodyTextL25Char"/>
    <w:link w:val="BodyTextL25Answer"/>
    <w:locked/>
    <w:rsid w:val="00B3555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B3555F"/>
    <w:pPr>
      <w:shd w:val="clear" w:color="auto" w:fill="D9D9D9" w:themeFill="background1" w:themeFillShade="D9"/>
    </w:pPr>
    <w:rPr>
      <w:b/>
    </w:rPr>
  </w:style>
  <w:style w:type="numbering" w:customStyle="1" w:styleId="LabList">
    <w:name w:val="Lab List"/>
    <w:uiPriority w:val="99"/>
    <w:rsid w:val="00B3555F"/>
    <w:pPr>
      <w:numPr>
        <w:numId w:val="11"/>
      </w:numPr>
    </w:pPr>
  </w:style>
  <w:style w:type="paragraph" w:styleId="BodyText">
    <w:name w:val="Body Text"/>
    <w:basedOn w:val="Normal"/>
    <w:link w:val="BodyTextChar"/>
    <w:semiHidden/>
    <w:unhideWhenUsed/>
    <w:rsid w:val="00B3555F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3555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186a8af6-524e-48fb-a2b5-8db5625d74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20" ma:contentTypeDescription="Create a new document." ma:contentTypeScope="" ma:versionID="95d52e9d7da9d4dcd5527bb5dd9e31d3">
  <xsd:schema xmlns:xsd="http://www.w3.org/2001/XMLSchema" xmlns:xs="http://www.w3.org/2001/XMLSchema" xmlns:p="http://schemas.microsoft.com/office/2006/metadata/properties" xmlns:ns1="http://schemas.microsoft.com/sharepoint/v3" xmlns:ns3="186a8af6-524e-48fb-a2b5-8db5625d742b" xmlns:ns4="8713c86b-11c3-4892-8b22-8e1103c1c89f" targetNamespace="http://schemas.microsoft.com/office/2006/metadata/properties" ma:root="true" ma:fieldsID="385feeb8c4a8ad83d545f50a6578c237" ns1:_="" ns3:_="" ns4:_="">
    <xsd:import namespace="http://schemas.microsoft.com/sharepoint/v3"/>
    <xsd:import namespace="186a8af6-524e-48fb-a2b5-8db5625d742b"/>
    <xsd:import namespace="8713c86b-11c3-4892-8b22-8e1103c1c8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3c86b-11c3-4892-8b22-8e1103c1c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FD6A78-6551-4466-B989-E9D211C5F50B}">
  <ds:schemaRefs>
    <ds:schemaRef ds:uri="http://schemas.microsoft.com/office/2006/documentManagement/types"/>
    <ds:schemaRef ds:uri="http://www.w3.org/XML/1998/namespace"/>
    <ds:schemaRef ds:uri="186a8af6-524e-48fb-a2b5-8db5625d742b"/>
    <ds:schemaRef ds:uri="8713c86b-11c3-4892-8b22-8e1103c1c89f"/>
    <ds:schemaRef ds:uri="http://purl.org/dc/elements/1.1/"/>
    <ds:schemaRef ds:uri="http://schemas.microsoft.com/office/infopath/2007/PartnerControls"/>
    <ds:schemaRef ds:uri="http://schemas.microsoft.com/sharepoint/v3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85A7E4B-8E6B-4FCF-A209-83F6F8EF78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813E00-0DDE-4333-9681-A5AE03AE2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6a8af6-524e-48fb-a2b5-8db5625d742b"/>
    <ds:schemaRef ds:uri="8713c86b-11c3-4892-8b22-8e1103c1c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13BCF1-694B-4A04-9E8B-310D7A58A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CCNA_Security_Lab-Template.dotx</Template>
  <TotalTime>6</TotalTime>
  <Pages>9</Pages>
  <Words>2376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spennock</dc:creator>
  <cp:keywords/>
  <dc:description/>
  <cp:lastModifiedBy>Peter Alexander</cp:lastModifiedBy>
  <cp:revision>5</cp:revision>
  <dcterms:created xsi:type="dcterms:W3CDTF">2025-03-07T15:51:00Z</dcterms:created>
  <dcterms:modified xsi:type="dcterms:W3CDTF">2025-03-07T15:56:00Z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